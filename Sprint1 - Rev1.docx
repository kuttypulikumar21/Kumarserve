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0D4E" w:rsidRDefault="00940D4E" w:rsidP="00BC1EB0">
      <w:pPr>
        <w:pStyle w:val="Heading1"/>
      </w:pPr>
      <w:bookmarkStart w:id="0" w:name="_Hlk20388340"/>
      <w:bookmarkEnd w:id="0"/>
    </w:p>
    <w:p w:rsidR="00940D4E" w:rsidRDefault="00940D4E" w:rsidP="00940D4E"/>
    <w:p w:rsidR="00940D4E" w:rsidRDefault="00940D4E" w:rsidP="00940D4E"/>
    <w:p w:rsidR="00940D4E" w:rsidRDefault="00940D4E" w:rsidP="00940D4E"/>
    <w:p w:rsidR="00940D4E" w:rsidRDefault="00940D4E" w:rsidP="00940D4E"/>
    <w:p w:rsidR="00940D4E" w:rsidRDefault="00940D4E" w:rsidP="00940D4E"/>
    <w:p w:rsidR="00940D4E" w:rsidRDefault="00940D4E" w:rsidP="00940D4E"/>
    <w:p w:rsidR="00940D4E" w:rsidRDefault="00940D4E" w:rsidP="00940D4E">
      <w:pPr>
        <w:jc w:val="center"/>
        <w:rPr>
          <w:rFonts w:asciiTheme="majorHAnsi" w:eastAsiaTheme="majorEastAsia" w:hAnsiTheme="majorHAnsi" w:cstheme="majorBidi"/>
          <w:noProof/>
          <w:color w:val="2E74B5" w:themeColor="accent1" w:themeShade="BF"/>
          <w:sz w:val="32"/>
          <w:szCs w:val="32"/>
          <w:lang w:eastAsia="en-GB"/>
        </w:rPr>
      </w:pPr>
    </w:p>
    <w:p w:rsidR="00940D4E" w:rsidRDefault="00940D4E" w:rsidP="00940D4E">
      <w:pPr>
        <w:jc w:val="center"/>
      </w:pPr>
      <w:r>
        <w:rPr>
          <w:rFonts w:asciiTheme="majorHAnsi" w:eastAsiaTheme="majorEastAsia" w:hAnsiTheme="majorHAnsi" w:cstheme="majorBidi"/>
          <w:noProof/>
          <w:color w:val="2E74B5" w:themeColor="accent1" w:themeShade="BF"/>
          <w:sz w:val="32"/>
          <w:szCs w:val="32"/>
          <w:lang w:eastAsia="en-GB"/>
        </w:rPr>
        <w:drawing>
          <wp:inline distT="0" distB="0" distL="0" distR="0" wp14:anchorId="06DF5140" wp14:editId="403CB361">
            <wp:extent cx="3581400" cy="10883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tion_Logo-for-documents.jpg"/>
                    <pic:cNvPicPr/>
                  </pic:nvPicPr>
                  <pic:blipFill>
                    <a:blip r:embed="rId8">
                      <a:extLst>
                        <a:ext uri="{28A0092B-C50C-407E-A947-70E740481C1C}">
                          <a14:useLocalDpi xmlns:a14="http://schemas.microsoft.com/office/drawing/2010/main" val="0"/>
                        </a:ext>
                      </a:extLst>
                    </a:blip>
                    <a:stretch>
                      <a:fillRect/>
                    </a:stretch>
                  </pic:blipFill>
                  <pic:spPr>
                    <a:xfrm>
                      <a:off x="0" y="0"/>
                      <a:ext cx="3607871" cy="1096432"/>
                    </a:xfrm>
                    <a:prstGeom prst="rect">
                      <a:avLst/>
                    </a:prstGeom>
                  </pic:spPr>
                </pic:pic>
              </a:graphicData>
            </a:graphic>
          </wp:inline>
        </w:drawing>
      </w:r>
    </w:p>
    <w:p w:rsidR="00940D4E" w:rsidRDefault="00940D4E" w:rsidP="00940D4E">
      <w:pPr>
        <w:jc w:val="center"/>
      </w:pPr>
    </w:p>
    <w:p w:rsidR="00940D4E" w:rsidRDefault="00940D4E" w:rsidP="00940D4E">
      <w:pPr>
        <w:jc w:val="center"/>
      </w:pPr>
    </w:p>
    <w:p w:rsidR="00940D4E" w:rsidRDefault="000C78E9" w:rsidP="00940D4E">
      <w:pPr>
        <w:pStyle w:val="Title"/>
        <w:jc w:val="center"/>
      </w:pPr>
      <w:r>
        <w:t>Kinetic Mobile – Sprint 1</w:t>
      </w:r>
    </w:p>
    <w:p w:rsidR="00940D4E" w:rsidRDefault="00940D4E" w:rsidP="00940D4E">
      <w:pPr>
        <w:jc w:val="center"/>
      </w:pPr>
    </w:p>
    <w:p w:rsidR="005C5733" w:rsidRDefault="00940D4E">
      <w:r>
        <w:br w:type="page"/>
      </w:r>
    </w:p>
    <w:sdt>
      <w:sdtPr>
        <w:rPr>
          <w:rFonts w:ascii="Tahoma" w:eastAsiaTheme="minorHAnsi" w:hAnsi="Tahoma" w:cstheme="minorBidi"/>
          <w:color w:val="auto"/>
          <w:sz w:val="18"/>
          <w:szCs w:val="22"/>
          <w:lang w:val="en-GB"/>
        </w:rPr>
        <w:id w:val="1119410737"/>
        <w:docPartObj>
          <w:docPartGallery w:val="Table of Contents"/>
          <w:docPartUnique/>
        </w:docPartObj>
      </w:sdtPr>
      <w:sdtEndPr>
        <w:rPr>
          <w:rFonts w:ascii="Calibri" w:hAnsi="Calibri" w:cs="Calibri"/>
          <w:b/>
          <w:bCs/>
          <w:noProof/>
          <w:sz w:val="22"/>
        </w:rPr>
      </w:sdtEndPr>
      <w:sdtContent>
        <w:p w:rsidR="005C5733" w:rsidRDefault="005C5733">
          <w:pPr>
            <w:pStyle w:val="TOCHeading"/>
          </w:pPr>
          <w:r>
            <w:t>Contents</w:t>
          </w:r>
        </w:p>
        <w:p w:rsidR="005C5733" w:rsidRDefault="005C5733">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480276424" w:history="1">
            <w:r w:rsidR="000C78E9">
              <w:rPr>
                <w:rStyle w:val="Hyperlink"/>
                <w:noProof/>
              </w:rPr>
              <w:t>Loading Image</w:t>
            </w:r>
            <w:r>
              <w:rPr>
                <w:noProof/>
                <w:webHidden/>
              </w:rPr>
              <w:tab/>
            </w:r>
            <w:r>
              <w:rPr>
                <w:noProof/>
                <w:webHidden/>
              </w:rPr>
              <w:fldChar w:fldCharType="begin"/>
            </w:r>
            <w:r>
              <w:rPr>
                <w:noProof/>
                <w:webHidden/>
              </w:rPr>
              <w:instrText xml:space="preserve"> PAGEREF _Toc480276424 \h </w:instrText>
            </w:r>
            <w:r>
              <w:rPr>
                <w:noProof/>
                <w:webHidden/>
              </w:rPr>
            </w:r>
            <w:r>
              <w:rPr>
                <w:noProof/>
                <w:webHidden/>
              </w:rPr>
              <w:fldChar w:fldCharType="separate"/>
            </w:r>
            <w:r w:rsidR="00FE1FFB">
              <w:rPr>
                <w:noProof/>
                <w:webHidden/>
              </w:rPr>
              <w:t>3</w:t>
            </w:r>
            <w:r>
              <w:rPr>
                <w:noProof/>
                <w:webHidden/>
              </w:rPr>
              <w:fldChar w:fldCharType="end"/>
            </w:r>
          </w:hyperlink>
        </w:p>
        <w:p w:rsidR="000C78E9" w:rsidRDefault="005C5733" w:rsidP="000C78E9">
          <w:pPr>
            <w:pStyle w:val="TOC1"/>
            <w:tabs>
              <w:tab w:val="right" w:leader="dot" w:pos="9016"/>
            </w:tabs>
            <w:rPr>
              <w:rFonts w:asciiTheme="minorHAnsi" w:eastAsiaTheme="minorEastAsia" w:hAnsiTheme="minorHAnsi"/>
              <w:noProof/>
              <w:sz w:val="22"/>
              <w:lang w:eastAsia="en-GB"/>
            </w:rPr>
          </w:pPr>
          <w:r>
            <w:rPr>
              <w:b/>
              <w:bCs/>
              <w:noProof/>
            </w:rPr>
            <w:fldChar w:fldCharType="end"/>
          </w:r>
          <w:r w:rsidR="000C78E9" w:rsidRPr="00D93EC8">
            <w:rPr>
              <w:noProof/>
            </w:rPr>
            <w:t>App Branding</w:t>
          </w:r>
          <w:r w:rsidR="000C78E9">
            <w:rPr>
              <w:noProof/>
              <w:webHidden/>
            </w:rPr>
            <w:tab/>
          </w:r>
          <w:r w:rsidR="000C78E9">
            <w:rPr>
              <w:noProof/>
              <w:webHidden/>
            </w:rPr>
            <w:fldChar w:fldCharType="begin"/>
          </w:r>
          <w:r w:rsidR="000C78E9">
            <w:rPr>
              <w:noProof/>
              <w:webHidden/>
            </w:rPr>
            <w:instrText xml:space="preserve"> PAGEREF _Toc480276424 \h </w:instrText>
          </w:r>
          <w:r w:rsidR="000C78E9">
            <w:rPr>
              <w:noProof/>
              <w:webHidden/>
            </w:rPr>
          </w:r>
          <w:r w:rsidR="000C78E9">
            <w:rPr>
              <w:noProof/>
              <w:webHidden/>
            </w:rPr>
            <w:fldChar w:fldCharType="separate"/>
          </w:r>
          <w:r w:rsidR="000C78E9">
            <w:rPr>
              <w:noProof/>
              <w:webHidden/>
            </w:rPr>
            <w:t>3</w:t>
          </w:r>
          <w:r w:rsidR="000C78E9">
            <w:rPr>
              <w:noProof/>
              <w:webHidden/>
            </w:rPr>
            <w:fldChar w:fldCharType="end"/>
          </w:r>
        </w:p>
        <w:p w:rsidR="000C78E9" w:rsidRDefault="000C78E9" w:rsidP="000C78E9">
          <w:pPr>
            <w:pStyle w:val="TOC1"/>
            <w:tabs>
              <w:tab w:val="right" w:leader="dot" w:pos="9016"/>
            </w:tabs>
            <w:rPr>
              <w:rFonts w:asciiTheme="minorHAnsi" w:eastAsiaTheme="minorEastAsia" w:hAnsiTheme="minorHAnsi"/>
              <w:noProof/>
              <w:sz w:val="22"/>
              <w:lang w:eastAsia="en-GB"/>
            </w:rPr>
          </w:pPr>
          <w:r w:rsidRPr="00D93EC8">
            <w:rPr>
              <w:noProof/>
            </w:rPr>
            <w:t>Login Screen</w:t>
          </w:r>
          <w:r>
            <w:rPr>
              <w:noProof/>
              <w:webHidden/>
            </w:rPr>
            <w:tab/>
          </w:r>
          <w:r>
            <w:rPr>
              <w:noProof/>
              <w:webHidden/>
            </w:rPr>
            <w:fldChar w:fldCharType="begin"/>
          </w:r>
          <w:r>
            <w:rPr>
              <w:noProof/>
              <w:webHidden/>
            </w:rPr>
            <w:instrText xml:space="preserve"> PAGEREF _Toc480276424 \h </w:instrText>
          </w:r>
          <w:r>
            <w:rPr>
              <w:noProof/>
              <w:webHidden/>
            </w:rPr>
          </w:r>
          <w:r>
            <w:rPr>
              <w:noProof/>
              <w:webHidden/>
            </w:rPr>
            <w:fldChar w:fldCharType="separate"/>
          </w:r>
          <w:r>
            <w:rPr>
              <w:noProof/>
              <w:webHidden/>
            </w:rPr>
            <w:t>3</w:t>
          </w:r>
          <w:r>
            <w:rPr>
              <w:noProof/>
              <w:webHidden/>
            </w:rPr>
            <w:fldChar w:fldCharType="end"/>
          </w:r>
        </w:p>
        <w:p w:rsidR="000C78E9" w:rsidRDefault="000C78E9" w:rsidP="000C78E9">
          <w:pPr>
            <w:pStyle w:val="TOC1"/>
            <w:tabs>
              <w:tab w:val="right" w:leader="dot" w:pos="9016"/>
            </w:tabs>
            <w:rPr>
              <w:rFonts w:asciiTheme="minorHAnsi" w:eastAsiaTheme="minorEastAsia" w:hAnsiTheme="minorHAnsi"/>
              <w:noProof/>
              <w:sz w:val="22"/>
              <w:lang w:eastAsia="en-GB"/>
            </w:rPr>
          </w:pPr>
          <w:r w:rsidRPr="00D93EC8">
            <w:rPr>
              <w:noProof/>
            </w:rPr>
            <w:t>Home Screen</w:t>
          </w:r>
          <w:r>
            <w:rPr>
              <w:noProof/>
              <w:webHidden/>
            </w:rPr>
            <w:tab/>
          </w:r>
          <w:r>
            <w:rPr>
              <w:noProof/>
              <w:webHidden/>
            </w:rPr>
            <w:fldChar w:fldCharType="begin"/>
          </w:r>
          <w:r>
            <w:rPr>
              <w:noProof/>
              <w:webHidden/>
            </w:rPr>
            <w:instrText xml:space="preserve"> PAGEREF _Toc480276424 \h </w:instrText>
          </w:r>
          <w:r>
            <w:rPr>
              <w:noProof/>
              <w:webHidden/>
            </w:rPr>
          </w:r>
          <w:r>
            <w:rPr>
              <w:noProof/>
              <w:webHidden/>
            </w:rPr>
            <w:fldChar w:fldCharType="separate"/>
          </w:r>
          <w:r>
            <w:rPr>
              <w:noProof/>
              <w:webHidden/>
            </w:rPr>
            <w:t>3</w:t>
          </w:r>
          <w:r>
            <w:rPr>
              <w:noProof/>
              <w:webHidden/>
            </w:rPr>
            <w:fldChar w:fldCharType="end"/>
          </w:r>
        </w:p>
        <w:p w:rsidR="000C78E9" w:rsidRDefault="000C78E9" w:rsidP="000C78E9">
          <w:pPr>
            <w:pStyle w:val="TOC1"/>
            <w:tabs>
              <w:tab w:val="right" w:leader="dot" w:pos="9016"/>
            </w:tabs>
            <w:rPr>
              <w:rFonts w:asciiTheme="minorHAnsi" w:eastAsiaTheme="minorEastAsia" w:hAnsiTheme="minorHAnsi"/>
              <w:noProof/>
              <w:sz w:val="22"/>
              <w:lang w:eastAsia="en-GB"/>
            </w:rPr>
          </w:pPr>
          <w:r w:rsidRPr="00D93EC8">
            <w:rPr>
              <w:noProof/>
            </w:rPr>
            <w:t>Dashboard</w:t>
          </w:r>
          <w:r>
            <w:rPr>
              <w:noProof/>
              <w:webHidden/>
            </w:rPr>
            <w:tab/>
          </w:r>
          <w:r>
            <w:rPr>
              <w:noProof/>
              <w:webHidden/>
            </w:rPr>
            <w:fldChar w:fldCharType="begin"/>
          </w:r>
          <w:r>
            <w:rPr>
              <w:noProof/>
              <w:webHidden/>
            </w:rPr>
            <w:instrText xml:space="preserve"> PAGEREF _Toc480276424 \h </w:instrText>
          </w:r>
          <w:r>
            <w:rPr>
              <w:noProof/>
              <w:webHidden/>
            </w:rPr>
          </w:r>
          <w:r>
            <w:rPr>
              <w:noProof/>
              <w:webHidden/>
            </w:rPr>
            <w:fldChar w:fldCharType="separate"/>
          </w:r>
          <w:r>
            <w:rPr>
              <w:noProof/>
              <w:webHidden/>
            </w:rPr>
            <w:t>3</w:t>
          </w:r>
          <w:r>
            <w:rPr>
              <w:noProof/>
              <w:webHidden/>
            </w:rPr>
            <w:fldChar w:fldCharType="end"/>
          </w:r>
        </w:p>
        <w:p w:rsidR="000C78E9" w:rsidRDefault="000C78E9" w:rsidP="000C78E9">
          <w:pPr>
            <w:pStyle w:val="TOC1"/>
            <w:tabs>
              <w:tab w:val="right" w:leader="dot" w:pos="9016"/>
            </w:tabs>
            <w:rPr>
              <w:rFonts w:asciiTheme="minorHAnsi" w:eastAsiaTheme="minorEastAsia" w:hAnsiTheme="minorHAnsi"/>
              <w:noProof/>
              <w:sz w:val="22"/>
              <w:lang w:eastAsia="en-GB"/>
            </w:rPr>
          </w:pPr>
          <w:r w:rsidRPr="00D93EC8">
            <w:rPr>
              <w:noProof/>
            </w:rPr>
            <w:t>Menu</w:t>
          </w:r>
          <w:r>
            <w:rPr>
              <w:noProof/>
              <w:webHidden/>
            </w:rPr>
            <w:tab/>
          </w:r>
          <w:r>
            <w:rPr>
              <w:noProof/>
              <w:webHidden/>
            </w:rPr>
            <w:fldChar w:fldCharType="begin"/>
          </w:r>
          <w:r>
            <w:rPr>
              <w:noProof/>
              <w:webHidden/>
            </w:rPr>
            <w:instrText xml:space="preserve"> PAGEREF _Toc480276424 \h </w:instrText>
          </w:r>
          <w:r>
            <w:rPr>
              <w:noProof/>
              <w:webHidden/>
            </w:rPr>
          </w:r>
          <w:r>
            <w:rPr>
              <w:noProof/>
              <w:webHidden/>
            </w:rPr>
            <w:fldChar w:fldCharType="separate"/>
          </w:r>
          <w:r>
            <w:rPr>
              <w:noProof/>
              <w:webHidden/>
            </w:rPr>
            <w:t>3</w:t>
          </w:r>
          <w:r>
            <w:rPr>
              <w:noProof/>
              <w:webHidden/>
            </w:rPr>
            <w:fldChar w:fldCharType="end"/>
          </w:r>
        </w:p>
        <w:p w:rsidR="000C78E9" w:rsidRDefault="00F87118" w:rsidP="000C78E9">
          <w:pPr>
            <w:pStyle w:val="TOC1"/>
            <w:tabs>
              <w:tab w:val="right" w:leader="dot" w:pos="9016"/>
            </w:tabs>
            <w:rPr>
              <w:rFonts w:asciiTheme="minorHAnsi" w:eastAsiaTheme="minorEastAsia" w:hAnsiTheme="minorHAnsi"/>
              <w:noProof/>
              <w:sz w:val="22"/>
              <w:lang w:eastAsia="en-GB"/>
            </w:rPr>
          </w:pPr>
          <w:r>
            <w:rPr>
              <w:noProof/>
            </w:rPr>
            <w:t>Historical Navigation</w:t>
          </w:r>
          <w:r w:rsidR="000C78E9">
            <w:rPr>
              <w:noProof/>
              <w:webHidden/>
            </w:rPr>
            <w:tab/>
          </w:r>
          <w:r w:rsidR="000C78E9">
            <w:rPr>
              <w:noProof/>
              <w:webHidden/>
            </w:rPr>
            <w:fldChar w:fldCharType="begin"/>
          </w:r>
          <w:r w:rsidR="000C78E9">
            <w:rPr>
              <w:noProof/>
              <w:webHidden/>
            </w:rPr>
            <w:instrText xml:space="preserve"> PAGEREF _Toc480276424 \h </w:instrText>
          </w:r>
          <w:r w:rsidR="000C78E9">
            <w:rPr>
              <w:noProof/>
              <w:webHidden/>
            </w:rPr>
          </w:r>
          <w:r w:rsidR="000C78E9">
            <w:rPr>
              <w:noProof/>
              <w:webHidden/>
            </w:rPr>
            <w:fldChar w:fldCharType="separate"/>
          </w:r>
          <w:r w:rsidR="000C78E9">
            <w:rPr>
              <w:noProof/>
              <w:webHidden/>
            </w:rPr>
            <w:t>3</w:t>
          </w:r>
          <w:r w:rsidR="000C78E9">
            <w:rPr>
              <w:noProof/>
              <w:webHidden/>
            </w:rPr>
            <w:fldChar w:fldCharType="end"/>
          </w:r>
        </w:p>
        <w:p w:rsidR="000C78E9" w:rsidRDefault="000C78E9" w:rsidP="000C78E9">
          <w:pPr>
            <w:pStyle w:val="TOC1"/>
            <w:tabs>
              <w:tab w:val="right" w:leader="dot" w:pos="9016"/>
            </w:tabs>
            <w:rPr>
              <w:rFonts w:asciiTheme="minorHAnsi" w:eastAsiaTheme="minorEastAsia" w:hAnsiTheme="minorHAnsi"/>
              <w:noProof/>
              <w:sz w:val="22"/>
              <w:lang w:eastAsia="en-GB"/>
            </w:rPr>
          </w:pPr>
          <w:r w:rsidRPr="00D93EC8">
            <w:rPr>
              <w:noProof/>
            </w:rPr>
            <w:t>Log Out</w:t>
          </w:r>
          <w:r>
            <w:rPr>
              <w:noProof/>
              <w:webHidden/>
            </w:rPr>
            <w:tab/>
          </w:r>
          <w:r>
            <w:rPr>
              <w:noProof/>
              <w:webHidden/>
            </w:rPr>
            <w:fldChar w:fldCharType="begin"/>
          </w:r>
          <w:r>
            <w:rPr>
              <w:noProof/>
              <w:webHidden/>
            </w:rPr>
            <w:instrText xml:space="preserve"> PAGEREF _Toc480276424 \h </w:instrText>
          </w:r>
          <w:r>
            <w:rPr>
              <w:noProof/>
              <w:webHidden/>
            </w:rPr>
          </w:r>
          <w:r>
            <w:rPr>
              <w:noProof/>
              <w:webHidden/>
            </w:rPr>
            <w:fldChar w:fldCharType="separate"/>
          </w:r>
          <w:r>
            <w:rPr>
              <w:noProof/>
              <w:webHidden/>
            </w:rPr>
            <w:t>3</w:t>
          </w:r>
          <w:r>
            <w:rPr>
              <w:noProof/>
              <w:webHidden/>
            </w:rPr>
            <w:fldChar w:fldCharType="end"/>
          </w:r>
        </w:p>
        <w:p w:rsidR="000C78E9" w:rsidRDefault="000C78E9" w:rsidP="000C78E9">
          <w:pPr>
            <w:pStyle w:val="TOC1"/>
            <w:tabs>
              <w:tab w:val="right" w:leader="dot" w:pos="9016"/>
            </w:tabs>
            <w:rPr>
              <w:rFonts w:asciiTheme="minorHAnsi" w:eastAsiaTheme="minorEastAsia" w:hAnsiTheme="minorHAnsi"/>
              <w:noProof/>
              <w:sz w:val="22"/>
              <w:lang w:eastAsia="en-GB"/>
            </w:rPr>
          </w:pPr>
          <w:r w:rsidRPr="00D93EC8">
            <w:rPr>
              <w:noProof/>
            </w:rPr>
            <w:t>Authentication</w:t>
          </w:r>
          <w:r>
            <w:rPr>
              <w:noProof/>
              <w:webHidden/>
            </w:rPr>
            <w:tab/>
          </w:r>
          <w:r>
            <w:rPr>
              <w:noProof/>
              <w:webHidden/>
            </w:rPr>
            <w:fldChar w:fldCharType="begin"/>
          </w:r>
          <w:r>
            <w:rPr>
              <w:noProof/>
              <w:webHidden/>
            </w:rPr>
            <w:instrText xml:space="preserve"> PAGEREF _Toc480276424 \h </w:instrText>
          </w:r>
          <w:r>
            <w:rPr>
              <w:noProof/>
              <w:webHidden/>
            </w:rPr>
          </w:r>
          <w:r>
            <w:rPr>
              <w:noProof/>
              <w:webHidden/>
            </w:rPr>
            <w:fldChar w:fldCharType="separate"/>
          </w:r>
          <w:r>
            <w:rPr>
              <w:noProof/>
              <w:webHidden/>
            </w:rPr>
            <w:t>3</w:t>
          </w:r>
          <w:r>
            <w:rPr>
              <w:noProof/>
              <w:webHidden/>
            </w:rPr>
            <w:fldChar w:fldCharType="end"/>
          </w:r>
        </w:p>
        <w:p w:rsidR="000C78E9" w:rsidRDefault="000C78E9" w:rsidP="000C78E9">
          <w:pPr>
            <w:pStyle w:val="TOC1"/>
            <w:tabs>
              <w:tab w:val="right" w:leader="dot" w:pos="9016"/>
            </w:tabs>
            <w:rPr>
              <w:rFonts w:asciiTheme="minorHAnsi" w:eastAsiaTheme="minorEastAsia" w:hAnsiTheme="minorHAnsi"/>
              <w:noProof/>
              <w:sz w:val="22"/>
              <w:lang w:eastAsia="en-GB"/>
            </w:rPr>
          </w:pPr>
          <w:r w:rsidRPr="00D93EC8">
            <w:rPr>
              <w:noProof/>
            </w:rPr>
            <w:t>Initial Sync</w:t>
          </w:r>
          <w:r>
            <w:rPr>
              <w:noProof/>
              <w:webHidden/>
            </w:rPr>
            <w:tab/>
          </w:r>
          <w:r>
            <w:rPr>
              <w:noProof/>
              <w:webHidden/>
            </w:rPr>
            <w:fldChar w:fldCharType="begin"/>
          </w:r>
          <w:r>
            <w:rPr>
              <w:noProof/>
              <w:webHidden/>
            </w:rPr>
            <w:instrText xml:space="preserve"> PAGEREF _Toc480276424 \h </w:instrText>
          </w:r>
          <w:r>
            <w:rPr>
              <w:noProof/>
              <w:webHidden/>
            </w:rPr>
          </w:r>
          <w:r>
            <w:rPr>
              <w:noProof/>
              <w:webHidden/>
            </w:rPr>
            <w:fldChar w:fldCharType="separate"/>
          </w:r>
          <w:r>
            <w:rPr>
              <w:noProof/>
              <w:webHidden/>
            </w:rPr>
            <w:t>3</w:t>
          </w:r>
          <w:r>
            <w:rPr>
              <w:noProof/>
              <w:webHidden/>
            </w:rPr>
            <w:fldChar w:fldCharType="end"/>
          </w:r>
        </w:p>
        <w:p w:rsidR="000C78E9" w:rsidRDefault="000C78E9" w:rsidP="000C78E9">
          <w:pPr>
            <w:pStyle w:val="TOC1"/>
            <w:tabs>
              <w:tab w:val="right" w:leader="dot" w:pos="9016"/>
            </w:tabs>
            <w:rPr>
              <w:rFonts w:asciiTheme="minorHAnsi" w:eastAsiaTheme="minorEastAsia" w:hAnsiTheme="minorHAnsi"/>
              <w:noProof/>
              <w:sz w:val="22"/>
              <w:lang w:eastAsia="en-GB"/>
            </w:rPr>
          </w:pPr>
          <w:r w:rsidRPr="00D93EC8">
            <w:rPr>
              <w:noProof/>
            </w:rPr>
            <w:t>Error Loggin</w:t>
          </w:r>
          <w:r w:rsidR="003D1D19" w:rsidRPr="00D93EC8">
            <w:rPr>
              <w:noProof/>
            </w:rPr>
            <w:t>g</w:t>
          </w:r>
          <w:r>
            <w:rPr>
              <w:noProof/>
              <w:webHidden/>
            </w:rPr>
            <w:tab/>
          </w:r>
          <w:r>
            <w:rPr>
              <w:noProof/>
              <w:webHidden/>
            </w:rPr>
            <w:fldChar w:fldCharType="begin"/>
          </w:r>
          <w:r>
            <w:rPr>
              <w:noProof/>
              <w:webHidden/>
            </w:rPr>
            <w:instrText xml:space="preserve"> PAGEREF _Toc480276424 \h </w:instrText>
          </w:r>
          <w:r>
            <w:rPr>
              <w:noProof/>
              <w:webHidden/>
            </w:rPr>
          </w:r>
          <w:r>
            <w:rPr>
              <w:noProof/>
              <w:webHidden/>
            </w:rPr>
            <w:fldChar w:fldCharType="separate"/>
          </w:r>
          <w:r>
            <w:rPr>
              <w:noProof/>
              <w:webHidden/>
            </w:rPr>
            <w:t>3</w:t>
          </w:r>
          <w:r>
            <w:rPr>
              <w:noProof/>
              <w:webHidden/>
            </w:rPr>
            <w:fldChar w:fldCharType="end"/>
          </w:r>
        </w:p>
        <w:p w:rsidR="000C78E9" w:rsidRDefault="000C78E9" w:rsidP="000C78E9">
          <w:pPr>
            <w:pStyle w:val="TOC1"/>
            <w:tabs>
              <w:tab w:val="right" w:leader="dot" w:pos="9016"/>
            </w:tabs>
            <w:rPr>
              <w:rFonts w:asciiTheme="minorHAnsi" w:eastAsiaTheme="minorEastAsia" w:hAnsiTheme="minorHAnsi"/>
              <w:noProof/>
              <w:sz w:val="22"/>
              <w:lang w:eastAsia="en-GB"/>
            </w:rPr>
          </w:pPr>
          <w:r w:rsidRPr="00D93EC8">
            <w:rPr>
              <w:noProof/>
            </w:rPr>
            <w:t>Sync on Login</w:t>
          </w:r>
          <w:r>
            <w:rPr>
              <w:noProof/>
              <w:webHidden/>
            </w:rPr>
            <w:tab/>
          </w:r>
          <w:r>
            <w:rPr>
              <w:noProof/>
              <w:webHidden/>
            </w:rPr>
            <w:fldChar w:fldCharType="begin"/>
          </w:r>
          <w:r>
            <w:rPr>
              <w:noProof/>
              <w:webHidden/>
            </w:rPr>
            <w:instrText xml:space="preserve"> PAGEREF _Toc480276424 \h </w:instrText>
          </w:r>
          <w:r>
            <w:rPr>
              <w:noProof/>
              <w:webHidden/>
            </w:rPr>
          </w:r>
          <w:r>
            <w:rPr>
              <w:noProof/>
              <w:webHidden/>
            </w:rPr>
            <w:fldChar w:fldCharType="separate"/>
          </w:r>
          <w:r>
            <w:rPr>
              <w:noProof/>
              <w:webHidden/>
            </w:rPr>
            <w:t>3</w:t>
          </w:r>
          <w:r>
            <w:rPr>
              <w:noProof/>
              <w:webHidden/>
            </w:rPr>
            <w:fldChar w:fldCharType="end"/>
          </w:r>
        </w:p>
        <w:p w:rsidR="000C78E9" w:rsidRDefault="000C78E9" w:rsidP="000C78E9">
          <w:pPr>
            <w:pStyle w:val="TOC1"/>
            <w:tabs>
              <w:tab w:val="right" w:leader="dot" w:pos="9016"/>
            </w:tabs>
            <w:rPr>
              <w:rFonts w:asciiTheme="minorHAnsi" w:eastAsiaTheme="minorEastAsia" w:hAnsiTheme="minorHAnsi"/>
              <w:noProof/>
              <w:sz w:val="22"/>
              <w:lang w:eastAsia="en-GB"/>
            </w:rPr>
          </w:pPr>
          <w:r w:rsidRPr="00D93EC8">
            <w:rPr>
              <w:noProof/>
            </w:rPr>
            <w:t>Data Access</w:t>
          </w:r>
          <w:r>
            <w:rPr>
              <w:noProof/>
              <w:webHidden/>
            </w:rPr>
            <w:tab/>
          </w:r>
          <w:r>
            <w:rPr>
              <w:noProof/>
              <w:webHidden/>
            </w:rPr>
            <w:fldChar w:fldCharType="begin"/>
          </w:r>
          <w:r>
            <w:rPr>
              <w:noProof/>
              <w:webHidden/>
            </w:rPr>
            <w:instrText xml:space="preserve"> PAGEREF _Toc480276424 \h </w:instrText>
          </w:r>
          <w:r>
            <w:rPr>
              <w:noProof/>
              <w:webHidden/>
            </w:rPr>
          </w:r>
          <w:r>
            <w:rPr>
              <w:noProof/>
              <w:webHidden/>
            </w:rPr>
            <w:fldChar w:fldCharType="separate"/>
          </w:r>
          <w:r>
            <w:rPr>
              <w:noProof/>
              <w:webHidden/>
            </w:rPr>
            <w:t>3</w:t>
          </w:r>
          <w:r>
            <w:rPr>
              <w:noProof/>
              <w:webHidden/>
            </w:rPr>
            <w:fldChar w:fldCharType="end"/>
          </w:r>
        </w:p>
        <w:p w:rsidR="000C78E9" w:rsidRDefault="000C78E9" w:rsidP="000C78E9">
          <w:pPr>
            <w:pStyle w:val="TOC1"/>
            <w:tabs>
              <w:tab w:val="right" w:leader="dot" w:pos="9016"/>
            </w:tabs>
            <w:rPr>
              <w:rFonts w:asciiTheme="minorHAnsi" w:eastAsiaTheme="minorEastAsia" w:hAnsiTheme="minorHAnsi"/>
              <w:noProof/>
              <w:sz w:val="22"/>
              <w:lang w:eastAsia="en-GB"/>
            </w:rPr>
          </w:pPr>
          <w:r w:rsidRPr="00D93EC8">
            <w:rPr>
              <w:noProof/>
            </w:rPr>
            <w:t>Terminology Changer</w:t>
          </w:r>
          <w:r>
            <w:rPr>
              <w:noProof/>
              <w:webHidden/>
            </w:rPr>
            <w:tab/>
          </w:r>
          <w:r>
            <w:rPr>
              <w:noProof/>
              <w:webHidden/>
            </w:rPr>
            <w:fldChar w:fldCharType="begin"/>
          </w:r>
          <w:r>
            <w:rPr>
              <w:noProof/>
              <w:webHidden/>
            </w:rPr>
            <w:instrText xml:space="preserve"> PAGEREF _Toc480276424 \h </w:instrText>
          </w:r>
          <w:r>
            <w:rPr>
              <w:noProof/>
              <w:webHidden/>
            </w:rPr>
          </w:r>
          <w:r>
            <w:rPr>
              <w:noProof/>
              <w:webHidden/>
            </w:rPr>
            <w:fldChar w:fldCharType="separate"/>
          </w:r>
          <w:r>
            <w:rPr>
              <w:noProof/>
              <w:webHidden/>
            </w:rPr>
            <w:t>3</w:t>
          </w:r>
          <w:r>
            <w:rPr>
              <w:noProof/>
              <w:webHidden/>
            </w:rPr>
            <w:fldChar w:fldCharType="end"/>
          </w:r>
        </w:p>
        <w:p w:rsidR="000C78E9" w:rsidRDefault="000C78E9" w:rsidP="000C78E9">
          <w:pPr>
            <w:pStyle w:val="TOC1"/>
            <w:tabs>
              <w:tab w:val="right" w:leader="dot" w:pos="9016"/>
            </w:tabs>
            <w:rPr>
              <w:rFonts w:asciiTheme="minorHAnsi" w:eastAsiaTheme="minorEastAsia" w:hAnsiTheme="minorHAnsi"/>
              <w:noProof/>
              <w:sz w:val="22"/>
              <w:lang w:eastAsia="en-GB"/>
            </w:rPr>
          </w:pPr>
          <w:r w:rsidRPr="00D93EC8">
            <w:rPr>
              <w:noProof/>
            </w:rPr>
            <w:t>Job Schedule</w:t>
          </w:r>
          <w:r>
            <w:rPr>
              <w:noProof/>
              <w:webHidden/>
            </w:rPr>
            <w:tab/>
          </w:r>
          <w:r>
            <w:rPr>
              <w:noProof/>
              <w:webHidden/>
            </w:rPr>
            <w:fldChar w:fldCharType="begin"/>
          </w:r>
          <w:r>
            <w:rPr>
              <w:noProof/>
              <w:webHidden/>
            </w:rPr>
            <w:instrText xml:space="preserve"> PAGEREF _Toc480276424 \h </w:instrText>
          </w:r>
          <w:r>
            <w:rPr>
              <w:noProof/>
              <w:webHidden/>
            </w:rPr>
          </w:r>
          <w:r>
            <w:rPr>
              <w:noProof/>
              <w:webHidden/>
            </w:rPr>
            <w:fldChar w:fldCharType="separate"/>
          </w:r>
          <w:r>
            <w:rPr>
              <w:noProof/>
              <w:webHidden/>
            </w:rPr>
            <w:t>3</w:t>
          </w:r>
          <w:r>
            <w:rPr>
              <w:noProof/>
              <w:webHidden/>
            </w:rPr>
            <w:fldChar w:fldCharType="end"/>
          </w:r>
        </w:p>
        <w:p w:rsidR="000C78E9" w:rsidRDefault="000C78E9" w:rsidP="000C78E9">
          <w:pPr>
            <w:pStyle w:val="TOC1"/>
            <w:tabs>
              <w:tab w:val="right" w:leader="dot" w:pos="9016"/>
            </w:tabs>
            <w:rPr>
              <w:rFonts w:asciiTheme="minorHAnsi" w:eastAsiaTheme="minorEastAsia" w:hAnsiTheme="minorHAnsi"/>
              <w:noProof/>
              <w:sz w:val="22"/>
              <w:lang w:eastAsia="en-GB"/>
            </w:rPr>
          </w:pPr>
          <w:r w:rsidRPr="00D93EC8">
            <w:rPr>
              <w:noProof/>
            </w:rPr>
            <w:t>Job List Screen</w:t>
          </w:r>
          <w:r>
            <w:rPr>
              <w:noProof/>
              <w:webHidden/>
            </w:rPr>
            <w:tab/>
          </w:r>
          <w:r>
            <w:rPr>
              <w:noProof/>
              <w:webHidden/>
            </w:rPr>
            <w:fldChar w:fldCharType="begin"/>
          </w:r>
          <w:r>
            <w:rPr>
              <w:noProof/>
              <w:webHidden/>
            </w:rPr>
            <w:instrText xml:space="preserve"> PAGEREF _Toc480276424 \h </w:instrText>
          </w:r>
          <w:r>
            <w:rPr>
              <w:noProof/>
              <w:webHidden/>
            </w:rPr>
          </w:r>
          <w:r>
            <w:rPr>
              <w:noProof/>
              <w:webHidden/>
            </w:rPr>
            <w:fldChar w:fldCharType="separate"/>
          </w:r>
          <w:r>
            <w:rPr>
              <w:noProof/>
              <w:webHidden/>
            </w:rPr>
            <w:t>3</w:t>
          </w:r>
          <w:r>
            <w:rPr>
              <w:noProof/>
              <w:webHidden/>
            </w:rPr>
            <w:fldChar w:fldCharType="end"/>
          </w:r>
        </w:p>
        <w:p w:rsidR="000C78E9" w:rsidRDefault="000C78E9" w:rsidP="00D34146">
          <w:pPr>
            <w:pStyle w:val="TOC1"/>
            <w:tabs>
              <w:tab w:val="right" w:leader="dot" w:pos="9016"/>
            </w:tabs>
            <w:rPr>
              <w:rFonts w:asciiTheme="minorHAnsi" w:eastAsiaTheme="minorEastAsia" w:hAnsiTheme="minorHAnsi"/>
              <w:noProof/>
              <w:sz w:val="22"/>
              <w:lang w:eastAsia="en-GB"/>
            </w:rPr>
          </w:pPr>
          <w:r w:rsidRPr="00D93EC8">
            <w:rPr>
              <w:noProof/>
            </w:rPr>
            <w:t>Settings</w:t>
          </w:r>
          <w:r>
            <w:rPr>
              <w:noProof/>
              <w:webHidden/>
            </w:rPr>
            <w:tab/>
          </w:r>
          <w:r>
            <w:rPr>
              <w:noProof/>
              <w:webHidden/>
            </w:rPr>
            <w:fldChar w:fldCharType="begin"/>
          </w:r>
          <w:r>
            <w:rPr>
              <w:noProof/>
              <w:webHidden/>
            </w:rPr>
            <w:instrText xml:space="preserve"> PAGEREF _Toc480276424 \h </w:instrText>
          </w:r>
          <w:r>
            <w:rPr>
              <w:noProof/>
              <w:webHidden/>
            </w:rPr>
          </w:r>
          <w:r>
            <w:rPr>
              <w:noProof/>
              <w:webHidden/>
            </w:rPr>
            <w:fldChar w:fldCharType="separate"/>
          </w:r>
          <w:r>
            <w:rPr>
              <w:noProof/>
              <w:webHidden/>
            </w:rPr>
            <w:t>3</w:t>
          </w:r>
          <w:r>
            <w:rPr>
              <w:noProof/>
              <w:webHidden/>
            </w:rPr>
            <w:fldChar w:fldCharType="end"/>
          </w:r>
        </w:p>
        <w:p w:rsidR="000C78E9" w:rsidRDefault="000C78E9" w:rsidP="000C78E9">
          <w:pPr>
            <w:pStyle w:val="TOC1"/>
            <w:tabs>
              <w:tab w:val="right" w:leader="dot" w:pos="9016"/>
            </w:tabs>
            <w:rPr>
              <w:rFonts w:asciiTheme="minorHAnsi" w:eastAsiaTheme="minorEastAsia" w:hAnsiTheme="minorHAnsi"/>
              <w:noProof/>
              <w:sz w:val="22"/>
              <w:lang w:eastAsia="en-GB"/>
            </w:rPr>
          </w:pPr>
          <w:r w:rsidRPr="00D93EC8">
            <w:rPr>
              <w:noProof/>
            </w:rPr>
            <w:t>Help &amp; Support</w:t>
          </w:r>
          <w:r>
            <w:rPr>
              <w:noProof/>
              <w:webHidden/>
            </w:rPr>
            <w:tab/>
          </w:r>
          <w:r>
            <w:rPr>
              <w:noProof/>
              <w:webHidden/>
            </w:rPr>
            <w:fldChar w:fldCharType="begin"/>
          </w:r>
          <w:r>
            <w:rPr>
              <w:noProof/>
              <w:webHidden/>
            </w:rPr>
            <w:instrText xml:space="preserve"> PAGEREF _Toc480276424 \h </w:instrText>
          </w:r>
          <w:r>
            <w:rPr>
              <w:noProof/>
              <w:webHidden/>
            </w:rPr>
          </w:r>
          <w:r>
            <w:rPr>
              <w:noProof/>
              <w:webHidden/>
            </w:rPr>
            <w:fldChar w:fldCharType="separate"/>
          </w:r>
          <w:r>
            <w:rPr>
              <w:noProof/>
              <w:webHidden/>
            </w:rPr>
            <w:t>3</w:t>
          </w:r>
          <w:r>
            <w:rPr>
              <w:noProof/>
              <w:webHidden/>
            </w:rPr>
            <w:fldChar w:fldCharType="end"/>
          </w:r>
        </w:p>
        <w:p w:rsidR="005C5733" w:rsidRDefault="007B4EA7"/>
      </w:sdtContent>
    </w:sdt>
    <w:p w:rsidR="00940D4E" w:rsidRPr="00D3565E" w:rsidRDefault="005C5733" w:rsidP="00940D4E">
      <w:r>
        <w:br w:type="page"/>
      </w:r>
    </w:p>
    <w:p w:rsidR="00F65F14" w:rsidRDefault="000C78E9" w:rsidP="00BC1EB0">
      <w:pPr>
        <w:pStyle w:val="Heading1"/>
      </w:pPr>
      <w:r>
        <w:lastRenderedPageBreak/>
        <w:t>Loading Image</w:t>
      </w:r>
    </w:p>
    <w:p w:rsidR="00BC1EB0" w:rsidRDefault="000C78E9" w:rsidP="00BC1EB0">
      <w:r>
        <w:t xml:space="preserve">Add the initial application loading screen which will display for 3 seconds on application launch. The background and kinetic image will be in the images folder and should </w:t>
      </w:r>
      <w:r w:rsidR="00933D22">
        <w:t xml:space="preserve">have the following layout. </w:t>
      </w:r>
    </w:p>
    <w:p w:rsidR="00933D22" w:rsidRDefault="00900277" w:rsidP="00933D22">
      <w:pPr>
        <w:keepNext/>
      </w:pPr>
      <w:r>
        <w:rPr>
          <w:noProof/>
          <w:lang w:eastAsia="en-GB"/>
        </w:rPr>
        <mc:AlternateContent>
          <mc:Choice Requires="wps">
            <w:drawing>
              <wp:anchor distT="0" distB="0" distL="114300" distR="114300" simplePos="0" relativeHeight="251751424" behindDoc="0" locked="0" layoutInCell="1" allowOverlap="1" wp14:anchorId="219EB843" wp14:editId="610F96DD">
                <wp:simplePos x="0" y="0"/>
                <wp:positionH relativeFrom="column">
                  <wp:posOffset>0</wp:posOffset>
                </wp:positionH>
                <wp:positionV relativeFrom="paragraph">
                  <wp:posOffset>2350770</wp:posOffset>
                </wp:positionV>
                <wp:extent cx="323850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rsidR="003B6C6B" w:rsidRPr="008A6238" w:rsidRDefault="003B6C6B" w:rsidP="00900277">
                            <w:pPr>
                              <w:pStyle w:val="Caption"/>
                              <w:rPr>
                                <w:noProof/>
                              </w:rPr>
                            </w:pPr>
                            <w:r>
                              <w:t xml:space="preserve">Figure </w:t>
                            </w:r>
                            <w:r w:rsidR="007B4EA7">
                              <w:fldChar w:fldCharType="begin"/>
                            </w:r>
                            <w:r w:rsidR="007B4EA7">
                              <w:instrText xml:space="preserve"> SEQ Figure \* ARABIC </w:instrText>
                            </w:r>
                            <w:r w:rsidR="007B4EA7">
                              <w:fldChar w:fldCharType="separate"/>
                            </w:r>
                            <w:r>
                              <w:rPr>
                                <w:noProof/>
                              </w:rPr>
                              <w:t>1</w:t>
                            </w:r>
                            <w:r w:rsidR="007B4EA7">
                              <w:rPr>
                                <w:noProof/>
                              </w:rPr>
                              <w:fldChar w:fldCharType="end"/>
                            </w:r>
                            <w:r>
                              <w:t xml:space="preserve"> Background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19EB843" id="_x0000_t202" coordsize="21600,21600" o:spt="202" path="m,l,21600r21600,l21600,xe">
                <v:stroke joinstyle="miter"/>
                <v:path gradientshapeok="t" o:connecttype="rect"/>
              </v:shapetype>
              <v:shape id="Text Box 4" o:spid="_x0000_s1026" type="#_x0000_t202" style="position:absolute;margin-left:0;margin-top:185.1pt;width:25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" stroked="f">
                <v:textbox style="mso-fit-shape-to-text:t" inset="0,0,0,0">
                  <w:txbxContent>
                    <w:p w:rsidR="003B6C6B" w:rsidRPr="008A6238" w:rsidRDefault="003B6C6B" w:rsidP="00900277">
                      <w:pPr>
                        <w:pStyle w:val="Caption"/>
                        <w:rPr>
                          <w:noProof/>
                        </w:rPr>
                      </w:pPr>
                      <w:r>
                        <w:t xml:space="preserve">Figure </w:t>
                      </w:r>
                      <w:fldSimple w:instr=" SEQ Figure \* ARABIC ">
                        <w:r>
                          <w:rPr>
                            <w:noProof/>
                          </w:rPr>
                          <w:t>1</w:t>
                        </w:r>
                      </w:fldSimple>
                      <w:r>
                        <w:t xml:space="preserve"> Background</w:t>
                      </w:r>
                    </w:p>
                  </w:txbxContent>
                </v:textbox>
                <w10:wrap type="square"/>
              </v:shape>
            </w:pict>
          </mc:Fallback>
        </mc:AlternateContent>
      </w:r>
      <w:r w:rsidR="00933D22">
        <w:rPr>
          <w:noProof/>
          <w:lang w:eastAsia="en-GB"/>
        </w:rPr>
        <w:drawing>
          <wp:anchor distT="0" distB="0" distL="114300" distR="114300" simplePos="0" relativeHeight="251673600" behindDoc="0" locked="0" layoutInCell="1" allowOverlap="1">
            <wp:simplePos x="914400" y="1685499"/>
            <wp:positionH relativeFrom="column">
              <wp:align>left</wp:align>
            </wp:positionH>
            <wp:positionV relativeFrom="paragraph">
              <wp:align>top</wp:align>
            </wp:positionV>
            <wp:extent cx="3238500" cy="2293938"/>
            <wp:effectExtent l="0" t="0" r="0" b="0"/>
            <wp:wrapSquare wrapText="bothSides"/>
            <wp:docPr id="1657139010" name="Picture 1804155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415557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38500" cy="2293938"/>
                    </a:xfrm>
                    <a:prstGeom prst="rect">
                      <a:avLst/>
                    </a:prstGeom>
                  </pic:spPr>
                </pic:pic>
              </a:graphicData>
            </a:graphic>
          </wp:anchor>
        </w:drawing>
      </w:r>
      <w:r w:rsidR="00D34146">
        <w:br w:type="textWrapping" w:clear="all"/>
      </w:r>
    </w:p>
    <w:p w:rsidR="007C6D57" w:rsidRDefault="00D85C6B" w:rsidP="007C6D57">
      <w:pPr>
        <w:pStyle w:val="Caption"/>
      </w:pPr>
      <w:r>
        <w:rPr>
          <w:noProof/>
          <w:lang w:eastAsia="en-GB"/>
        </w:rPr>
        <w:drawing>
          <wp:anchor distT="0" distB="0" distL="114300" distR="114300" simplePos="0" relativeHeight="251672576" behindDoc="1" locked="0" layoutInCell="1" allowOverlap="1" wp14:anchorId="516DAB2B">
            <wp:simplePos x="0" y="0"/>
            <wp:positionH relativeFrom="margin">
              <wp:posOffset>4406265</wp:posOffset>
            </wp:positionH>
            <wp:positionV relativeFrom="paragraph">
              <wp:posOffset>6544</wp:posOffset>
            </wp:positionV>
            <wp:extent cx="1407795" cy="2501265"/>
            <wp:effectExtent l="0" t="0" r="190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407795" cy="2501265"/>
                    </a:xfrm>
                    <a:prstGeom prst="rect">
                      <a:avLst/>
                    </a:prstGeom>
                  </pic:spPr>
                </pic:pic>
              </a:graphicData>
            </a:graphic>
            <wp14:sizeRelH relativeFrom="margin">
              <wp14:pctWidth>0</wp14:pctWidth>
            </wp14:sizeRelH>
            <wp14:sizeRelV relativeFrom="margin">
              <wp14:pctHeight>0</wp14:pctHeight>
            </wp14:sizeRelV>
          </wp:anchor>
        </w:drawing>
      </w:r>
      <w:r w:rsidR="00413D9E">
        <w:rPr>
          <w:noProof/>
          <w:lang w:eastAsia="en-GB"/>
        </w:rPr>
        <w:drawing>
          <wp:anchor distT="0" distB="0" distL="114300" distR="114300" simplePos="0" relativeHeight="251671552" behindDoc="1" locked="0" layoutInCell="1" allowOverlap="1" wp14:anchorId="3DB0FEB7">
            <wp:simplePos x="0" y="0"/>
            <wp:positionH relativeFrom="margin">
              <wp:align>left</wp:align>
            </wp:positionH>
            <wp:positionV relativeFrom="paragraph">
              <wp:posOffset>6985</wp:posOffset>
            </wp:positionV>
            <wp:extent cx="4228465" cy="2475782"/>
            <wp:effectExtent l="0" t="0" r="635" b="127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34155" cy="2479114"/>
                    </a:xfrm>
                    <a:prstGeom prst="rect">
                      <a:avLst/>
                    </a:prstGeom>
                  </pic:spPr>
                </pic:pic>
              </a:graphicData>
            </a:graphic>
            <wp14:sizeRelH relativeFrom="margin">
              <wp14:pctWidth>0</wp14:pctWidth>
            </wp14:sizeRelH>
            <wp14:sizeRelV relativeFrom="margin">
              <wp14:pctHeight>0</wp14:pctHeight>
            </wp14:sizeRelV>
          </wp:anchor>
        </w:drawing>
      </w:r>
    </w:p>
    <w:p w:rsidR="00933D22" w:rsidRDefault="00D57884" w:rsidP="007C6D57">
      <w:pPr>
        <w:pStyle w:val="Caption"/>
      </w:pPr>
      <w:r>
        <w:rPr>
          <w:noProof/>
          <w:lang w:eastAsia="en-GB"/>
        </w:rPr>
        <mc:AlternateContent>
          <mc:Choice Requires="wps">
            <w:drawing>
              <wp:anchor distT="0" distB="0" distL="114300" distR="114300" simplePos="0" relativeHeight="251662336" behindDoc="0" locked="0" layoutInCell="1" allowOverlap="1" wp14:anchorId="7ADB0572" wp14:editId="3F6CCEB7">
                <wp:simplePos x="0" y="0"/>
                <wp:positionH relativeFrom="column">
                  <wp:posOffset>8626</wp:posOffset>
                </wp:positionH>
                <wp:positionV relativeFrom="paragraph">
                  <wp:posOffset>15121</wp:posOffset>
                </wp:positionV>
                <wp:extent cx="4166235"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4166235" cy="635"/>
                        </a:xfrm>
                        <a:prstGeom prst="rect">
                          <a:avLst/>
                        </a:prstGeom>
                        <a:solidFill>
                          <a:prstClr val="white"/>
                        </a:solidFill>
                        <a:ln>
                          <a:noFill/>
                        </a:ln>
                      </wps:spPr>
                      <wps:txbx>
                        <w:txbxContent>
                          <w:p w:rsidR="003B6C6B" w:rsidRPr="00F25B5D" w:rsidRDefault="003B6C6B" w:rsidP="00933D22">
                            <w:pPr>
                              <w:pStyle w:val="Caption"/>
                            </w:pPr>
                            <w:r>
                              <w:t>Figure 2 Loading Image Desktop and Mobile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ADB0572" id="Text Box 3" o:spid="_x0000_s1027" type="#_x0000_t202" style="position:absolute;margin-left:.7pt;margin-top:1.2pt;width:328.0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lqVLQIAAGQEAAAOAAAAZHJzL2Uyb0RvYy54bWysVE1v2zAMvQ/YfxB0X5yPLRi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" stroked="f">
                <v:textbox style="mso-fit-shape-to-text:t" inset="0,0,0,0">
                  <w:txbxContent>
                    <w:p w:rsidR="003B6C6B" w:rsidRPr="00F25B5D" w:rsidRDefault="003B6C6B" w:rsidP="00933D22">
                      <w:pPr>
                        <w:pStyle w:val="Caption"/>
                      </w:pPr>
                      <w:r>
                        <w:t>Figure 2 Loading Image Desktop and Mobile</w:t>
                      </w:r>
                    </w:p>
                  </w:txbxContent>
                </v:textbox>
              </v:shape>
            </w:pict>
          </mc:Fallback>
        </mc:AlternateContent>
      </w:r>
    </w:p>
    <w:p w:rsidR="00933D22" w:rsidRDefault="00933D22" w:rsidP="00BC1EB0"/>
    <w:p w:rsidR="00933D22" w:rsidRDefault="00933D22" w:rsidP="00BC1EB0">
      <w:r>
        <w:t xml:space="preserve">The Kinetic logo should fade from left to right whilst displayed. </w:t>
      </w:r>
    </w:p>
    <w:p w:rsidR="00933D22" w:rsidRDefault="00933D22">
      <w:r>
        <w:br w:type="page"/>
      </w:r>
    </w:p>
    <w:p w:rsidR="00CC106F" w:rsidRDefault="00CC106F" w:rsidP="00CC106F">
      <w:pPr>
        <w:pStyle w:val="Heading1"/>
      </w:pPr>
      <w:r>
        <w:lastRenderedPageBreak/>
        <w:t>App Branding</w:t>
      </w:r>
    </w:p>
    <w:p w:rsidR="009B29F6" w:rsidRPr="009B29F6" w:rsidRDefault="00CC106F" w:rsidP="007C6D57">
      <w:pPr>
        <w:spacing w:line="360" w:lineRule="auto"/>
        <w:rPr>
          <w:rFonts w:asciiTheme="majorHAnsi" w:hAnsiTheme="majorHAnsi" w:cstheme="majorHAnsi"/>
        </w:rPr>
      </w:pPr>
      <w:r w:rsidRPr="009B29F6">
        <w:rPr>
          <w:rFonts w:asciiTheme="majorHAnsi" w:hAnsiTheme="majorHAnsi" w:cstheme="majorHAnsi"/>
        </w:rPr>
        <w:t>A company will be able to add their company logo to the top left-hand of the application</w:t>
      </w:r>
      <w:r w:rsidR="00FA7627" w:rsidRPr="009B29F6">
        <w:rPr>
          <w:rFonts w:asciiTheme="majorHAnsi" w:hAnsiTheme="majorHAnsi" w:cstheme="majorHAnsi"/>
        </w:rPr>
        <w:t xml:space="preserve"> and the login screen</w:t>
      </w:r>
      <w:r w:rsidRPr="009B29F6">
        <w:rPr>
          <w:rFonts w:asciiTheme="majorHAnsi" w:hAnsiTheme="majorHAnsi" w:cstheme="majorHAnsi"/>
        </w:rPr>
        <w:t xml:space="preserve">. </w:t>
      </w:r>
    </w:p>
    <w:p w:rsidR="009B29F6" w:rsidRPr="009B29F6" w:rsidRDefault="009B29F6" w:rsidP="009B29F6">
      <w:pPr>
        <w:spacing w:line="360" w:lineRule="auto"/>
        <w:rPr>
          <w:rFonts w:asciiTheme="majorHAnsi" w:hAnsiTheme="majorHAnsi" w:cstheme="majorHAnsi"/>
        </w:rPr>
      </w:pPr>
      <w:r w:rsidRPr="009B29F6">
        <w:rPr>
          <w:rFonts w:asciiTheme="majorHAnsi" w:hAnsiTheme="majorHAnsi" w:cstheme="majorHAnsi"/>
        </w:rPr>
        <w:t xml:space="preserve">After successfully pinging the SyncService, do a “GET” request to the “Branding” service. This can be accessed at </w:t>
      </w:r>
      <w:hyperlink r:id="rId12" w:history="1">
        <w:r w:rsidRPr="009B29F6">
          <w:rPr>
            <w:rStyle w:val="Hyperlink"/>
            <w:rFonts w:asciiTheme="majorHAnsi" w:hAnsiTheme="majorHAnsi" w:cstheme="majorHAnsi"/>
          </w:rPr>
          <w:t>http://.../SyncService.svc/Branding</w:t>
        </w:r>
      </w:hyperlink>
      <w:r w:rsidRPr="009B29F6">
        <w:rPr>
          <w:rFonts w:asciiTheme="majorHAnsi" w:hAnsiTheme="majorHAnsi" w:cstheme="majorHAnsi"/>
        </w:rPr>
        <w:t>.</w:t>
      </w:r>
    </w:p>
    <w:p w:rsidR="009B29F6" w:rsidRPr="009B29F6" w:rsidRDefault="009B29F6" w:rsidP="009B29F6">
      <w:pPr>
        <w:rPr>
          <w:rFonts w:asciiTheme="majorHAnsi" w:hAnsiTheme="majorHAnsi" w:cstheme="majorHAnsi"/>
        </w:rPr>
      </w:pPr>
    </w:p>
    <w:p w:rsidR="009B29F6" w:rsidRPr="009B29F6" w:rsidRDefault="009B29F6" w:rsidP="009B29F6">
      <w:pPr>
        <w:rPr>
          <w:rFonts w:asciiTheme="majorHAnsi" w:hAnsiTheme="majorHAnsi" w:cstheme="majorHAnsi"/>
        </w:rPr>
      </w:pPr>
      <w:r w:rsidRPr="009B29F6">
        <w:rPr>
          <w:rFonts w:asciiTheme="majorHAnsi" w:hAnsiTheme="majorHAnsi" w:cstheme="majorHAnsi"/>
        </w:rPr>
        <w:t>This will return a JSON response with the following model:</w:t>
      </w:r>
    </w:p>
    <w:p w:rsidR="009B29F6" w:rsidRPr="009B29F6" w:rsidRDefault="009B29F6" w:rsidP="009B29F6">
      <w:pPr>
        <w:rPr>
          <w:rFonts w:asciiTheme="majorHAnsi" w:hAnsiTheme="majorHAnsi" w:cstheme="majorHAnsi"/>
        </w:rPr>
      </w:pPr>
    </w:p>
    <w:p w:rsidR="009B29F6" w:rsidRPr="009B29F6" w:rsidRDefault="009B29F6" w:rsidP="009B29F6">
      <w:pPr>
        <w:autoSpaceDE w:val="0"/>
        <w:autoSpaceDN w:val="0"/>
        <w:rPr>
          <w:rFonts w:asciiTheme="majorHAnsi" w:hAnsiTheme="majorHAnsi" w:cstheme="majorHAnsi"/>
          <w:color w:val="000000"/>
        </w:rPr>
      </w:pPr>
      <w:r w:rsidRPr="009B29F6">
        <w:rPr>
          <w:rFonts w:asciiTheme="majorHAnsi" w:hAnsiTheme="majorHAnsi" w:cstheme="majorHAnsi"/>
          <w:color w:val="000000"/>
        </w:rPr>
        <w:t xml:space="preserve">    </w:t>
      </w:r>
      <w:r w:rsidRPr="009B29F6">
        <w:rPr>
          <w:rFonts w:asciiTheme="majorHAnsi" w:hAnsiTheme="majorHAnsi" w:cstheme="majorHAnsi"/>
          <w:color w:val="0000FF"/>
        </w:rPr>
        <w:t>public</w:t>
      </w:r>
      <w:r w:rsidRPr="009B29F6">
        <w:rPr>
          <w:rFonts w:asciiTheme="majorHAnsi" w:hAnsiTheme="majorHAnsi" w:cstheme="majorHAnsi"/>
          <w:color w:val="000000"/>
        </w:rPr>
        <w:t xml:space="preserve"> </w:t>
      </w:r>
      <w:r w:rsidRPr="009B29F6">
        <w:rPr>
          <w:rFonts w:asciiTheme="majorHAnsi" w:hAnsiTheme="majorHAnsi" w:cstheme="majorHAnsi"/>
          <w:color w:val="0000FF"/>
        </w:rPr>
        <w:t>class</w:t>
      </w:r>
      <w:r w:rsidRPr="009B29F6">
        <w:rPr>
          <w:rFonts w:asciiTheme="majorHAnsi" w:hAnsiTheme="majorHAnsi" w:cstheme="majorHAnsi"/>
          <w:color w:val="000000"/>
        </w:rPr>
        <w:t xml:space="preserve"> </w:t>
      </w:r>
      <w:r w:rsidRPr="009B29F6">
        <w:rPr>
          <w:rFonts w:asciiTheme="majorHAnsi" w:hAnsiTheme="majorHAnsi" w:cstheme="majorHAnsi"/>
          <w:color w:val="2B91AF"/>
        </w:rPr>
        <w:t>AppBrandingResponse</w:t>
      </w:r>
    </w:p>
    <w:p w:rsidR="009B29F6" w:rsidRPr="009B29F6" w:rsidRDefault="009B29F6" w:rsidP="009B29F6">
      <w:pPr>
        <w:autoSpaceDE w:val="0"/>
        <w:autoSpaceDN w:val="0"/>
        <w:rPr>
          <w:rFonts w:asciiTheme="majorHAnsi" w:hAnsiTheme="majorHAnsi" w:cstheme="majorHAnsi"/>
          <w:color w:val="000000"/>
        </w:rPr>
      </w:pPr>
      <w:r w:rsidRPr="009B29F6">
        <w:rPr>
          <w:rFonts w:asciiTheme="majorHAnsi" w:hAnsiTheme="majorHAnsi" w:cstheme="majorHAnsi"/>
          <w:color w:val="000000"/>
        </w:rPr>
        <w:t>    {</w:t>
      </w:r>
    </w:p>
    <w:p w:rsidR="009B29F6" w:rsidRPr="009B29F6" w:rsidRDefault="009B29F6" w:rsidP="009B29F6">
      <w:pPr>
        <w:autoSpaceDE w:val="0"/>
        <w:autoSpaceDN w:val="0"/>
        <w:rPr>
          <w:rFonts w:asciiTheme="majorHAnsi" w:hAnsiTheme="majorHAnsi" w:cstheme="majorHAnsi"/>
          <w:color w:val="000000"/>
        </w:rPr>
      </w:pPr>
      <w:r w:rsidRPr="009B29F6">
        <w:rPr>
          <w:rFonts w:asciiTheme="majorHAnsi" w:hAnsiTheme="majorHAnsi" w:cstheme="majorHAnsi"/>
          <w:color w:val="000000"/>
        </w:rPr>
        <w:t xml:space="preserve">        </w:t>
      </w:r>
      <w:r w:rsidRPr="009B29F6">
        <w:rPr>
          <w:rFonts w:asciiTheme="majorHAnsi" w:hAnsiTheme="majorHAnsi" w:cstheme="majorHAnsi"/>
          <w:color w:val="0000FF"/>
        </w:rPr>
        <w:t>public</w:t>
      </w:r>
      <w:r w:rsidRPr="009B29F6">
        <w:rPr>
          <w:rFonts w:asciiTheme="majorHAnsi" w:hAnsiTheme="majorHAnsi" w:cstheme="majorHAnsi"/>
          <w:color w:val="000000"/>
        </w:rPr>
        <w:t xml:space="preserve"> </w:t>
      </w:r>
      <w:r w:rsidRPr="009B29F6">
        <w:rPr>
          <w:rFonts w:asciiTheme="majorHAnsi" w:hAnsiTheme="majorHAnsi" w:cstheme="majorHAnsi"/>
          <w:color w:val="0000FF"/>
        </w:rPr>
        <w:t>byte</w:t>
      </w:r>
      <w:r w:rsidRPr="009B29F6">
        <w:rPr>
          <w:rFonts w:asciiTheme="majorHAnsi" w:hAnsiTheme="majorHAnsi" w:cstheme="majorHAnsi"/>
          <w:color w:val="000000"/>
        </w:rPr>
        <w:t xml:space="preserve">[] LoginLogo { </w:t>
      </w:r>
      <w:r w:rsidRPr="009B29F6">
        <w:rPr>
          <w:rFonts w:asciiTheme="majorHAnsi" w:hAnsiTheme="majorHAnsi" w:cstheme="majorHAnsi"/>
          <w:color w:val="0000FF"/>
        </w:rPr>
        <w:t>get</w:t>
      </w:r>
      <w:r w:rsidRPr="009B29F6">
        <w:rPr>
          <w:rFonts w:asciiTheme="majorHAnsi" w:hAnsiTheme="majorHAnsi" w:cstheme="majorHAnsi"/>
          <w:color w:val="000000"/>
        </w:rPr>
        <w:t xml:space="preserve">; </w:t>
      </w:r>
      <w:r w:rsidRPr="009B29F6">
        <w:rPr>
          <w:rFonts w:asciiTheme="majorHAnsi" w:hAnsiTheme="majorHAnsi" w:cstheme="majorHAnsi"/>
          <w:color w:val="0000FF"/>
        </w:rPr>
        <w:t>set</w:t>
      </w:r>
      <w:r w:rsidRPr="009B29F6">
        <w:rPr>
          <w:rFonts w:asciiTheme="majorHAnsi" w:hAnsiTheme="majorHAnsi" w:cstheme="majorHAnsi"/>
          <w:color w:val="000000"/>
        </w:rPr>
        <w:t>; }</w:t>
      </w:r>
    </w:p>
    <w:p w:rsidR="009B29F6" w:rsidRPr="009B29F6" w:rsidRDefault="009B29F6" w:rsidP="009B29F6">
      <w:pPr>
        <w:autoSpaceDE w:val="0"/>
        <w:autoSpaceDN w:val="0"/>
        <w:rPr>
          <w:rFonts w:asciiTheme="majorHAnsi" w:hAnsiTheme="majorHAnsi" w:cstheme="majorHAnsi"/>
          <w:color w:val="000000"/>
        </w:rPr>
      </w:pPr>
      <w:r w:rsidRPr="009B29F6">
        <w:rPr>
          <w:rFonts w:asciiTheme="majorHAnsi" w:hAnsiTheme="majorHAnsi" w:cstheme="majorHAnsi"/>
          <w:color w:val="000000"/>
        </w:rPr>
        <w:t xml:space="preserve">        </w:t>
      </w:r>
      <w:r w:rsidRPr="009B29F6">
        <w:rPr>
          <w:rFonts w:asciiTheme="majorHAnsi" w:hAnsiTheme="majorHAnsi" w:cstheme="majorHAnsi"/>
          <w:color w:val="0000FF"/>
        </w:rPr>
        <w:t>public</w:t>
      </w:r>
      <w:r w:rsidRPr="009B29F6">
        <w:rPr>
          <w:rFonts w:asciiTheme="majorHAnsi" w:hAnsiTheme="majorHAnsi" w:cstheme="majorHAnsi"/>
          <w:color w:val="000000"/>
        </w:rPr>
        <w:t xml:space="preserve"> </w:t>
      </w:r>
      <w:r w:rsidRPr="009B29F6">
        <w:rPr>
          <w:rFonts w:asciiTheme="majorHAnsi" w:hAnsiTheme="majorHAnsi" w:cstheme="majorHAnsi"/>
          <w:color w:val="0000FF"/>
        </w:rPr>
        <w:t>byte</w:t>
      </w:r>
      <w:r w:rsidRPr="009B29F6">
        <w:rPr>
          <w:rFonts w:asciiTheme="majorHAnsi" w:hAnsiTheme="majorHAnsi" w:cstheme="majorHAnsi"/>
          <w:color w:val="000000"/>
        </w:rPr>
        <w:t xml:space="preserve">[] AppLogo { </w:t>
      </w:r>
      <w:r w:rsidRPr="009B29F6">
        <w:rPr>
          <w:rFonts w:asciiTheme="majorHAnsi" w:hAnsiTheme="majorHAnsi" w:cstheme="majorHAnsi"/>
          <w:color w:val="0000FF"/>
        </w:rPr>
        <w:t>get</w:t>
      </w:r>
      <w:r w:rsidRPr="009B29F6">
        <w:rPr>
          <w:rFonts w:asciiTheme="majorHAnsi" w:hAnsiTheme="majorHAnsi" w:cstheme="majorHAnsi"/>
          <w:color w:val="000000"/>
        </w:rPr>
        <w:t xml:space="preserve">; </w:t>
      </w:r>
      <w:r w:rsidRPr="009B29F6">
        <w:rPr>
          <w:rFonts w:asciiTheme="majorHAnsi" w:hAnsiTheme="majorHAnsi" w:cstheme="majorHAnsi"/>
          <w:color w:val="0000FF"/>
        </w:rPr>
        <w:t>set</w:t>
      </w:r>
      <w:r w:rsidRPr="009B29F6">
        <w:rPr>
          <w:rFonts w:asciiTheme="majorHAnsi" w:hAnsiTheme="majorHAnsi" w:cstheme="majorHAnsi"/>
          <w:color w:val="000000"/>
        </w:rPr>
        <w:t>; }</w:t>
      </w:r>
    </w:p>
    <w:p w:rsidR="009B29F6" w:rsidRPr="009B29F6" w:rsidRDefault="009B29F6" w:rsidP="009B29F6">
      <w:pPr>
        <w:autoSpaceDE w:val="0"/>
        <w:autoSpaceDN w:val="0"/>
        <w:rPr>
          <w:rFonts w:asciiTheme="majorHAnsi" w:hAnsiTheme="majorHAnsi" w:cstheme="majorHAnsi"/>
          <w:color w:val="000000"/>
        </w:rPr>
      </w:pPr>
    </w:p>
    <w:p w:rsidR="009B29F6" w:rsidRPr="009B29F6" w:rsidRDefault="009B29F6" w:rsidP="009B29F6">
      <w:pPr>
        <w:rPr>
          <w:rFonts w:asciiTheme="majorHAnsi" w:hAnsiTheme="majorHAnsi" w:cstheme="majorHAnsi"/>
          <w:color w:val="000000"/>
        </w:rPr>
      </w:pPr>
      <w:r w:rsidRPr="009B29F6">
        <w:rPr>
          <w:rFonts w:asciiTheme="majorHAnsi" w:hAnsiTheme="majorHAnsi" w:cstheme="majorHAnsi"/>
          <w:color w:val="000000"/>
        </w:rPr>
        <w:t>    }</w:t>
      </w:r>
    </w:p>
    <w:p w:rsidR="009B29F6" w:rsidRPr="009B29F6" w:rsidRDefault="009B29F6" w:rsidP="009B29F6">
      <w:pPr>
        <w:rPr>
          <w:rFonts w:asciiTheme="majorHAnsi" w:hAnsiTheme="majorHAnsi" w:cstheme="majorHAnsi"/>
          <w:color w:val="000000"/>
        </w:rPr>
      </w:pPr>
    </w:p>
    <w:p w:rsidR="00FA7627" w:rsidRPr="009B29F6" w:rsidRDefault="009B29F6" w:rsidP="009B29F6">
      <w:pPr>
        <w:spacing w:line="360" w:lineRule="auto"/>
        <w:rPr>
          <w:rFonts w:asciiTheme="majorHAnsi" w:hAnsiTheme="majorHAnsi" w:cstheme="majorHAnsi"/>
        </w:rPr>
      </w:pPr>
      <w:r w:rsidRPr="009B29F6">
        <w:rPr>
          <w:rFonts w:asciiTheme="majorHAnsi" w:hAnsiTheme="majorHAnsi" w:cstheme="majorHAnsi"/>
        </w:rPr>
        <w:t xml:space="preserve">The logos should be saved for future </w:t>
      </w:r>
      <w:r>
        <w:rPr>
          <w:rFonts w:asciiTheme="majorHAnsi" w:hAnsiTheme="majorHAnsi" w:cstheme="majorHAnsi"/>
        </w:rPr>
        <w:t xml:space="preserve">in </w:t>
      </w:r>
      <w:r w:rsidR="00CC106F" w:rsidRPr="009B29F6">
        <w:rPr>
          <w:rFonts w:asciiTheme="majorHAnsi" w:hAnsiTheme="majorHAnsi" w:cstheme="majorHAnsi"/>
        </w:rPr>
        <w:t>the “ApplicationInfo” table. After setting the service, this should be set at application launch.</w:t>
      </w:r>
    </w:p>
    <w:p w:rsidR="00CC106F" w:rsidRDefault="00FA7627" w:rsidP="009B29F6">
      <w:pPr>
        <w:spacing w:line="360" w:lineRule="auto"/>
        <w:rPr>
          <w:rFonts w:asciiTheme="majorHAnsi" w:eastAsiaTheme="majorEastAsia" w:hAnsiTheme="majorHAnsi" w:cstheme="majorBidi"/>
          <w:color w:val="2E74B5" w:themeColor="accent1" w:themeShade="BF"/>
          <w:sz w:val="32"/>
          <w:szCs w:val="32"/>
        </w:rPr>
      </w:pPr>
      <w:r w:rsidRPr="009B29F6">
        <w:rPr>
          <w:rFonts w:asciiTheme="majorHAnsi" w:hAnsiTheme="majorHAnsi" w:cstheme="majorHAnsi"/>
        </w:rPr>
        <w:t>In order to provide</w:t>
      </w:r>
      <w:r w:rsidR="00066380" w:rsidRPr="009B29F6">
        <w:rPr>
          <w:rFonts w:asciiTheme="majorHAnsi" w:hAnsiTheme="majorHAnsi" w:cstheme="majorHAnsi"/>
        </w:rPr>
        <w:t xml:space="preserve"> client specific</w:t>
      </w:r>
      <w:r w:rsidRPr="009B29F6">
        <w:rPr>
          <w:rFonts w:asciiTheme="majorHAnsi" w:hAnsiTheme="majorHAnsi" w:cstheme="majorHAnsi"/>
        </w:rPr>
        <w:t xml:space="preserve"> customisation of the application in the future, styles such as fonts and colours should be pulled from </w:t>
      </w:r>
      <w:r w:rsidR="00066380" w:rsidRPr="009B29F6">
        <w:rPr>
          <w:rFonts w:asciiTheme="majorHAnsi" w:hAnsiTheme="majorHAnsi" w:cstheme="majorHAnsi"/>
        </w:rPr>
        <w:t>a model to be used in the front</w:t>
      </w:r>
      <w:r w:rsidRPr="009B29F6">
        <w:rPr>
          <w:rFonts w:asciiTheme="majorHAnsi" w:hAnsiTheme="majorHAnsi" w:cstheme="majorHAnsi"/>
        </w:rPr>
        <w:t>end. No colours should be hardcoded in the frontend.</w:t>
      </w:r>
      <w:r w:rsidR="00CC106F">
        <w:br w:type="page"/>
      </w:r>
    </w:p>
    <w:p w:rsidR="00933D22" w:rsidRDefault="00933D22" w:rsidP="00933D22">
      <w:pPr>
        <w:pStyle w:val="Heading1"/>
      </w:pPr>
      <w:r>
        <w:lastRenderedPageBreak/>
        <w:t>Service Screen</w:t>
      </w:r>
    </w:p>
    <w:p w:rsidR="00933D22" w:rsidRDefault="00933D22" w:rsidP="007C6D57">
      <w:pPr>
        <w:spacing w:line="360" w:lineRule="auto"/>
      </w:pPr>
      <w:r>
        <w:t>When the application launches for the first time, they will be required to input the service that they want to connect to. They will not need to input the fully qualified URL, just the service which will be placed into the format</w:t>
      </w:r>
      <w:r w:rsidR="00286374">
        <w:t xml:space="preserve"> logic is</w:t>
      </w:r>
      <w:r>
        <w:t xml:space="preserve"> below:</w:t>
      </w:r>
    </w:p>
    <w:p w:rsidR="00286374" w:rsidRDefault="00286374" w:rsidP="007C6D57">
      <w:pPr>
        <w:spacing w:line="360" w:lineRule="auto"/>
        <w:rPr>
          <w:rFonts w:cs="Tahoma"/>
          <w:szCs w:val="18"/>
        </w:rPr>
      </w:pPr>
      <w:r>
        <w:rPr>
          <w:rFonts w:cs="Tahoma"/>
          <w:szCs w:val="18"/>
        </w:rPr>
        <w:t>The service box should look like this:</w:t>
      </w:r>
    </w:p>
    <w:p w:rsidR="00286374" w:rsidRDefault="00286374" w:rsidP="00286374">
      <w:pPr>
        <w:rPr>
          <w:rFonts w:cs="Tahoma"/>
          <w:szCs w:val="18"/>
        </w:rPr>
      </w:pPr>
    </w:p>
    <w:p w:rsidR="00286374" w:rsidRDefault="00286374" w:rsidP="00286374">
      <w:pPr>
        <w:rPr>
          <w:rFonts w:cs="Tahoma"/>
          <w:szCs w:val="18"/>
        </w:rPr>
      </w:pPr>
      <w:r>
        <w:rPr>
          <w:rFonts w:cs="Tahoma"/>
          <w:szCs w:val="18"/>
        </w:rPr>
        <w:t>[                  ].motionkinetic.net</w:t>
      </w:r>
    </w:p>
    <w:p w:rsidR="00286374" w:rsidRDefault="00286374" w:rsidP="00286374">
      <w:pPr>
        <w:rPr>
          <w:rFonts w:cs="Tahoma"/>
          <w:szCs w:val="18"/>
        </w:rPr>
      </w:pPr>
    </w:p>
    <w:p w:rsidR="00286374" w:rsidRDefault="00286374" w:rsidP="00286374">
      <w:pPr>
        <w:rPr>
          <w:rFonts w:cs="Tahoma"/>
          <w:szCs w:val="18"/>
        </w:rPr>
      </w:pPr>
      <w:r>
        <w:rPr>
          <w:rFonts w:cs="Tahoma"/>
          <w:szCs w:val="18"/>
        </w:rPr>
        <w:t>(i.e. have .motionkinetic.net after it)</w:t>
      </w:r>
    </w:p>
    <w:p w:rsidR="00286374" w:rsidRDefault="00286374" w:rsidP="00286374">
      <w:pPr>
        <w:rPr>
          <w:rFonts w:cs="Tahoma"/>
          <w:szCs w:val="18"/>
        </w:rPr>
      </w:pPr>
    </w:p>
    <w:p w:rsidR="00286374" w:rsidRDefault="00286374" w:rsidP="00286374">
      <w:pPr>
        <w:rPr>
          <w:rFonts w:cs="Tahoma"/>
          <w:szCs w:val="18"/>
        </w:rPr>
      </w:pPr>
      <w:r>
        <w:rPr>
          <w:rFonts w:cs="Tahoma"/>
          <w:szCs w:val="18"/>
        </w:rPr>
        <w:t>The text box will support these formats of url:</w:t>
      </w:r>
    </w:p>
    <w:p w:rsidR="00286374" w:rsidRDefault="00286374" w:rsidP="00286374">
      <w:pPr>
        <w:numPr>
          <w:ilvl w:val="0"/>
          <w:numId w:val="13"/>
        </w:numPr>
        <w:rPr>
          <w:rFonts w:eastAsia="Times New Roman" w:cs="Tahoma"/>
          <w:szCs w:val="18"/>
        </w:rPr>
      </w:pPr>
      <w:r>
        <w:rPr>
          <w:rFonts w:eastAsia="Times New Roman" w:cs="Tahoma"/>
          <w:szCs w:val="18"/>
        </w:rPr>
        <w:t>Appv2 – just the instance name, this is what all live customers will use</w:t>
      </w:r>
    </w:p>
    <w:p w:rsidR="00286374" w:rsidRDefault="00286374" w:rsidP="00286374">
      <w:pPr>
        <w:numPr>
          <w:ilvl w:val="0"/>
          <w:numId w:val="13"/>
        </w:numPr>
        <w:rPr>
          <w:rFonts w:eastAsia="Times New Roman" w:cs="Tahoma"/>
          <w:szCs w:val="18"/>
        </w:rPr>
      </w:pPr>
      <w:r>
        <w:rPr>
          <w:rFonts w:eastAsia="Times New Roman" w:cs="Tahoma"/>
          <w:szCs w:val="18"/>
        </w:rPr>
        <w:t>Kinetic.motioniis/appv2 – this is what we use for internal testing</w:t>
      </w:r>
    </w:p>
    <w:p w:rsidR="00286374" w:rsidRDefault="00286374" w:rsidP="00286374">
      <w:pPr>
        <w:numPr>
          <w:ilvl w:val="0"/>
          <w:numId w:val="13"/>
        </w:numPr>
        <w:rPr>
          <w:rFonts w:eastAsia="Times New Roman" w:cs="Tahoma"/>
          <w:szCs w:val="18"/>
        </w:rPr>
      </w:pPr>
      <w:r>
        <w:rPr>
          <w:rFonts w:eastAsia="Times New Roman" w:cs="Tahoma"/>
          <w:szCs w:val="18"/>
        </w:rPr>
        <w:t>localhost:1234/SyncService/SyncService.svc – used for local development</w:t>
      </w:r>
    </w:p>
    <w:p w:rsidR="00286374" w:rsidRDefault="00286374" w:rsidP="00286374">
      <w:pPr>
        <w:numPr>
          <w:ilvl w:val="0"/>
          <w:numId w:val="13"/>
        </w:numPr>
        <w:rPr>
          <w:rFonts w:eastAsia="Times New Roman" w:cs="Tahoma"/>
          <w:szCs w:val="18"/>
        </w:rPr>
      </w:pPr>
      <w:r>
        <w:rPr>
          <w:rFonts w:eastAsia="Times New Roman" w:cs="Tahoma"/>
          <w:szCs w:val="18"/>
        </w:rPr>
        <w:t>motionws00/SyncService/SyncService.svc - used for local development</w:t>
      </w:r>
    </w:p>
    <w:p w:rsidR="00286374" w:rsidRDefault="00286374" w:rsidP="00286374">
      <w:pPr>
        <w:rPr>
          <w:rFonts w:cs="Tahoma"/>
          <w:szCs w:val="18"/>
        </w:rPr>
      </w:pPr>
    </w:p>
    <w:p w:rsidR="00286374" w:rsidRDefault="00286374" w:rsidP="007C6D57">
      <w:pPr>
        <w:spacing w:line="360" w:lineRule="auto"/>
        <w:rPr>
          <w:rFonts w:cs="Tahoma"/>
          <w:szCs w:val="18"/>
        </w:rPr>
      </w:pPr>
      <w:r>
        <w:rPr>
          <w:rFonts w:cs="Tahoma"/>
          <w:szCs w:val="18"/>
        </w:rPr>
        <w:t>The logic would be as follows. “text” is what is entered into the textbox, everything is case insensitive:</w:t>
      </w:r>
    </w:p>
    <w:p w:rsidR="00286374" w:rsidRDefault="00286374" w:rsidP="00286374">
      <w:pPr>
        <w:rPr>
          <w:rFonts w:cs="Tahoma"/>
          <w:szCs w:val="18"/>
        </w:rPr>
      </w:pPr>
    </w:p>
    <w:p w:rsidR="00286374" w:rsidRDefault="00286374" w:rsidP="00286374">
      <w:pPr>
        <w:rPr>
          <w:rFonts w:cs="Tahoma"/>
          <w:szCs w:val="18"/>
        </w:rPr>
      </w:pPr>
      <w:r>
        <w:rPr>
          <w:rFonts w:cs="Tahoma"/>
          <w:szCs w:val="18"/>
        </w:rPr>
        <w:t>If text ends with “syncservice”</w:t>
      </w:r>
    </w:p>
    <w:p w:rsidR="00286374" w:rsidRDefault="00286374" w:rsidP="00286374">
      <w:pPr>
        <w:rPr>
          <w:rFonts w:cs="Tahoma"/>
          <w:szCs w:val="18"/>
        </w:rPr>
      </w:pPr>
      <w:r>
        <w:rPr>
          <w:rFonts w:cs="Tahoma"/>
          <w:szCs w:val="18"/>
        </w:rPr>
        <w:t>            url = “http://”+text+”/SyncService.svc”</w:t>
      </w:r>
    </w:p>
    <w:p w:rsidR="00286374" w:rsidRDefault="00286374" w:rsidP="00286374">
      <w:pPr>
        <w:rPr>
          <w:rFonts w:cs="Tahoma"/>
          <w:szCs w:val="18"/>
        </w:rPr>
      </w:pPr>
      <w:r>
        <w:rPr>
          <w:rFonts w:cs="Tahoma"/>
          <w:szCs w:val="18"/>
        </w:rPr>
        <w:t>else if text ends with “.motionkinetic.net”</w:t>
      </w:r>
    </w:p>
    <w:p w:rsidR="00286374" w:rsidRDefault="00286374" w:rsidP="00286374">
      <w:pPr>
        <w:rPr>
          <w:rFonts w:cs="Tahoma"/>
          <w:szCs w:val="18"/>
        </w:rPr>
      </w:pPr>
      <w:r>
        <w:rPr>
          <w:rFonts w:cs="Tahoma"/>
          <w:szCs w:val="18"/>
        </w:rPr>
        <w:t>            remove “.motionkinetic.net” from the text</w:t>
      </w:r>
    </w:p>
    <w:p w:rsidR="00286374" w:rsidRDefault="00286374" w:rsidP="00286374">
      <w:pPr>
        <w:rPr>
          <w:rFonts w:cs="Tahoma"/>
          <w:szCs w:val="18"/>
        </w:rPr>
      </w:pPr>
      <w:r>
        <w:rPr>
          <w:rFonts w:cs="Tahoma"/>
          <w:szCs w:val="18"/>
        </w:rPr>
        <w:t>            url = “http://”+text+”syncservice.motionkinetic.net/SyncService.svc”</w:t>
      </w:r>
    </w:p>
    <w:p w:rsidR="00286374" w:rsidRDefault="00286374" w:rsidP="00286374">
      <w:pPr>
        <w:rPr>
          <w:rFonts w:cs="Tahoma"/>
          <w:szCs w:val="18"/>
        </w:rPr>
      </w:pPr>
      <w:r>
        <w:rPr>
          <w:rFonts w:cs="Tahoma"/>
          <w:szCs w:val="18"/>
        </w:rPr>
        <w:t>else if text contains “.” Or “/” or “localhost” or “motionws”</w:t>
      </w:r>
    </w:p>
    <w:p w:rsidR="00286374" w:rsidRDefault="00286374" w:rsidP="00286374">
      <w:pPr>
        <w:rPr>
          <w:rFonts w:cs="Tahoma"/>
          <w:szCs w:val="18"/>
        </w:rPr>
      </w:pPr>
      <w:r>
        <w:rPr>
          <w:rFonts w:cs="Tahoma"/>
          <w:szCs w:val="18"/>
        </w:rPr>
        <w:t>            url = “http://”+text+”/SyncService/SyncService.svc”</w:t>
      </w:r>
    </w:p>
    <w:p w:rsidR="00286374" w:rsidRDefault="00286374" w:rsidP="00286374">
      <w:pPr>
        <w:rPr>
          <w:rFonts w:cs="Tahoma"/>
          <w:szCs w:val="18"/>
        </w:rPr>
      </w:pPr>
      <w:r>
        <w:rPr>
          <w:rFonts w:cs="Tahoma"/>
          <w:szCs w:val="18"/>
        </w:rPr>
        <w:t>else</w:t>
      </w:r>
    </w:p>
    <w:p w:rsidR="00286374" w:rsidRDefault="00286374" w:rsidP="00286374">
      <w:pPr>
        <w:rPr>
          <w:rFonts w:cs="Tahoma"/>
          <w:szCs w:val="18"/>
        </w:rPr>
      </w:pPr>
      <w:r>
        <w:rPr>
          <w:rFonts w:cs="Tahoma"/>
          <w:szCs w:val="18"/>
        </w:rPr>
        <w:t>            url = “http://”+text+”syncservice.motionkinetic.net/SyncService.svc”</w:t>
      </w:r>
    </w:p>
    <w:p w:rsidR="00286374" w:rsidRDefault="00286374" w:rsidP="00286374">
      <w:pPr>
        <w:rPr>
          <w:rFonts w:cs="Tahoma"/>
          <w:szCs w:val="18"/>
        </w:rPr>
      </w:pPr>
    </w:p>
    <w:p w:rsidR="00933D22" w:rsidRDefault="00933D22" w:rsidP="007C6D57">
      <w:pPr>
        <w:spacing w:line="360" w:lineRule="auto"/>
      </w:pPr>
      <w:r>
        <w:t>The application will then ping the URL to ensure that the service is valid using the “ping”</w:t>
      </w:r>
      <w:r w:rsidR="006F32D2">
        <w:t xml:space="preserve"> (no parameters)</w:t>
      </w:r>
      <w:r>
        <w:t xml:space="preserve"> method of the web service. If the service cannot be foun</w:t>
      </w:r>
      <w:r w:rsidR="00976635">
        <w:softHyphen/>
      </w:r>
      <w:r w:rsidR="00976635">
        <w:softHyphen/>
      </w:r>
      <w:r w:rsidR="00976635">
        <w:softHyphen/>
      </w:r>
      <w:r>
        <w:t>d, an error message should be displayed to the user saying the following:</w:t>
      </w:r>
    </w:p>
    <w:p w:rsidR="00933D22" w:rsidRPr="00894F82" w:rsidRDefault="00933D22" w:rsidP="007C6D57">
      <w:pPr>
        <w:spacing w:line="360" w:lineRule="auto"/>
        <w:rPr>
          <w:color w:val="FF0000"/>
        </w:rPr>
      </w:pPr>
      <w:r>
        <w:t xml:space="preserve">“The service cannot be found. Please ensure you have the correct service and that </w:t>
      </w:r>
      <w:r w:rsidR="00894F82">
        <w:t>your device has an internet connection”</w:t>
      </w:r>
    </w:p>
    <w:p w:rsidR="00894F82" w:rsidRPr="009E1CD3" w:rsidRDefault="007C6D57" w:rsidP="007C6D57">
      <w:pPr>
        <w:spacing w:line="360" w:lineRule="auto"/>
      </w:pPr>
      <w:r w:rsidRPr="009E1CD3">
        <w:rPr>
          <w:noProof/>
          <w:lang w:eastAsia="en-GB"/>
        </w:rPr>
        <w:lastRenderedPageBreak/>
        <mc:AlternateContent>
          <mc:Choice Requires="wps">
            <w:drawing>
              <wp:anchor distT="0" distB="0" distL="114300" distR="114300" simplePos="0" relativeHeight="251753472" behindDoc="0" locked="0" layoutInCell="1" allowOverlap="1" wp14:anchorId="4A708790" wp14:editId="5A0D8BE2">
                <wp:simplePos x="0" y="0"/>
                <wp:positionH relativeFrom="margin">
                  <wp:align>left</wp:align>
                </wp:positionH>
                <wp:positionV relativeFrom="paragraph">
                  <wp:posOffset>3302635</wp:posOffset>
                </wp:positionV>
                <wp:extent cx="4396740" cy="635"/>
                <wp:effectExtent l="0" t="0" r="3810" b="1905"/>
                <wp:wrapTopAndBottom/>
                <wp:docPr id="9" name="Text Box 9"/>
                <wp:cNvGraphicFramePr/>
                <a:graphic xmlns:a="http://schemas.openxmlformats.org/drawingml/2006/main">
                  <a:graphicData uri="http://schemas.microsoft.com/office/word/2010/wordprocessingShape">
                    <wps:wsp>
                      <wps:cNvSpPr txBox="1"/>
                      <wps:spPr>
                        <a:xfrm>
                          <a:off x="0" y="0"/>
                          <a:ext cx="4396740" cy="635"/>
                        </a:xfrm>
                        <a:prstGeom prst="rect">
                          <a:avLst/>
                        </a:prstGeom>
                        <a:solidFill>
                          <a:prstClr val="white"/>
                        </a:solidFill>
                        <a:ln>
                          <a:noFill/>
                        </a:ln>
                      </wps:spPr>
                      <wps:txbx>
                        <w:txbxContent>
                          <w:p w:rsidR="003B6C6B" w:rsidRPr="00ED4432" w:rsidRDefault="003B6C6B" w:rsidP="00900277">
                            <w:pPr>
                              <w:pStyle w:val="Caption"/>
                              <w:rPr>
                                <w:noProof/>
                                <w:color w:val="FF0000"/>
                              </w:rPr>
                            </w:pPr>
                            <w:r>
                              <w:t>Figure 3 Service Screen Desktop and Mobile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A708790" id="Text Box 9" o:spid="_x0000_s1028" type="#_x0000_t202" style="position:absolute;margin-left:0;margin-top:260.05pt;width:346.2pt;height:.05pt;z-index:2517534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" stroked="f">
                <v:textbox style="mso-fit-shape-to-text:t" inset="0,0,0,0">
                  <w:txbxContent>
                    <w:p w:rsidR="003B6C6B" w:rsidRPr="00ED4432" w:rsidRDefault="003B6C6B" w:rsidP="00900277">
                      <w:pPr>
                        <w:pStyle w:val="Caption"/>
                        <w:rPr>
                          <w:noProof/>
                          <w:color w:val="FF0000"/>
                        </w:rPr>
                      </w:pPr>
                      <w:r>
                        <w:t>Figure 3 Service Screen Desktop and Mobile</w:t>
                      </w:r>
                    </w:p>
                  </w:txbxContent>
                </v:textbox>
                <w10:wrap type="topAndBottom" anchorx="margin"/>
              </v:shape>
            </w:pict>
          </mc:Fallback>
        </mc:AlternateContent>
      </w:r>
      <w:r w:rsidRPr="009E1CD3">
        <w:rPr>
          <w:noProof/>
          <w:lang w:eastAsia="en-GB"/>
        </w:rPr>
        <w:drawing>
          <wp:anchor distT="0" distB="0" distL="114300" distR="114300" simplePos="0" relativeHeight="251694080" behindDoc="0" locked="0" layoutInCell="1" allowOverlap="1" wp14:anchorId="39259F3D" wp14:editId="735AB84E">
            <wp:simplePos x="0" y="0"/>
            <wp:positionH relativeFrom="margin">
              <wp:posOffset>0</wp:posOffset>
            </wp:positionH>
            <wp:positionV relativeFrom="paragraph">
              <wp:posOffset>745490</wp:posOffset>
            </wp:positionV>
            <wp:extent cx="4396740" cy="2465705"/>
            <wp:effectExtent l="0" t="0" r="3810" b="0"/>
            <wp:wrapTopAndBottom/>
            <wp:docPr id="1864921871" name="Picture 186492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96740" cy="2465705"/>
                    </a:xfrm>
                    <a:prstGeom prst="rect">
                      <a:avLst/>
                    </a:prstGeom>
                  </pic:spPr>
                </pic:pic>
              </a:graphicData>
            </a:graphic>
            <wp14:sizeRelH relativeFrom="margin">
              <wp14:pctWidth>0</wp14:pctWidth>
            </wp14:sizeRelH>
            <wp14:sizeRelV relativeFrom="margin">
              <wp14:pctHeight>0</wp14:pctHeight>
            </wp14:sizeRelV>
          </wp:anchor>
        </w:drawing>
      </w:r>
      <w:r w:rsidRPr="009E1CD3">
        <w:rPr>
          <w:noProof/>
          <w:lang w:eastAsia="en-GB"/>
        </w:rPr>
        <w:drawing>
          <wp:anchor distT="0" distB="0" distL="114300" distR="114300" simplePos="0" relativeHeight="251696128" behindDoc="0" locked="0" layoutInCell="1" allowOverlap="1" wp14:anchorId="22A83B07" wp14:editId="2AED3829">
            <wp:simplePos x="0" y="0"/>
            <wp:positionH relativeFrom="column">
              <wp:posOffset>4552315</wp:posOffset>
            </wp:positionH>
            <wp:positionV relativeFrom="paragraph">
              <wp:posOffset>815975</wp:posOffset>
            </wp:positionV>
            <wp:extent cx="1262380" cy="2432685"/>
            <wp:effectExtent l="0" t="0" r="0" b="5715"/>
            <wp:wrapTopAndBottom/>
            <wp:docPr id="1864921868" name="Picture 186492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62380" cy="2432685"/>
                    </a:xfrm>
                    <a:prstGeom prst="rect">
                      <a:avLst/>
                    </a:prstGeom>
                  </pic:spPr>
                </pic:pic>
              </a:graphicData>
            </a:graphic>
            <wp14:sizeRelH relativeFrom="margin">
              <wp14:pctWidth>0</wp14:pctWidth>
            </wp14:sizeRelH>
            <wp14:sizeRelV relativeFrom="margin">
              <wp14:pctHeight>0</wp14:pctHeight>
            </wp14:sizeRelV>
          </wp:anchor>
        </w:drawing>
      </w:r>
      <w:r w:rsidR="00894F82" w:rsidRPr="009E1CD3">
        <w:t>If the service is found, the URL will be stored in the “Service” column of the “ApplicationInfo” table, wh</w:t>
      </w:r>
      <w:r w:rsidR="006F32D2" w:rsidRPr="009E1CD3">
        <w:t xml:space="preserve">ich is in the StructureDatabase. The company logo should be pulled now </w:t>
      </w:r>
      <w:r w:rsidR="009E1CD3" w:rsidRPr="009E1CD3">
        <w:t>from the service via the</w:t>
      </w:r>
      <w:r w:rsidR="009E1CD3">
        <w:rPr>
          <w:color w:val="FF0000"/>
        </w:rPr>
        <w:t xml:space="preserve"> </w:t>
      </w:r>
      <w:r w:rsidR="007B6EB5" w:rsidRPr="007B6EB5">
        <w:rPr>
          <w:color w:val="000000" w:themeColor="text1"/>
        </w:rPr>
        <w:t>Branding</w:t>
      </w:r>
      <w:r w:rsidR="009E1CD3">
        <w:rPr>
          <w:color w:val="FF0000"/>
        </w:rPr>
        <w:t xml:space="preserve"> </w:t>
      </w:r>
      <w:r w:rsidR="000B74E1">
        <w:t>method</w:t>
      </w:r>
      <w:r w:rsidR="007B6EB5">
        <w:t xml:space="preserve"> (see App Branding)</w:t>
      </w:r>
      <w:r w:rsidR="000B74E1">
        <w:t xml:space="preserve"> on successful verification of the service.</w:t>
      </w:r>
    </w:p>
    <w:p w:rsidR="00F15518" w:rsidRDefault="00F15518">
      <w:pPr>
        <w:rPr>
          <w:color w:val="FF0000"/>
        </w:rPr>
      </w:pPr>
    </w:p>
    <w:p w:rsidR="00F042B4" w:rsidRDefault="00F15518" w:rsidP="000B74E1">
      <w:pPr>
        <w:spacing w:line="360" w:lineRule="auto"/>
        <w:rPr>
          <w:rFonts w:ascii="Consolas" w:hAnsi="Consolas" w:cs="Consolas"/>
          <w:color w:val="000000"/>
          <w:sz w:val="19"/>
          <w:szCs w:val="19"/>
        </w:rPr>
      </w:pPr>
      <w:r>
        <w:t xml:space="preserve">The Service screen will look like figure 2. </w:t>
      </w:r>
    </w:p>
    <w:p w:rsidR="000B74E1" w:rsidRPr="000C3F01" w:rsidRDefault="00F15518" w:rsidP="000C3F01">
      <w:pPr>
        <w:spacing w:line="360" w:lineRule="auto"/>
      </w:pPr>
      <w:r>
        <w:t>If the credentials have not be authenticated by Kinetic, the user will see “The Service you have entered is incorrect”.</w:t>
      </w:r>
      <w:r w:rsidR="007C190F">
        <w:t xml:space="preserve"> </w:t>
      </w:r>
      <w:r w:rsidR="000B74E1">
        <w:t xml:space="preserve"> </w:t>
      </w:r>
      <w:r w:rsidR="000C3F01">
        <w:t>The ping method signature is:</w:t>
      </w:r>
    </w:p>
    <w:p w:rsidR="000B74E1" w:rsidRDefault="000B74E1" w:rsidP="000B74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[WebGet]</w:t>
      </w:r>
    </w:p>
    <w:p w:rsidR="000B74E1" w:rsidRDefault="000B74E1" w:rsidP="000B74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[OperationContract]</w:t>
      </w:r>
    </w:p>
    <w:p w:rsidR="000B74E1" w:rsidRDefault="000B74E1" w:rsidP="000B74E1">
      <w:pPr>
        <w:spacing w:line="360" w:lineRule="auto"/>
      </w:pPr>
      <w:r>
        <w:rPr>
          <w:rFonts w:ascii="Consolas" w:hAnsi="Consolas" w:cs="Consolas"/>
          <w:color w:val="0000FF"/>
          <w:sz w:val="19"/>
          <w:szCs w:val="19"/>
        </w:rPr>
        <w:t>bool</w:t>
      </w:r>
      <w:r>
        <w:rPr>
          <w:rFonts w:ascii="Consolas" w:hAnsi="Consolas" w:cs="Consolas"/>
          <w:color w:val="000000"/>
          <w:sz w:val="19"/>
          <w:szCs w:val="19"/>
        </w:rPr>
        <w:t xml:space="preserve"> Ping();</w:t>
      </w:r>
    </w:p>
    <w:p w:rsidR="000B74E1" w:rsidRDefault="00EA64FA" w:rsidP="007C6D57">
      <w:pPr>
        <w:spacing w:line="360" w:lineRule="auto"/>
      </w:pPr>
      <w:r>
        <w:t>The application should receive a message of true for verification. If timed out</w:t>
      </w:r>
      <w:r w:rsidR="00EC12B1">
        <w:t xml:space="preserve">, display the “The Service you have entered is incorrect” message. </w:t>
      </w:r>
    </w:p>
    <w:p w:rsidR="00F15518" w:rsidRDefault="00F15518" w:rsidP="007C6D57">
      <w:pPr>
        <w:spacing w:line="360" w:lineRule="auto"/>
      </w:pPr>
      <w:r w:rsidRPr="00D22E9E">
        <w:t xml:space="preserve">Within the top section of the panel there should be a placeholder for </w:t>
      </w:r>
      <w:r>
        <w:t>Kinetic branding to go in</w:t>
      </w:r>
      <w:r w:rsidRPr="00D22E9E">
        <w:t>. This is pulled down from the web service and then inserted into the “ApplicationInfo” table.</w:t>
      </w:r>
    </w:p>
    <w:p w:rsidR="00F15518" w:rsidRDefault="00F15518" w:rsidP="007C6D57">
      <w:pPr>
        <w:spacing w:line="360" w:lineRule="auto"/>
        <w:rPr>
          <w:rFonts w:cs="Tahoma"/>
          <w:szCs w:val="18"/>
        </w:rPr>
      </w:pPr>
      <w:r>
        <w:rPr>
          <w:rFonts w:cs="Tahoma"/>
          <w:szCs w:val="18"/>
        </w:rPr>
        <w:t>Below this</w:t>
      </w:r>
      <w:r w:rsidRPr="00D22E9E">
        <w:rPr>
          <w:rFonts w:cs="Tahoma"/>
          <w:szCs w:val="18"/>
        </w:rPr>
        <w:t xml:space="preserve">, the </w:t>
      </w:r>
      <w:r>
        <w:rPr>
          <w:rFonts w:cs="Tahoma"/>
          <w:szCs w:val="18"/>
        </w:rPr>
        <w:t>Enter Service</w:t>
      </w:r>
      <w:r w:rsidRPr="00D22E9E">
        <w:rPr>
          <w:rFonts w:cs="Tahoma"/>
          <w:szCs w:val="18"/>
        </w:rPr>
        <w:t xml:space="preserve"> field should be contained with</w:t>
      </w:r>
      <w:r>
        <w:rPr>
          <w:rFonts w:cs="Tahoma"/>
          <w:szCs w:val="18"/>
        </w:rPr>
        <w:t>in a rectangular box</w:t>
      </w:r>
      <w:r w:rsidRPr="00D22E9E">
        <w:rPr>
          <w:rFonts w:cs="Tahoma"/>
          <w:szCs w:val="18"/>
        </w:rPr>
        <w:t xml:space="preserve"> a </w:t>
      </w:r>
      <w:r w:rsidRPr="00014C45">
        <w:rPr>
          <w:rFonts w:cs="Tahoma"/>
          <w:szCs w:val="18"/>
        </w:rPr>
        <w:t>#1C2C36</w:t>
      </w:r>
      <w:r w:rsidRPr="00D22E9E">
        <w:rPr>
          <w:rFonts w:cs="Tahoma"/>
          <w:szCs w:val="18"/>
        </w:rPr>
        <w:t xml:space="preserve"> background.</w:t>
      </w:r>
    </w:p>
    <w:p w:rsidR="00F15518" w:rsidRDefault="00F15518" w:rsidP="007C6D57">
      <w:pPr>
        <w:spacing w:line="360" w:lineRule="auto"/>
        <w:rPr>
          <w:rFonts w:cs="Tahoma"/>
          <w:szCs w:val="18"/>
        </w:rPr>
      </w:pPr>
      <w:r>
        <w:rPr>
          <w:rFonts w:cs="Tahoma"/>
          <w:szCs w:val="18"/>
        </w:rPr>
        <w:t xml:space="preserve">Enter Service Field: </w:t>
      </w:r>
    </w:p>
    <w:p w:rsidR="00F15518" w:rsidRDefault="00F15518" w:rsidP="007C6D57">
      <w:pPr>
        <w:spacing w:line="360" w:lineRule="auto"/>
        <w:rPr>
          <w:rFonts w:cs="Tahoma"/>
          <w:szCs w:val="18"/>
        </w:rPr>
      </w:pPr>
      <w:r>
        <w:rPr>
          <w:rFonts w:cs="Tahoma"/>
          <w:szCs w:val="18"/>
        </w:rPr>
        <w:t>Placeholder – “Enter Service” positioned to the left within the box. Once the user begins to type in this box, the text “</w:t>
      </w:r>
      <w:r w:rsidR="008B5980">
        <w:rPr>
          <w:rFonts w:cs="Tahoma"/>
          <w:szCs w:val="18"/>
        </w:rPr>
        <w:t>Enter Service</w:t>
      </w:r>
      <w:r>
        <w:rPr>
          <w:rFonts w:cs="Tahoma"/>
          <w:szCs w:val="18"/>
        </w:rPr>
        <w:t>” should appear above the box, aligned on the left. The text should be #808080</w:t>
      </w:r>
    </w:p>
    <w:p w:rsidR="00F15518" w:rsidRDefault="00F15518" w:rsidP="007C6D57">
      <w:pPr>
        <w:spacing w:line="360" w:lineRule="auto"/>
        <w:rPr>
          <w:rFonts w:cs="Tahoma"/>
          <w:szCs w:val="18"/>
        </w:rPr>
      </w:pPr>
    </w:p>
    <w:p w:rsidR="00F15518" w:rsidRDefault="00F15518" w:rsidP="007C6D57">
      <w:pPr>
        <w:spacing w:line="360" w:lineRule="auto"/>
        <w:rPr>
          <w:rFonts w:cs="Tahoma"/>
          <w:szCs w:val="18"/>
        </w:rPr>
      </w:pPr>
      <w:r>
        <w:rPr>
          <w:rFonts w:cs="Tahoma"/>
          <w:szCs w:val="18"/>
        </w:rPr>
        <w:t>A line of white text should be centred along the bottom of the screen to indicate the app version number. The format should be as follows:</w:t>
      </w:r>
    </w:p>
    <w:p w:rsidR="00F15518" w:rsidRDefault="00F15518" w:rsidP="00F15518">
      <w:pPr>
        <w:rPr>
          <w:rFonts w:cs="Tahoma"/>
          <w:szCs w:val="18"/>
        </w:rPr>
      </w:pPr>
    </w:p>
    <w:p w:rsidR="00F15518" w:rsidRDefault="00F15518" w:rsidP="00F15518">
      <w:pPr>
        <w:rPr>
          <w:rFonts w:cs="Tahoma"/>
          <w:szCs w:val="18"/>
        </w:rPr>
      </w:pPr>
      <w:r w:rsidRPr="00907766">
        <w:rPr>
          <w:rFonts w:cs="Tahoma"/>
          <w:szCs w:val="18"/>
        </w:rPr>
        <w:t xml:space="preserve">[Year] </w:t>
      </w:r>
      <w:r w:rsidRPr="00907766">
        <w:rPr>
          <w:rFonts w:cs="Tahoma"/>
          <w:i/>
          <w:color w:val="44546A" w:themeColor="text2"/>
          <w:szCs w:val="18"/>
        </w:rPr>
        <w:t xml:space="preserve">– </w:t>
      </w:r>
      <w:r w:rsidRPr="00907766">
        <w:rPr>
          <w:rFonts w:cs="Tahoma"/>
          <w:color w:val="44546A" w:themeColor="text2"/>
          <w:szCs w:val="18"/>
        </w:rPr>
        <w:t>Motion Software | v</w:t>
      </w:r>
      <w:r w:rsidRPr="00907766">
        <w:rPr>
          <w:rFonts w:cs="Tahoma"/>
          <w:szCs w:val="18"/>
        </w:rPr>
        <w:t xml:space="preserve"> [version number]</w:t>
      </w:r>
    </w:p>
    <w:p w:rsidR="00D75563" w:rsidRDefault="00D75563" w:rsidP="00D75563">
      <w:pPr>
        <w:pStyle w:val="Heading1"/>
      </w:pPr>
      <w:r>
        <w:lastRenderedPageBreak/>
        <w:t>Login Screen</w:t>
      </w:r>
    </w:p>
    <w:p w:rsidR="00D75563" w:rsidRDefault="00464EA2" w:rsidP="007C6D57">
      <w:pPr>
        <w:spacing w:line="360" w:lineRule="auto"/>
      </w:pPr>
      <w:r>
        <w:t>Depending on whether the device user exists in the database, the user will either go straight to the Dashboard screen or if they don’t exist in the database, they will be required to be authenticated by Kinetic.</w:t>
      </w:r>
    </w:p>
    <w:p w:rsidR="00464EA2" w:rsidRDefault="00F15518" w:rsidP="00464EA2">
      <w:pPr>
        <w:pStyle w:val="Heading2"/>
      </w:pPr>
      <w:r w:rsidRPr="00DD64CE">
        <w:rPr>
          <w:noProof/>
          <w:lang w:eastAsia="en-GB"/>
        </w:rPr>
        <w:drawing>
          <wp:anchor distT="0" distB="0" distL="114300" distR="114300" simplePos="0" relativeHeight="251700224" behindDoc="0" locked="0" layoutInCell="1" allowOverlap="1" wp14:anchorId="2A958C01" wp14:editId="4628C7D2">
            <wp:simplePos x="0" y="0"/>
            <wp:positionH relativeFrom="column">
              <wp:posOffset>4826000</wp:posOffset>
            </wp:positionH>
            <wp:positionV relativeFrom="paragraph">
              <wp:posOffset>346710</wp:posOffset>
            </wp:positionV>
            <wp:extent cx="1463040" cy="2781935"/>
            <wp:effectExtent l="0" t="0" r="381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63040" cy="2781935"/>
                    </a:xfrm>
                    <a:prstGeom prst="rect">
                      <a:avLst/>
                    </a:prstGeom>
                  </pic:spPr>
                </pic:pic>
              </a:graphicData>
            </a:graphic>
            <wp14:sizeRelH relativeFrom="margin">
              <wp14:pctWidth>0</wp14:pctWidth>
            </wp14:sizeRelH>
            <wp14:sizeRelV relativeFrom="margin">
              <wp14:pctHeight>0</wp14:pctHeight>
            </wp14:sizeRelV>
          </wp:anchor>
        </w:drawing>
      </w:r>
      <w:r w:rsidR="00464EA2">
        <w:t>New Users</w:t>
      </w:r>
    </w:p>
    <w:p w:rsidR="00464EA2" w:rsidRDefault="00F15518" w:rsidP="00464EA2">
      <w:pPr>
        <w:keepNext/>
        <w:rPr>
          <w:noProof/>
          <w:lang w:eastAsia="en-GB"/>
        </w:rPr>
      </w:pPr>
      <w:r w:rsidRPr="00DD64CE">
        <w:rPr>
          <w:noProof/>
          <w:lang w:eastAsia="en-GB"/>
        </w:rPr>
        <w:drawing>
          <wp:anchor distT="0" distB="0" distL="114300" distR="114300" simplePos="0" relativeHeight="251698176" behindDoc="0" locked="0" layoutInCell="1" allowOverlap="1" wp14:anchorId="046E09DB" wp14:editId="0C7CBAFA">
            <wp:simplePos x="0" y="0"/>
            <wp:positionH relativeFrom="column">
              <wp:posOffset>-175260</wp:posOffset>
            </wp:positionH>
            <wp:positionV relativeFrom="paragraph">
              <wp:posOffset>144780</wp:posOffset>
            </wp:positionV>
            <wp:extent cx="4873625" cy="2766060"/>
            <wp:effectExtent l="0" t="0" r="3175"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73625" cy="2766060"/>
                    </a:xfrm>
                    <a:prstGeom prst="rect">
                      <a:avLst/>
                    </a:prstGeom>
                  </pic:spPr>
                </pic:pic>
              </a:graphicData>
            </a:graphic>
            <wp14:sizeRelH relativeFrom="margin">
              <wp14:pctWidth>0</wp14:pctWidth>
            </wp14:sizeRelH>
            <wp14:sizeRelV relativeFrom="margin">
              <wp14:pctHeight>0</wp14:pctHeight>
            </wp14:sizeRelV>
          </wp:anchor>
        </w:drawing>
      </w:r>
      <w:r w:rsidR="00464EA2">
        <w:rPr>
          <w:noProof/>
          <w:lang w:eastAsia="en-GB"/>
        </w:rPr>
        <w:t xml:space="preserve">    </w:t>
      </w:r>
    </w:p>
    <w:p w:rsidR="00464EA2" w:rsidRDefault="00F15518" w:rsidP="00464EA2">
      <w:pPr>
        <w:pStyle w:val="Caption"/>
      </w:pPr>
      <w:r>
        <w:t>F</w:t>
      </w:r>
      <w:r w:rsidR="00464EA2">
        <w:t xml:space="preserve">igure </w:t>
      </w:r>
      <w:r w:rsidR="007B4EA7">
        <w:fldChar w:fldCharType="begin"/>
      </w:r>
      <w:r w:rsidR="007B4EA7">
        <w:instrText xml:space="preserve"> SEQ Figure \* ARABIC </w:instrText>
      </w:r>
      <w:r w:rsidR="007B4EA7">
        <w:fldChar w:fldCharType="separate"/>
      </w:r>
      <w:r w:rsidR="00836B8C">
        <w:rPr>
          <w:noProof/>
        </w:rPr>
        <w:t>2</w:t>
      </w:r>
      <w:r w:rsidR="007B4EA7">
        <w:rPr>
          <w:noProof/>
        </w:rPr>
        <w:fldChar w:fldCharType="end"/>
      </w:r>
      <w:r w:rsidR="00464EA2">
        <w:t xml:space="preserve"> Login Screen Landscape/Portrait</w:t>
      </w:r>
    </w:p>
    <w:p w:rsidR="00464EA2" w:rsidRDefault="00464EA2" w:rsidP="007C6D57">
      <w:pPr>
        <w:spacing w:line="360" w:lineRule="auto"/>
      </w:pPr>
      <w:r>
        <w:t xml:space="preserve">The login screen will look like figure 3. A new user will be required to input their Kinetic username and password which is sent to the Kinetic web service for authentication. If the credentials have not be authenticated by Kinetic, the user will see “The Username/Password you have entered is incorrect”. If successful, the service will send an access token </w:t>
      </w:r>
      <w:r w:rsidR="00516545">
        <w:t>which is stored in the local database.</w:t>
      </w:r>
    </w:p>
    <w:p w:rsidR="00D22E9E" w:rsidRPr="00D22E9E" w:rsidRDefault="00D22E9E" w:rsidP="007C6D57">
      <w:pPr>
        <w:spacing w:line="360" w:lineRule="auto"/>
      </w:pPr>
      <w:r w:rsidRPr="00D22E9E">
        <w:t>A rectangular panel should be centred on the screen which will contain all login and branding information.</w:t>
      </w:r>
    </w:p>
    <w:p w:rsidR="00D22E9E" w:rsidRDefault="00D22E9E" w:rsidP="007C6D57">
      <w:pPr>
        <w:spacing w:line="360" w:lineRule="auto"/>
      </w:pPr>
      <w:r w:rsidRPr="00D22E9E">
        <w:t>Within the top section of the panel there should be a placeholder for the client branding to go in. This is pulled down from the web service and then inserted into the “ApplicationInfo” table.</w:t>
      </w:r>
    </w:p>
    <w:p w:rsidR="00D22E9E" w:rsidRPr="00D22E9E" w:rsidRDefault="00D22E9E" w:rsidP="007C6D57">
      <w:pPr>
        <w:spacing w:line="360" w:lineRule="auto"/>
      </w:pPr>
      <w:r>
        <w:t xml:space="preserve">If there are not </w:t>
      </w:r>
      <w:r w:rsidR="00F15518">
        <w:t>logos</w:t>
      </w:r>
      <w:r>
        <w:t xml:space="preserve"> found in the database, use the default Motion Software brand logo.</w:t>
      </w:r>
    </w:p>
    <w:p w:rsidR="00D22E9E" w:rsidRDefault="00D22E9E" w:rsidP="007C6D57">
      <w:pPr>
        <w:spacing w:line="360" w:lineRule="auto"/>
        <w:rPr>
          <w:rFonts w:cs="Tahoma"/>
          <w:szCs w:val="18"/>
        </w:rPr>
      </w:pPr>
      <w:r w:rsidRPr="00D22E9E">
        <w:rPr>
          <w:rFonts w:cs="Tahoma"/>
          <w:szCs w:val="18"/>
        </w:rPr>
        <w:t>Within the main body of the panel, the Login fields should be contained with a white background.</w:t>
      </w:r>
    </w:p>
    <w:p w:rsidR="00516545" w:rsidRDefault="00516545" w:rsidP="00516545">
      <w:pPr>
        <w:rPr>
          <w:rFonts w:cs="Tahoma"/>
          <w:szCs w:val="18"/>
        </w:rPr>
      </w:pPr>
      <w:r>
        <w:rPr>
          <w:rFonts w:cs="Tahoma"/>
          <w:szCs w:val="18"/>
        </w:rPr>
        <w:t xml:space="preserve">Username field: </w:t>
      </w:r>
    </w:p>
    <w:p w:rsidR="00516545" w:rsidRDefault="00516545" w:rsidP="00516545">
      <w:pPr>
        <w:rPr>
          <w:rFonts w:cs="Tahoma"/>
          <w:szCs w:val="18"/>
        </w:rPr>
      </w:pPr>
      <w:r>
        <w:rPr>
          <w:rFonts w:cs="Tahoma"/>
          <w:szCs w:val="18"/>
        </w:rPr>
        <w:t>Placeholder – “Username”</w:t>
      </w:r>
    </w:p>
    <w:p w:rsidR="00516545" w:rsidRDefault="00516545" w:rsidP="00516545">
      <w:pPr>
        <w:rPr>
          <w:rFonts w:cs="Tahoma"/>
          <w:szCs w:val="18"/>
        </w:rPr>
      </w:pPr>
    </w:p>
    <w:p w:rsidR="00516545" w:rsidRDefault="00516545" w:rsidP="00516545">
      <w:pPr>
        <w:rPr>
          <w:rFonts w:cs="Tahoma"/>
          <w:szCs w:val="18"/>
        </w:rPr>
      </w:pPr>
      <w:r>
        <w:rPr>
          <w:rFonts w:cs="Tahoma"/>
          <w:szCs w:val="18"/>
        </w:rPr>
        <w:t xml:space="preserve">Password field: </w:t>
      </w:r>
    </w:p>
    <w:p w:rsidR="00516545" w:rsidRDefault="00516545" w:rsidP="00516545">
      <w:pPr>
        <w:rPr>
          <w:rFonts w:cs="Tahoma"/>
          <w:szCs w:val="18"/>
        </w:rPr>
      </w:pPr>
      <w:r>
        <w:rPr>
          <w:rFonts w:cs="Tahoma"/>
          <w:szCs w:val="18"/>
        </w:rPr>
        <w:t>Placeholder – “Password”</w:t>
      </w:r>
    </w:p>
    <w:p w:rsidR="00516545" w:rsidRDefault="00516545" w:rsidP="00516545">
      <w:pPr>
        <w:rPr>
          <w:rFonts w:cs="Tahoma"/>
          <w:szCs w:val="18"/>
        </w:rPr>
      </w:pPr>
      <w:r>
        <w:rPr>
          <w:rFonts w:cs="Tahoma"/>
          <w:szCs w:val="18"/>
        </w:rPr>
        <w:t>Format – Hidden text displayed as dots</w:t>
      </w:r>
    </w:p>
    <w:p w:rsidR="00516545" w:rsidRDefault="00516545" w:rsidP="00516545">
      <w:pPr>
        <w:spacing w:before="240"/>
        <w:rPr>
          <w:rFonts w:cs="Tahoma"/>
          <w:szCs w:val="18"/>
        </w:rPr>
      </w:pPr>
      <w:r>
        <w:rPr>
          <w:rFonts w:cs="Tahoma"/>
          <w:szCs w:val="18"/>
        </w:rPr>
        <w:t>Login button:</w:t>
      </w:r>
    </w:p>
    <w:p w:rsidR="00516545" w:rsidRDefault="00516545" w:rsidP="00516545">
      <w:pPr>
        <w:rPr>
          <w:rFonts w:cs="Tahoma"/>
          <w:szCs w:val="18"/>
        </w:rPr>
      </w:pPr>
      <w:r>
        <w:rPr>
          <w:rFonts w:cs="Tahoma"/>
          <w:szCs w:val="18"/>
        </w:rPr>
        <w:t>Text – “Login”</w:t>
      </w:r>
    </w:p>
    <w:p w:rsidR="00516545" w:rsidRDefault="00516545" w:rsidP="00516545">
      <w:pPr>
        <w:rPr>
          <w:rFonts w:cs="Tahoma"/>
          <w:szCs w:val="18"/>
        </w:rPr>
      </w:pPr>
      <w:r>
        <w:rPr>
          <w:rFonts w:cs="Tahoma"/>
          <w:szCs w:val="18"/>
        </w:rPr>
        <w:lastRenderedPageBreak/>
        <w:t>Style – Fit the full white login panel. The button background colour will be #00a79d with white text.</w:t>
      </w:r>
    </w:p>
    <w:p w:rsidR="00802630" w:rsidRDefault="00802630" w:rsidP="00516545">
      <w:pPr>
        <w:rPr>
          <w:rFonts w:cs="Tahoma"/>
          <w:szCs w:val="18"/>
        </w:rPr>
      </w:pPr>
    </w:p>
    <w:p w:rsidR="00907766" w:rsidRDefault="00907766" w:rsidP="007C6D57">
      <w:pPr>
        <w:spacing w:line="360" w:lineRule="auto"/>
        <w:rPr>
          <w:rFonts w:cs="Tahoma"/>
          <w:szCs w:val="18"/>
        </w:rPr>
      </w:pPr>
      <w:r w:rsidRPr="00907766">
        <w:rPr>
          <w:rFonts w:cs="Tahoma"/>
          <w:szCs w:val="18"/>
        </w:rPr>
        <w:t>Within the bottom section of the panel, there should be a placeholder for th</w:t>
      </w:r>
      <w:r>
        <w:rPr>
          <w:rFonts w:cs="Tahoma"/>
          <w:szCs w:val="18"/>
        </w:rPr>
        <w:t>e Kinetic branding to go in. This</w:t>
      </w:r>
      <w:r w:rsidRPr="00907766">
        <w:rPr>
          <w:rFonts w:cs="Tahoma"/>
          <w:szCs w:val="18"/>
        </w:rPr>
        <w:t xml:space="preserve"> is pulled down from the web service and then inserted into the “ApplicationInfo” table.</w:t>
      </w:r>
    </w:p>
    <w:p w:rsidR="00907766" w:rsidRDefault="00907766" w:rsidP="00516545">
      <w:pPr>
        <w:rPr>
          <w:rFonts w:cs="Tahoma"/>
          <w:szCs w:val="18"/>
        </w:rPr>
      </w:pPr>
    </w:p>
    <w:p w:rsidR="00907766" w:rsidRDefault="00907766" w:rsidP="007C6D57">
      <w:pPr>
        <w:spacing w:line="360" w:lineRule="auto"/>
        <w:rPr>
          <w:rFonts w:cs="Tahoma"/>
          <w:szCs w:val="18"/>
        </w:rPr>
      </w:pPr>
      <w:r>
        <w:rPr>
          <w:rFonts w:cs="Tahoma"/>
          <w:szCs w:val="18"/>
        </w:rPr>
        <w:t>A line of white text should be centred along the bottom of the screen to indicate the app version number. The format should be as follows:</w:t>
      </w:r>
    </w:p>
    <w:p w:rsidR="00907766" w:rsidRDefault="0004715E" w:rsidP="007C6D57">
      <w:pPr>
        <w:spacing w:line="360" w:lineRule="auto"/>
        <w:rPr>
          <w:rFonts w:cs="Tahoma"/>
          <w:szCs w:val="18"/>
        </w:rPr>
      </w:pPr>
      <w:r>
        <w:rPr>
          <w:rFonts w:cs="Tahoma"/>
          <w:szCs w:val="18"/>
        </w:rPr>
        <w:t>©</w:t>
      </w:r>
      <w:r w:rsidR="00907766" w:rsidRPr="00907766">
        <w:rPr>
          <w:rFonts w:cs="Tahoma"/>
          <w:szCs w:val="18"/>
        </w:rPr>
        <w:t xml:space="preserve">[Year] </w:t>
      </w:r>
      <w:r w:rsidR="00907766" w:rsidRPr="00907766">
        <w:rPr>
          <w:rFonts w:cs="Tahoma"/>
          <w:i/>
          <w:color w:val="44546A" w:themeColor="text2"/>
          <w:szCs w:val="18"/>
        </w:rPr>
        <w:t xml:space="preserve">– </w:t>
      </w:r>
      <w:r w:rsidR="00907766" w:rsidRPr="00907766">
        <w:rPr>
          <w:rFonts w:cs="Tahoma"/>
          <w:color w:val="44546A" w:themeColor="text2"/>
          <w:szCs w:val="18"/>
        </w:rPr>
        <w:t>Motion Software | v</w:t>
      </w:r>
      <w:r w:rsidR="00907766" w:rsidRPr="00907766">
        <w:rPr>
          <w:rFonts w:cs="Tahoma"/>
          <w:szCs w:val="18"/>
        </w:rPr>
        <w:t xml:space="preserve"> [version number]</w:t>
      </w:r>
    </w:p>
    <w:p w:rsidR="00F43BCA" w:rsidRDefault="00F43BCA" w:rsidP="007C6D57">
      <w:pPr>
        <w:spacing w:line="360" w:lineRule="auto"/>
        <w:rPr>
          <w:rFonts w:cs="Tahoma"/>
          <w:szCs w:val="18"/>
        </w:rPr>
      </w:pPr>
      <w:r>
        <w:rPr>
          <w:rFonts w:cs="Tahoma"/>
          <w:szCs w:val="18"/>
        </w:rPr>
        <w:t>The application will send an authenticat ion request to the following WCF method:</w:t>
      </w:r>
    </w:p>
    <w:p w:rsidR="00F43BCA" w:rsidRDefault="00F43BCA" w:rsidP="00F43BCA">
      <w:pPr>
        <w:rPr>
          <w:rFonts w:cs="Tahoma"/>
          <w:szCs w:val="18"/>
        </w:rPr>
      </w:pPr>
    </w:p>
    <w:p w:rsidR="00F43BCA" w:rsidRDefault="00F43BCA" w:rsidP="00F43BC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[OperationContract]</w:t>
      </w:r>
    </w:p>
    <w:p w:rsidR="00F43BCA" w:rsidRDefault="00F43BCA" w:rsidP="00F43BCA">
      <w:r>
        <w:rPr>
          <w:rFonts w:ascii="Consolas" w:hAnsi="Consolas" w:cs="Consolas"/>
          <w:color w:val="000000"/>
          <w:sz w:val="19"/>
          <w:szCs w:val="19"/>
        </w:rPr>
        <w:t>Task&lt;AuthenticationResponse&gt; Authenticate(AuthenticationRequest request);</w:t>
      </w:r>
    </w:p>
    <w:p w:rsidR="00F43BCA" w:rsidRDefault="00F43BCA" w:rsidP="00F43BCA">
      <w:pPr>
        <w:rPr>
          <w:rFonts w:cs="Tahoma"/>
          <w:szCs w:val="18"/>
        </w:rPr>
      </w:pPr>
      <w:r>
        <w:rPr>
          <w:rFonts w:cs="Tahoma"/>
          <w:szCs w:val="18"/>
        </w:rPr>
        <w:t>AuthenticationRequest contains the following parameters:</w:t>
      </w:r>
    </w:p>
    <w:p w:rsidR="00F43BCA" w:rsidRDefault="00F43BCA" w:rsidP="00F43BCA">
      <w:pPr>
        <w:autoSpaceDE w:val="0"/>
        <w:autoSpaceDN w:val="0"/>
        <w:adjustRightInd w:val="0"/>
        <w:rPr>
          <w:rFonts w:ascii="Consolas" w:hAnsi="Consolas" w:cs="Consolas"/>
          <w:color w:val="0000FF"/>
          <w:sz w:val="19"/>
          <w:szCs w:val="19"/>
        </w:rPr>
      </w:pPr>
    </w:p>
    <w:p w:rsidR="00F43BCA" w:rsidRDefault="00F43BCA" w:rsidP="00F43BC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AuthenticationRequest</w:t>
      </w:r>
    </w:p>
    <w:p w:rsidR="00F43BCA" w:rsidRDefault="00F43BCA" w:rsidP="00F43BC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F43BCA" w:rsidRDefault="00F43BCA" w:rsidP="00F43BC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F43BCA" w:rsidRDefault="00F43BCA" w:rsidP="00F43BC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Password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F43BCA" w:rsidRDefault="00F43BCA" w:rsidP="00F43BCA">
      <w:r>
        <w:rPr>
          <w:rFonts w:ascii="Consolas" w:hAnsi="Consolas" w:cs="Consolas"/>
          <w:color w:val="000000"/>
          <w:sz w:val="19"/>
          <w:szCs w:val="19"/>
        </w:rPr>
        <w:t>}</w:t>
      </w:r>
    </w:p>
    <w:p w:rsidR="007C6D57" w:rsidRDefault="007C6D57" w:rsidP="00F43BCA"/>
    <w:p w:rsidR="00F43BCA" w:rsidRDefault="00F43BCA" w:rsidP="007C6D57">
      <w:pPr>
        <w:spacing w:line="360" w:lineRule="auto"/>
      </w:pPr>
      <w:r>
        <w:t>If the credentials have not be authenticated by Kinetic, the user will see “The Service you have entered is incorrect”. The application will receive an authentication response:</w:t>
      </w:r>
    </w:p>
    <w:p w:rsidR="007C6D57" w:rsidRDefault="007C6D57" w:rsidP="00F43BCA"/>
    <w:p w:rsidR="00F43BCA" w:rsidRDefault="00F43BCA" w:rsidP="00F43BC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IsAuthenticated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F43BCA" w:rsidRDefault="00F43BCA" w:rsidP="00F43BC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IsServiceAvailable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 </w:t>
      </w:r>
      <w:r>
        <w:rPr>
          <w:rFonts w:ascii="Consolas" w:hAnsi="Consolas" w:cs="Consolas"/>
          <w:color w:val="0000FF"/>
          <w:sz w:val="19"/>
          <w:szCs w:val="19"/>
        </w:rPr>
        <w:t>true</w:t>
      </w:r>
      <w:r>
        <w:rPr>
          <w:rFonts w:ascii="Consolas" w:hAnsi="Consolas" w:cs="Consolas"/>
          <w:color w:val="000000"/>
          <w:sz w:val="19"/>
          <w:szCs w:val="19"/>
        </w:rPr>
        <w:t>;</w:t>
      </w:r>
    </w:p>
    <w:p w:rsidR="00F43BCA" w:rsidRDefault="00F43BCA" w:rsidP="00F43BC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Message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F43BCA" w:rsidRDefault="00F43BCA" w:rsidP="00F43BC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ServerUTCDate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F43BCA" w:rsidRDefault="00F43BCA" w:rsidP="00F43BC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Guid? UserID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F43BCA" w:rsidRDefault="00F43BCA" w:rsidP="00F43BCA">
      <w:pPr>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Guid? AccessToken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5E7AF1" w:rsidRDefault="005E7AF1" w:rsidP="00F43BCA">
      <w:r>
        <w:rPr>
          <w:rFonts w:ascii="Consolas" w:hAnsi="Consolas" w:cs="Consolas"/>
          <w:color w:val="0000FF"/>
          <w:sz w:val="19"/>
          <w:szCs w:val="19"/>
        </w:rPr>
        <w:t>public</w:t>
      </w:r>
      <w:r>
        <w:rPr>
          <w:rFonts w:ascii="Consolas" w:hAnsi="Consolas" w:cs="Consolas"/>
          <w:color w:val="000000"/>
          <w:sz w:val="19"/>
          <w:szCs w:val="19"/>
        </w:rPr>
        <w:t xml:space="preserve"> Guid? PersonID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C6D57" w:rsidRDefault="007C6D57" w:rsidP="00F43BCA">
      <w:pPr>
        <w:spacing w:after="160" w:line="259" w:lineRule="auto"/>
      </w:pPr>
    </w:p>
    <w:p w:rsidR="00907766" w:rsidRPr="00F43BCA" w:rsidRDefault="00F43BCA" w:rsidP="007C6D57">
      <w:pPr>
        <w:spacing w:after="160" w:line="360" w:lineRule="auto"/>
        <w:rPr>
          <w:rFonts w:cstheme="minorBidi"/>
        </w:rPr>
      </w:pPr>
      <w:r>
        <w:t>If successful, the app will provide the user with an access token for further communication with the server</w:t>
      </w:r>
      <w:r w:rsidRPr="00F15518">
        <w:rPr>
          <w:color w:val="FF0000"/>
        </w:rPr>
        <w:t xml:space="preserve"> </w:t>
      </w:r>
      <w:r>
        <w:t>and take the user to the Login screen. The user name</w:t>
      </w:r>
      <w:r w:rsidR="005E7AF1">
        <w:t>, access</w:t>
      </w:r>
      <w:r>
        <w:t xml:space="preserve"> token</w:t>
      </w:r>
      <w:r w:rsidR="005E7AF1">
        <w:t xml:space="preserve"> and PersonID</w:t>
      </w:r>
      <w:r>
        <w:t xml:space="preserve"> should be stored in the user table. </w:t>
      </w:r>
      <w:r w:rsidR="005E7AF1">
        <w:t xml:space="preserve">Not all user will have a PersonID. </w:t>
      </w:r>
      <w:r>
        <w:t>There should only ever be one entry in the user table.</w:t>
      </w:r>
      <w:r w:rsidR="00FD263E">
        <w:t xml:space="preserve"> If one exists before, truncate and then add the new user.</w:t>
      </w:r>
    </w:p>
    <w:p w:rsidR="00802630" w:rsidRDefault="00802630" w:rsidP="007C6D57">
      <w:pPr>
        <w:pStyle w:val="Heading2"/>
        <w:spacing w:line="360" w:lineRule="auto"/>
      </w:pPr>
      <w:r>
        <w:t>Existing Users</w:t>
      </w:r>
    </w:p>
    <w:p w:rsidR="00802630" w:rsidRDefault="00802630" w:rsidP="007C6D57">
      <w:pPr>
        <w:spacing w:before="240" w:line="360" w:lineRule="auto"/>
      </w:pPr>
      <w:r>
        <w:t>If the user is found in the local database in the user table, the user will not be required to enter their Kinetic credentials. The user will be loaded and the application will use the access token for all communication with the web service.</w:t>
      </w:r>
    </w:p>
    <w:p w:rsidR="00CE559E" w:rsidRPr="00802630" w:rsidRDefault="00CE559E" w:rsidP="007C6D57">
      <w:pPr>
        <w:spacing w:before="240" w:line="360" w:lineRule="auto"/>
      </w:pPr>
      <w:r>
        <w:t>Supplementary details can be found in the Mobile Server Interaction document.</w:t>
      </w:r>
    </w:p>
    <w:p w:rsidR="00802630" w:rsidRDefault="00802630">
      <w:pPr>
        <w:rPr>
          <w:rFonts w:cs="Tahoma"/>
          <w:szCs w:val="18"/>
        </w:rPr>
      </w:pPr>
      <w:r>
        <w:rPr>
          <w:rFonts w:cs="Tahoma"/>
          <w:szCs w:val="18"/>
        </w:rPr>
        <w:br w:type="page"/>
      </w:r>
    </w:p>
    <w:p w:rsidR="003F5DB3" w:rsidRDefault="003F5DB3" w:rsidP="003F5DB3">
      <w:pPr>
        <w:pStyle w:val="Heading1"/>
      </w:pPr>
      <w:r>
        <w:lastRenderedPageBreak/>
        <w:t>Home Screen</w:t>
      </w:r>
    </w:p>
    <w:p w:rsidR="00802630" w:rsidRDefault="003F5DB3" w:rsidP="007C6D57">
      <w:pPr>
        <w:spacing w:line="360" w:lineRule="auto"/>
      </w:pPr>
      <w:r>
        <w:t>The home screen will be displayed to the user after successfully logging into the system and provides the initial navigation routes.</w:t>
      </w:r>
    </w:p>
    <w:p w:rsidR="003F5DB3" w:rsidRDefault="003F5DB3" w:rsidP="007C6D57">
      <w:pPr>
        <w:spacing w:line="360" w:lineRule="auto"/>
      </w:pPr>
    </w:p>
    <w:p w:rsidR="003F5DB3" w:rsidRDefault="003F5DB3" w:rsidP="007C6D57">
      <w:pPr>
        <w:spacing w:line="360" w:lineRule="auto"/>
      </w:pPr>
      <w:r>
        <w:t xml:space="preserve">The main screen will be split into two sections: home and dashboard which is covered in a separate task. </w:t>
      </w:r>
    </w:p>
    <w:p w:rsidR="003F5DB3" w:rsidRDefault="003F5DB3" w:rsidP="007C6D57">
      <w:pPr>
        <w:spacing w:line="360" w:lineRule="auto"/>
      </w:pPr>
    </w:p>
    <w:p w:rsidR="003F5DB3" w:rsidRDefault="003F5DB3" w:rsidP="007C6D57">
      <w:pPr>
        <w:spacing w:line="360" w:lineRule="auto"/>
      </w:pPr>
      <w:r>
        <w:t xml:space="preserve">Use the Telerik tabbed view to create the main home page with the “Home” and “Dashboard” options. </w:t>
      </w:r>
      <w:r w:rsidR="007A07F5">
        <w:t xml:space="preserve">The tabs will be </w:t>
      </w:r>
      <w:r w:rsidR="003C4013">
        <w:t>clickable,</w:t>
      </w:r>
      <w:r w:rsidR="007A07F5">
        <w:t xml:space="preserve"> and a swipe gesture should be added to allow the user to swipe between the tabs. The current selected tab should have a highlighted in #</w:t>
      </w:r>
      <w:r w:rsidR="007A07F5" w:rsidRPr="007A07F5">
        <w:rPr>
          <w:rFonts w:cs="Tahoma"/>
          <w:szCs w:val="18"/>
        </w:rPr>
        <w:t>00a79d</w:t>
      </w:r>
      <w:r w:rsidR="007A07F5">
        <w:t xml:space="preserve"> bar beneath the text with unselected tabs white. The tab text will be #</w:t>
      </w:r>
      <w:r w:rsidR="007A07F5" w:rsidRPr="007A07F5">
        <w:rPr>
          <w:rFonts w:cs="Tahoma"/>
          <w:color w:val="1A1A1A"/>
          <w:szCs w:val="18"/>
        </w:rPr>
        <w:t>2c3b45</w:t>
      </w:r>
      <w:r w:rsidR="00295BDC">
        <w:rPr>
          <w:rFonts w:cs="Tahoma"/>
          <w:color w:val="1A1A1A"/>
          <w:szCs w:val="18"/>
        </w:rPr>
        <w:t>.</w:t>
      </w:r>
    </w:p>
    <w:p w:rsidR="003F5DB3" w:rsidRDefault="003F5DB3" w:rsidP="007C6D57">
      <w:pPr>
        <w:spacing w:line="360" w:lineRule="auto"/>
      </w:pPr>
    </w:p>
    <w:p w:rsidR="003F5DB3" w:rsidRDefault="003F5DB3" w:rsidP="007C6D57">
      <w:pPr>
        <w:pStyle w:val="Heading2"/>
        <w:spacing w:line="360" w:lineRule="auto"/>
      </w:pPr>
      <w:r>
        <w:t>Home Tab</w:t>
      </w:r>
    </w:p>
    <w:p w:rsidR="00D43160" w:rsidRDefault="007C6D57" w:rsidP="007C6D57">
      <w:pPr>
        <w:spacing w:line="360" w:lineRule="auto"/>
      </w:pPr>
      <w:r>
        <w:rPr>
          <w:noProof/>
          <w:lang w:eastAsia="en-GB"/>
        </w:rPr>
        <w:drawing>
          <wp:anchor distT="0" distB="0" distL="114300" distR="114300" simplePos="0" relativeHeight="251702272" behindDoc="0" locked="0" layoutInCell="1" allowOverlap="1" wp14:anchorId="0C694724" wp14:editId="3DDAF457">
            <wp:simplePos x="0" y="0"/>
            <wp:positionH relativeFrom="margin">
              <wp:posOffset>-156845</wp:posOffset>
            </wp:positionH>
            <wp:positionV relativeFrom="paragraph">
              <wp:posOffset>713740</wp:posOffset>
            </wp:positionV>
            <wp:extent cx="4689475" cy="2647315"/>
            <wp:effectExtent l="0" t="0" r="0" b="63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89475" cy="2647315"/>
                    </a:xfrm>
                    <a:prstGeom prst="rect">
                      <a:avLst/>
                    </a:prstGeom>
                  </pic:spPr>
                </pic:pic>
              </a:graphicData>
            </a:graphic>
            <wp14:sizeRelH relativeFrom="margin">
              <wp14:pctWidth>0</wp14:pctWidth>
            </wp14:sizeRelH>
            <wp14:sizeRelV relativeFrom="margin">
              <wp14:pctHeight>0</wp14:pctHeight>
            </wp14:sizeRelV>
          </wp:anchor>
        </w:drawing>
      </w:r>
      <w:r w:rsidR="00D43160">
        <w:t>The Home tab will be made up of seven circles, each of which will navigate the user to a different section of the system.</w:t>
      </w:r>
      <w:r w:rsidR="000440C8" w:rsidRPr="000440C8">
        <w:rPr>
          <w:noProof/>
        </w:rPr>
        <w:t xml:space="preserve"> </w:t>
      </w:r>
    </w:p>
    <w:p w:rsidR="003C4013" w:rsidRDefault="007C6D57" w:rsidP="00D43160">
      <w:r>
        <w:rPr>
          <w:noProof/>
          <w:lang w:eastAsia="en-GB"/>
        </w:rPr>
        <w:drawing>
          <wp:anchor distT="0" distB="0" distL="114300" distR="114300" simplePos="0" relativeHeight="251704320" behindDoc="0" locked="0" layoutInCell="1" allowOverlap="1" wp14:anchorId="0BDAE301" wp14:editId="6743515D">
            <wp:simplePos x="0" y="0"/>
            <wp:positionH relativeFrom="margin">
              <wp:posOffset>4655820</wp:posOffset>
            </wp:positionH>
            <wp:positionV relativeFrom="paragraph">
              <wp:posOffset>180975</wp:posOffset>
            </wp:positionV>
            <wp:extent cx="1527175" cy="268732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27175" cy="2687320"/>
                    </a:xfrm>
                    <a:prstGeom prst="rect">
                      <a:avLst/>
                    </a:prstGeom>
                  </pic:spPr>
                </pic:pic>
              </a:graphicData>
            </a:graphic>
            <wp14:sizeRelH relativeFrom="margin">
              <wp14:pctWidth>0</wp14:pctWidth>
            </wp14:sizeRelH>
            <wp14:sizeRelV relativeFrom="margin">
              <wp14:pctHeight>0</wp14:pctHeight>
            </wp14:sizeRelV>
          </wp:anchor>
        </w:drawing>
      </w:r>
    </w:p>
    <w:p w:rsidR="003F5DB3" w:rsidRDefault="003F5DB3" w:rsidP="003F5DB3">
      <w:pPr>
        <w:pStyle w:val="Caption"/>
        <w:tabs>
          <w:tab w:val="left" w:pos="3009"/>
        </w:tabs>
      </w:pPr>
      <w:r>
        <w:t xml:space="preserve">Figure </w:t>
      </w:r>
      <w:r w:rsidR="007B4EA7">
        <w:fldChar w:fldCharType="begin"/>
      </w:r>
      <w:r w:rsidR="007B4EA7">
        <w:instrText xml:space="preserve"> SEQ Figure \* ARABIC </w:instrText>
      </w:r>
      <w:r w:rsidR="007B4EA7">
        <w:fldChar w:fldCharType="separate"/>
      </w:r>
      <w:r w:rsidR="00836B8C">
        <w:rPr>
          <w:noProof/>
        </w:rPr>
        <w:t>3</w:t>
      </w:r>
      <w:r w:rsidR="007B4EA7">
        <w:rPr>
          <w:noProof/>
        </w:rPr>
        <w:fldChar w:fldCharType="end"/>
      </w:r>
      <w:r>
        <w:t xml:space="preserve"> Navigation as circles – Portrait/Landscape</w:t>
      </w:r>
    </w:p>
    <w:p w:rsidR="00295BDC" w:rsidRDefault="00295BDC" w:rsidP="007C6D57">
      <w:pPr>
        <w:spacing w:line="360" w:lineRule="auto"/>
        <w:rPr>
          <w:rFonts w:cs="Tahoma"/>
          <w:color w:val="1A1A1A"/>
          <w:szCs w:val="18"/>
        </w:rPr>
      </w:pPr>
      <w:r>
        <w:t>The circle</w:t>
      </w:r>
      <w:r w:rsidR="00D43160">
        <w:t>s</w:t>
      </w:r>
      <w:r>
        <w:t xml:space="preserve"> will have a #</w:t>
      </w:r>
      <w:r w:rsidRPr="007A07F5">
        <w:rPr>
          <w:rFonts w:cs="Tahoma"/>
          <w:color w:val="1A1A1A"/>
          <w:szCs w:val="18"/>
        </w:rPr>
        <w:t>2c3b45</w:t>
      </w:r>
      <w:r>
        <w:rPr>
          <w:rFonts w:cs="Tahoma"/>
          <w:color w:val="1A1A1A"/>
          <w:szCs w:val="18"/>
        </w:rPr>
        <w:t xml:space="preserve"> background with the Icon at the top and centred text beneath, both in white.</w:t>
      </w:r>
    </w:p>
    <w:p w:rsidR="002F2C63" w:rsidRDefault="00295BDC" w:rsidP="002F2C63">
      <w:r>
        <w:t>The home page will have the following options</w:t>
      </w:r>
      <w:r w:rsidR="006E4B40">
        <w:t xml:space="preserve"> (</w:t>
      </w:r>
      <w:r w:rsidR="008D626A">
        <w:t>clockwise</w:t>
      </w:r>
      <w:r w:rsidR="006E4B40">
        <w:t>)</w:t>
      </w:r>
      <w:r>
        <w:t>:</w:t>
      </w:r>
    </w:p>
    <w:p w:rsidR="002F2C63" w:rsidRPr="00ED74E7" w:rsidRDefault="002F2C63" w:rsidP="002F2C63">
      <w:pPr>
        <w:pStyle w:val="ListParagraph"/>
        <w:numPr>
          <w:ilvl w:val="0"/>
          <w:numId w:val="2"/>
        </w:numPr>
        <w:rPr>
          <w:rFonts w:cs="Tahoma"/>
          <w:szCs w:val="18"/>
        </w:rPr>
      </w:pPr>
      <w:r w:rsidRPr="00ED74E7">
        <w:rPr>
          <w:rFonts w:cs="Tahoma"/>
          <w:noProof/>
          <w:szCs w:val="18"/>
          <w:lang w:eastAsia="en-GB"/>
        </w:rPr>
        <w:t>Jobs</w:t>
      </w:r>
    </w:p>
    <w:p w:rsidR="002F2C63" w:rsidRDefault="002F2C63" w:rsidP="002F2C63">
      <w:pPr>
        <w:pStyle w:val="ListParagraph"/>
        <w:rPr>
          <w:rFonts w:cs="Tahoma"/>
          <w:noProof/>
          <w:szCs w:val="18"/>
          <w:lang w:eastAsia="en-GB"/>
        </w:rPr>
      </w:pPr>
      <w:r w:rsidRPr="00ED74E7">
        <w:rPr>
          <w:rFonts w:cs="Tahoma"/>
          <w:noProof/>
          <w:szCs w:val="18"/>
          <w:lang w:eastAsia="en-GB"/>
        </w:rPr>
        <w:t>Icon: file-alt</w:t>
      </w:r>
    </w:p>
    <w:p w:rsidR="002F2C63" w:rsidRDefault="002F2C63" w:rsidP="002F2C63">
      <w:pPr>
        <w:pStyle w:val="ListParagraph"/>
        <w:rPr>
          <w:rFonts w:cs="Tahoma"/>
          <w:noProof/>
          <w:szCs w:val="18"/>
          <w:lang w:eastAsia="en-GB"/>
        </w:rPr>
      </w:pPr>
      <w:r w:rsidRPr="00ED74E7">
        <w:rPr>
          <w:rFonts w:cs="Tahoma"/>
          <w:noProof/>
          <w:szCs w:val="18"/>
          <w:lang w:eastAsia="en-GB"/>
        </w:rPr>
        <w:t>Text: Jobs</w:t>
      </w:r>
    </w:p>
    <w:p w:rsidR="002F2C63" w:rsidRDefault="002F2C63" w:rsidP="002F2C63">
      <w:pPr>
        <w:pStyle w:val="ListParagraph"/>
      </w:pPr>
      <w:bookmarkStart w:id="1" w:name="_Hlk20387373"/>
      <w:r w:rsidRPr="00317222">
        <w:t xml:space="preserve">Style: </w:t>
      </w:r>
      <w:r w:rsidRPr="00317222">
        <w:rPr>
          <w:rFonts w:cs="Tahoma"/>
          <w:color w:val="000000" w:themeColor="text1"/>
          <w:szCs w:val="18"/>
        </w:rPr>
        <w:t xml:space="preserve">#2c3b45 background </w:t>
      </w:r>
      <w:r>
        <w:rPr>
          <w:rFonts w:cs="Tahoma"/>
          <w:color w:val="000000" w:themeColor="text1"/>
          <w:szCs w:val="18"/>
        </w:rPr>
        <w:t>in the circle</w:t>
      </w:r>
      <w:r w:rsidRPr="00317222">
        <w:rPr>
          <w:rFonts w:cs="Tahoma"/>
          <w:color w:val="000000" w:themeColor="text1"/>
          <w:szCs w:val="18"/>
        </w:rPr>
        <w:t>; white text</w:t>
      </w:r>
      <w:r>
        <w:rPr>
          <w:rFonts w:cs="Tahoma"/>
          <w:color w:val="000000" w:themeColor="text1"/>
          <w:szCs w:val="18"/>
        </w:rPr>
        <w:t>; white icon</w:t>
      </w:r>
    </w:p>
    <w:bookmarkEnd w:id="1"/>
    <w:p w:rsidR="002F2C63" w:rsidRPr="00ED74E7" w:rsidRDefault="002F2C63" w:rsidP="002F2C63">
      <w:pPr>
        <w:pStyle w:val="ListParagraph"/>
        <w:rPr>
          <w:rFonts w:cs="Tahoma"/>
          <w:noProof/>
          <w:szCs w:val="18"/>
          <w:lang w:eastAsia="en-GB"/>
        </w:rPr>
      </w:pPr>
      <w:r w:rsidRPr="00ED74E7">
        <w:rPr>
          <w:rFonts w:cs="Tahoma"/>
          <w:noProof/>
          <w:szCs w:val="18"/>
          <w:lang w:eastAsia="en-GB"/>
        </w:rPr>
        <w:t>Navigates to: Job list</w:t>
      </w:r>
    </w:p>
    <w:p w:rsidR="002F2C63" w:rsidRDefault="002F2C63" w:rsidP="002F2C63">
      <w:pPr>
        <w:pStyle w:val="ListParagraph"/>
        <w:rPr>
          <w:rFonts w:cs="Tahoma"/>
          <w:noProof/>
          <w:szCs w:val="18"/>
          <w:lang w:eastAsia="en-GB"/>
        </w:rPr>
      </w:pPr>
      <w:r w:rsidRPr="00ED74E7">
        <w:rPr>
          <w:rFonts w:cs="Tahoma"/>
          <w:noProof/>
          <w:szCs w:val="18"/>
          <w:lang w:eastAsia="en-GB"/>
        </w:rPr>
        <w:lastRenderedPageBreak/>
        <w:drawing>
          <wp:inline distT="0" distB="0" distL="0" distR="0" wp14:anchorId="340CBA50" wp14:editId="67545019">
            <wp:extent cx="696645" cy="583675"/>
            <wp:effectExtent l="0" t="0" r="825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6953" cy="592312"/>
                    </a:xfrm>
                    <a:prstGeom prst="rect">
                      <a:avLst/>
                    </a:prstGeom>
                  </pic:spPr>
                </pic:pic>
              </a:graphicData>
            </a:graphic>
          </wp:inline>
        </w:drawing>
      </w:r>
    </w:p>
    <w:p w:rsidR="002F2C63" w:rsidRPr="00ED74E7" w:rsidRDefault="002F2C63" w:rsidP="002F2C63">
      <w:pPr>
        <w:pStyle w:val="ListParagraph"/>
        <w:rPr>
          <w:rFonts w:cs="Tahoma"/>
          <w:noProof/>
          <w:szCs w:val="18"/>
          <w:lang w:eastAsia="en-GB"/>
        </w:rPr>
      </w:pPr>
    </w:p>
    <w:p w:rsidR="002F2C63" w:rsidRPr="00ED74E7" w:rsidRDefault="002F2C63" w:rsidP="002F2C63">
      <w:pPr>
        <w:pStyle w:val="ListParagraph"/>
        <w:numPr>
          <w:ilvl w:val="0"/>
          <w:numId w:val="2"/>
        </w:numPr>
        <w:rPr>
          <w:rFonts w:cs="Tahoma"/>
          <w:szCs w:val="18"/>
        </w:rPr>
      </w:pPr>
      <w:r w:rsidRPr="00ED74E7">
        <w:rPr>
          <w:rFonts w:cs="Tahoma"/>
          <w:szCs w:val="18"/>
        </w:rPr>
        <w:t>Sites</w:t>
      </w:r>
    </w:p>
    <w:p w:rsidR="002F2C63" w:rsidRPr="00ED74E7" w:rsidRDefault="002F2C63" w:rsidP="002F2C63">
      <w:pPr>
        <w:pStyle w:val="ListParagraph"/>
        <w:rPr>
          <w:rFonts w:cs="Tahoma"/>
          <w:noProof/>
          <w:szCs w:val="18"/>
          <w:lang w:eastAsia="en-GB"/>
        </w:rPr>
      </w:pPr>
      <w:r w:rsidRPr="00ED74E7">
        <w:rPr>
          <w:rFonts w:cs="Tahoma"/>
          <w:noProof/>
          <w:szCs w:val="18"/>
          <w:lang w:eastAsia="en-GB"/>
        </w:rPr>
        <w:t>Icon: building</w:t>
      </w:r>
    </w:p>
    <w:p w:rsidR="002F2C63" w:rsidRDefault="002F2C63" w:rsidP="002F2C63">
      <w:pPr>
        <w:pStyle w:val="ListParagraph"/>
        <w:rPr>
          <w:rFonts w:cs="Tahoma"/>
          <w:noProof/>
          <w:szCs w:val="18"/>
          <w:lang w:eastAsia="en-GB"/>
        </w:rPr>
      </w:pPr>
      <w:r w:rsidRPr="00ED74E7">
        <w:rPr>
          <w:rFonts w:cs="Tahoma"/>
          <w:noProof/>
          <w:szCs w:val="18"/>
          <w:lang w:eastAsia="en-GB"/>
        </w:rPr>
        <w:t>Text: Sites</w:t>
      </w:r>
    </w:p>
    <w:p w:rsidR="002F2C63" w:rsidRDefault="002F2C63" w:rsidP="002F2C63">
      <w:pPr>
        <w:pStyle w:val="ListParagraph"/>
      </w:pPr>
      <w:r w:rsidRPr="00317222">
        <w:t xml:space="preserve">Style: </w:t>
      </w:r>
      <w:r w:rsidRPr="00317222">
        <w:rPr>
          <w:rFonts w:cs="Tahoma"/>
          <w:color w:val="000000" w:themeColor="text1"/>
          <w:szCs w:val="18"/>
        </w:rPr>
        <w:t xml:space="preserve">#2c3b45 background </w:t>
      </w:r>
      <w:r>
        <w:rPr>
          <w:rFonts w:cs="Tahoma"/>
          <w:color w:val="000000" w:themeColor="text1"/>
          <w:szCs w:val="18"/>
        </w:rPr>
        <w:t>in the circle</w:t>
      </w:r>
      <w:r w:rsidRPr="00317222">
        <w:rPr>
          <w:rFonts w:cs="Tahoma"/>
          <w:color w:val="000000" w:themeColor="text1"/>
          <w:szCs w:val="18"/>
        </w:rPr>
        <w:t>; white text</w:t>
      </w:r>
      <w:r>
        <w:rPr>
          <w:rFonts w:cs="Tahoma"/>
          <w:color w:val="000000" w:themeColor="text1"/>
          <w:szCs w:val="18"/>
        </w:rPr>
        <w:t>; white icon</w:t>
      </w:r>
    </w:p>
    <w:p w:rsidR="002F2C63" w:rsidRPr="00ED74E7" w:rsidRDefault="002F2C63" w:rsidP="002F2C63">
      <w:pPr>
        <w:pStyle w:val="ListParagraph"/>
        <w:rPr>
          <w:rFonts w:cs="Tahoma"/>
          <w:noProof/>
          <w:szCs w:val="18"/>
          <w:lang w:eastAsia="en-GB"/>
        </w:rPr>
      </w:pPr>
      <w:r w:rsidRPr="00ED74E7">
        <w:rPr>
          <w:rFonts w:cs="Tahoma"/>
          <w:noProof/>
          <w:szCs w:val="18"/>
          <w:lang w:eastAsia="en-GB"/>
        </w:rPr>
        <w:drawing>
          <wp:anchor distT="0" distB="0" distL="114300" distR="114300" simplePos="0" relativeHeight="251686912" behindDoc="0" locked="0" layoutInCell="1" allowOverlap="1" wp14:anchorId="2891C266" wp14:editId="7ADB8B6F">
            <wp:simplePos x="0" y="0"/>
            <wp:positionH relativeFrom="column">
              <wp:posOffset>461010</wp:posOffset>
            </wp:positionH>
            <wp:positionV relativeFrom="paragraph">
              <wp:posOffset>205934</wp:posOffset>
            </wp:positionV>
            <wp:extent cx="731520" cy="6731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31520" cy="673100"/>
                    </a:xfrm>
                    <a:prstGeom prst="rect">
                      <a:avLst/>
                    </a:prstGeom>
                  </pic:spPr>
                </pic:pic>
              </a:graphicData>
            </a:graphic>
            <wp14:sizeRelH relativeFrom="margin">
              <wp14:pctWidth>0</wp14:pctWidth>
            </wp14:sizeRelH>
            <wp14:sizeRelV relativeFrom="margin">
              <wp14:pctHeight>0</wp14:pctHeight>
            </wp14:sizeRelV>
          </wp:anchor>
        </w:drawing>
      </w:r>
      <w:r w:rsidRPr="00ED74E7">
        <w:rPr>
          <w:rFonts w:cs="Tahoma"/>
          <w:noProof/>
          <w:szCs w:val="18"/>
          <w:lang w:eastAsia="en-GB"/>
        </w:rPr>
        <w:t xml:space="preserve">Navigates to: Sites </w:t>
      </w:r>
    </w:p>
    <w:p w:rsidR="002F2C63" w:rsidRDefault="002F2C63" w:rsidP="002F2C63">
      <w:pPr>
        <w:pStyle w:val="ListParagraph"/>
        <w:rPr>
          <w:rFonts w:cs="Tahoma"/>
          <w:noProof/>
          <w:szCs w:val="18"/>
          <w:lang w:eastAsia="en-GB"/>
        </w:rPr>
      </w:pPr>
    </w:p>
    <w:p w:rsidR="002F2C63" w:rsidRPr="00ED74E7" w:rsidRDefault="002F2C63" w:rsidP="002F2C63">
      <w:pPr>
        <w:pStyle w:val="ListParagraph"/>
        <w:rPr>
          <w:rFonts w:cs="Tahoma"/>
          <w:noProof/>
          <w:szCs w:val="18"/>
          <w:lang w:eastAsia="en-GB"/>
        </w:rPr>
      </w:pPr>
    </w:p>
    <w:p w:rsidR="002F2C63" w:rsidRPr="00ED74E7" w:rsidRDefault="002F2C63" w:rsidP="002F2C63">
      <w:pPr>
        <w:pStyle w:val="ListParagraph"/>
        <w:numPr>
          <w:ilvl w:val="0"/>
          <w:numId w:val="2"/>
        </w:numPr>
        <w:rPr>
          <w:rFonts w:cs="Tahoma"/>
          <w:noProof/>
          <w:szCs w:val="18"/>
          <w:lang w:eastAsia="en-GB"/>
        </w:rPr>
      </w:pPr>
      <w:r w:rsidRPr="00ED74E7">
        <w:rPr>
          <w:rFonts w:cs="Tahoma"/>
          <w:noProof/>
          <w:szCs w:val="18"/>
          <w:lang w:eastAsia="en-GB"/>
        </w:rPr>
        <w:t>Colleague Contacts</w:t>
      </w:r>
    </w:p>
    <w:p w:rsidR="002F2C63" w:rsidRPr="00ED74E7" w:rsidRDefault="002F2C63" w:rsidP="002F2C63">
      <w:pPr>
        <w:pStyle w:val="ListParagraph"/>
        <w:rPr>
          <w:rFonts w:cs="Tahoma"/>
          <w:noProof/>
          <w:szCs w:val="18"/>
          <w:lang w:eastAsia="en-GB"/>
        </w:rPr>
      </w:pPr>
      <w:r w:rsidRPr="00ED74E7">
        <w:rPr>
          <w:rFonts w:cs="Tahoma"/>
          <w:noProof/>
          <w:szCs w:val="18"/>
          <w:lang w:eastAsia="en-GB"/>
        </w:rPr>
        <w:t>Icon: book-reader</w:t>
      </w:r>
    </w:p>
    <w:p w:rsidR="002F2C63" w:rsidRDefault="002F2C63" w:rsidP="002F2C63">
      <w:pPr>
        <w:pStyle w:val="ListParagraph"/>
        <w:rPr>
          <w:rFonts w:cs="Tahoma"/>
          <w:noProof/>
          <w:szCs w:val="18"/>
          <w:lang w:eastAsia="en-GB"/>
        </w:rPr>
      </w:pPr>
      <w:r w:rsidRPr="00ED74E7">
        <w:rPr>
          <w:rFonts w:cs="Tahoma"/>
          <w:noProof/>
          <w:szCs w:val="18"/>
          <w:lang w:eastAsia="en-GB"/>
        </w:rPr>
        <w:t>Text: Colleague Contacts</w:t>
      </w:r>
    </w:p>
    <w:p w:rsidR="002F2C63" w:rsidRDefault="002F2C63" w:rsidP="002F2C63">
      <w:pPr>
        <w:pStyle w:val="ListParagraph"/>
      </w:pPr>
      <w:r w:rsidRPr="00317222">
        <w:t xml:space="preserve">Style: </w:t>
      </w:r>
      <w:r w:rsidRPr="00317222">
        <w:rPr>
          <w:rFonts w:cs="Tahoma"/>
          <w:color w:val="000000" w:themeColor="text1"/>
          <w:szCs w:val="18"/>
        </w:rPr>
        <w:t xml:space="preserve">#2c3b45 background </w:t>
      </w:r>
      <w:r>
        <w:rPr>
          <w:rFonts w:cs="Tahoma"/>
          <w:color w:val="000000" w:themeColor="text1"/>
          <w:szCs w:val="18"/>
        </w:rPr>
        <w:t>in the circle</w:t>
      </w:r>
      <w:r w:rsidRPr="00317222">
        <w:rPr>
          <w:rFonts w:cs="Tahoma"/>
          <w:color w:val="000000" w:themeColor="text1"/>
          <w:szCs w:val="18"/>
        </w:rPr>
        <w:t>; white text</w:t>
      </w:r>
      <w:r>
        <w:rPr>
          <w:rFonts w:cs="Tahoma"/>
          <w:color w:val="000000" w:themeColor="text1"/>
          <w:szCs w:val="18"/>
        </w:rPr>
        <w:t>; white icon</w:t>
      </w:r>
    </w:p>
    <w:p w:rsidR="002F2C63" w:rsidRDefault="002F2C63" w:rsidP="002F2C63">
      <w:pPr>
        <w:pStyle w:val="ListParagraph"/>
        <w:rPr>
          <w:rFonts w:cs="Tahoma"/>
          <w:noProof/>
          <w:szCs w:val="18"/>
          <w:lang w:eastAsia="en-GB"/>
        </w:rPr>
      </w:pPr>
      <w:r w:rsidRPr="00ED74E7">
        <w:rPr>
          <w:rFonts w:cs="Tahoma"/>
          <w:noProof/>
          <w:szCs w:val="18"/>
          <w:lang w:eastAsia="en-GB"/>
        </w:rPr>
        <w:drawing>
          <wp:anchor distT="0" distB="0" distL="114300" distR="114300" simplePos="0" relativeHeight="251687936" behindDoc="0" locked="0" layoutInCell="1" allowOverlap="1" wp14:anchorId="53810CFF" wp14:editId="18DC6D3A">
            <wp:simplePos x="0" y="0"/>
            <wp:positionH relativeFrom="column">
              <wp:posOffset>452755</wp:posOffset>
            </wp:positionH>
            <wp:positionV relativeFrom="paragraph">
              <wp:posOffset>179070</wp:posOffset>
            </wp:positionV>
            <wp:extent cx="723265" cy="687705"/>
            <wp:effectExtent l="0" t="0" r="63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23265" cy="687705"/>
                    </a:xfrm>
                    <a:prstGeom prst="rect">
                      <a:avLst/>
                    </a:prstGeom>
                  </pic:spPr>
                </pic:pic>
              </a:graphicData>
            </a:graphic>
          </wp:anchor>
        </w:drawing>
      </w:r>
      <w:r w:rsidRPr="00ED74E7">
        <w:rPr>
          <w:rFonts w:cs="Tahoma"/>
          <w:noProof/>
          <w:szCs w:val="18"/>
          <w:lang w:eastAsia="en-GB"/>
        </w:rPr>
        <w:t>Navigates to: Contacts</w:t>
      </w:r>
    </w:p>
    <w:p w:rsidR="002F2C63" w:rsidRPr="00ED74E7" w:rsidRDefault="002F2C63" w:rsidP="002F2C63">
      <w:pPr>
        <w:pStyle w:val="ListParagraph"/>
        <w:rPr>
          <w:rFonts w:cs="Tahoma"/>
          <w:noProof/>
          <w:szCs w:val="18"/>
          <w:lang w:eastAsia="en-GB"/>
        </w:rPr>
      </w:pPr>
    </w:p>
    <w:p w:rsidR="002F2C63" w:rsidRPr="00ED74E7" w:rsidRDefault="002F2C63" w:rsidP="002F2C63">
      <w:pPr>
        <w:pStyle w:val="ListParagraph"/>
        <w:rPr>
          <w:rFonts w:cs="Tahoma"/>
          <w:noProof/>
          <w:szCs w:val="18"/>
          <w:lang w:eastAsia="en-GB"/>
        </w:rPr>
      </w:pPr>
    </w:p>
    <w:p w:rsidR="002F2C63" w:rsidRPr="00ED74E7" w:rsidRDefault="002F2C63" w:rsidP="002F2C63">
      <w:pPr>
        <w:pStyle w:val="ListParagraph"/>
        <w:numPr>
          <w:ilvl w:val="0"/>
          <w:numId w:val="2"/>
        </w:numPr>
        <w:rPr>
          <w:rFonts w:cs="Tahoma"/>
          <w:noProof/>
          <w:szCs w:val="18"/>
          <w:lang w:eastAsia="en-GB"/>
        </w:rPr>
      </w:pPr>
      <w:r w:rsidRPr="00ED74E7">
        <w:rPr>
          <w:rFonts w:cs="Tahoma"/>
          <w:noProof/>
          <w:szCs w:val="18"/>
          <w:lang w:eastAsia="en-GB"/>
        </w:rPr>
        <w:t>Website</w:t>
      </w:r>
    </w:p>
    <w:p w:rsidR="002F2C63" w:rsidRPr="00ED74E7" w:rsidRDefault="002F2C63" w:rsidP="002F2C63">
      <w:pPr>
        <w:pStyle w:val="ListParagraph"/>
        <w:rPr>
          <w:rFonts w:cs="Tahoma"/>
          <w:szCs w:val="18"/>
        </w:rPr>
      </w:pPr>
      <w:r w:rsidRPr="00ED74E7">
        <w:rPr>
          <w:rFonts w:cs="Tahoma"/>
          <w:noProof/>
          <w:szCs w:val="18"/>
          <w:lang w:eastAsia="en-GB"/>
        </w:rPr>
        <w:t xml:space="preserve">Icon: </w:t>
      </w:r>
      <w:r w:rsidRPr="00ED74E7">
        <w:rPr>
          <w:rFonts w:cs="Tahoma"/>
          <w:szCs w:val="18"/>
        </w:rPr>
        <w:t>global-europe</w:t>
      </w:r>
    </w:p>
    <w:p w:rsidR="002F2C63" w:rsidRDefault="002F2C63" w:rsidP="002F2C63">
      <w:pPr>
        <w:pStyle w:val="ListParagraph"/>
        <w:rPr>
          <w:rFonts w:cs="Tahoma"/>
          <w:szCs w:val="18"/>
        </w:rPr>
      </w:pPr>
      <w:r w:rsidRPr="00ED74E7">
        <w:rPr>
          <w:rFonts w:cs="Tahoma"/>
          <w:szCs w:val="18"/>
        </w:rPr>
        <w:t>Text: Kinetic Website</w:t>
      </w:r>
    </w:p>
    <w:p w:rsidR="002F2C63" w:rsidRDefault="002F2C63" w:rsidP="002F2C63">
      <w:pPr>
        <w:pStyle w:val="ListParagraph"/>
      </w:pPr>
      <w:r w:rsidRPr="00317222">
        <w:t xml:space="preserve">Style: </w:t>
      </w:r>
      <w:r w:rsidRPr="00317222">
        <w:rPr>
          <w:rFonts w:cs="Tahoma"/>
          <w:color w:val="000000" w:themeColor="text1"/>
          <w:szCs w:val="18"/>
        </w:rPr>
        <w:t xml:space="preserve">#2c3b45 background </w:t>
      </w:r>
      <w:r>
        <w:rPr>
          <w:rFonts w:cs="Tahoma"/>
          <w:color w:val="000000" w:themeColor="text1"/>
          <w:szCs w:val="18"/>
        </w:rPr>
        <w:t>in the circle</w:t>
      </w:r>
      <w:r w:rsidRPr="00317222">
        <w:rPr>
          <w:rFonts w:cs="Tahoma"/>
          <w:color w:val="000000" w:themeColor="text1"/>
          <w:szCs w:val="18"/>
        </w:rPr>
        <w:t>; white text</w:t>
      </w:r>
      <w:r>
        <w:rPr>
          <w:rFonts w:cs="Tahoma"/>
          <w:color w:val="000000" w:themeColor="text1"/>
          <w:szCs w:val="18"/>
        </w:rPr>
        <w:t>; white icon</w:t>
      </w:r>
    </w:p>
    <w:p w:rsidR="002F2C63" w:rsidRDefault="002F2C63" w:rsidP="002F2C63">
      <w:pPr>
        <w:pStyle w:val="ListParagraph"/>
        <w:rPr>
          <w:rFonts w:cs="Tahoma"/>
          <w:szCs w:val="18"/>
        </w:rPr>
      </w:pPr>
      <w:r>
        <w:rPr>
          <w:noProof/>
          <w:lang w:eastAsia="en-GB"/>
        </w:rPr>
        <w:drawing>
          <wp:anchor distT="0" distB="0" distL="114300" distR="114300" simplePos="0" relativeHeight="251685888" behindDoc="1" locked="0" layoutInCell="1" allowOverlap="1" wp14:anchorId="5B5714B3" wp14:editId="36C1ED92">
            <wp:simplePos x="0" y="0"/>
            <wp:positionH relativeFrom="column">
              <wp:posOffset>461010</wp:posOffset>
            </wp:positionH>
            <wp:positionV relativeFrom="paragraph">
              <wp:posOffset>179070</wp:posOffset>
            </wp:positionV>
            <wp:extent cx="733425" cy="612140"/>
            <wp:effectExtent l="0" t="0" r="952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33425" cy="612140"/>
                    </a:xfrm>
                    <a:prstGeom prst="rect">
                      <a:avLst/>
                    </a:prstGeom>
                  </pic:spPr>
                </pic:pic>
              </a:graphicData>
            </a:graphic>
            <wp14:sizeRelH relativeFrom="margin">
              <wp14:pctWidth>0</wp14:pctWidth>
            </wp14:sizeRelH>
            <wp14:sizeRelV relativeFrom="margin">
              <wp14:pctHeight>0</wp14:pctHeight>
            </wp14:sizeRelV>
          </wp:anchor>
        </w:drawing>
      </w:r>
      <w:r w:rsidRPr="00ED74E7">
        <w:rPr>
          <w:rFonts w:cs="Tahoma"/>
          <w:szCs w:val="18"/>
        </w:rPr>
        <w:t>Navigates to: Opens browser to their instance of the main Kinetic site</w:t>
      </w:r>
    </w:p>
    <w:p w:rsidR="002F2C63" w:rsidRPr="00ED74E7" w:rsidRDefault="002F2C63" w:rsidP="002F2C63">
      <w:pPr>
        <w:pStyle w:val="ListParagraph"/>
        <w:rPr>
          <w:rFonts w:cs="Tahoma"/>
          <w:szCs w:val="18"/>
        </w:rPr>
      </w:pPr>
    </w:p>
    <w:p w:rsidR="002F2C63" w:rsidRPr="00ED74E7" w:rsidRDefault="002F2C63" w:rsidP="002F2C63">
      <w:pPr>
        <w:pStyle w:val="ListParagraph"/>
        <w:numPr>
          <w:ilvl w:val="0"/>
          <w:numId w:val="2"/>
        </w:numPr>
        <w:rPr>
          <w:rFonts w:cs="Tahoma"/>
          <w:noProof/>
          <w:szCs w:val="18"/>
          <w:lang w:eastAsia="en-GB"/>
        </w:rPr>
      </w:pPr>
      <w:r w:rsidRPr="00ED74E7">
        <w:rPr>
          <w:rFonts w:cs="Tahoma"/>
          <w:szCs w:val="18"/>
        </w:rPr>
        <w:t>Job Schedule</w:t>
      </w:r>
    </w:p>
    <w:p w:rsidR="002F2C63" w:rsidRPr="00ED74E7" w:rsidRDefault="002F2C63" w:rsidP="002F2C63">
      <w:pPr>
        <w:pStyle w:val="ListParagraph"/>
        <w:rPr>
          <w:rFonts w:cs="Tahoma"/>
          <w:szCs w:val="18"/>
        </w:rPr>
      </w:pPr>
      <w:r w:rsidRPr="00ED74E7">
        <w:rPr>
          <w:rFonts w:cs="Tahoma"/>
          <w:szCs w:val="18"/>
        </w:rPr>
        <w:t>Icon: calendar-alt</w:t>
      </w:r>
    </w:p>
    <w:p w:rsidR="002F2C63" w:rsidRDefault="002F2C63" w:rsidP="002F2C63">
      <w:pPr>
        <w:pStyle w:val="ListParagraph"/>
        <w:rPr>
          <w:rFonts w:cs="Tahoma"/>
          <w:szCs w:val="18"/>
        </w:rPr>
      </w:pPr>
      <w:r w:rsidRPr="00ED74E7">
        <w:rPr>
          <w:rFonts w:cs="Tahoma"/>
          <w:szCs w:val="18"/>
        </w:rPr>
        <w:t>Text: Job Schedule</w:t>
      </w:r>
    </w:p>
    <w:p w:rsidR="002F2C63" w:rsidRDefault="002F2C63" w:rsidP="002F2C63">
      <w:pPr>
        <w:pStyle w:val="ListParagraph"/>
      </w:pPr>
      <w:r w:rsidRPr="00317222">
        <w:t xml:space="preserve">Style: </w:t>
      </w:r>
      <w:r w:rsidRPr="00317222">
        <w:rPr>
          <w:rFonts w:cs="Tahoma"/>
          <w:color w:val="000000" w:themeColor="text1"/>
          <w:szCs w:val="18"/>
        </w:rPr>
        <w:t xml:space="preserve">#2c3b45 background </w:t>
      </w:r>
      <w:r>
        <w:rPr>
          <w:rFonts w:cs="Tahoma"/>
          <w:color w:val="000000" w:themeColor="text1"/>
          <w:szCs w:val="18"/>
        </w:rPr>
        <w:t>in the circle</w:t>
      </w:r>
      <w:r w:rsidRPr="00317222">
        <w:rPr>
          <w:rFonts w:cs="Tahoma"/>
          <w:color w:val="000000" w:themeColor="text1"/>
          <w:szCs w:val="18"/>
        </w:rPr>
        <w:t>; white text</w:t>
      </w:r>
      <w:r>
        <w:rPr>
          <w:rFonts w:cs="Tahoma"/>
          <w:color w:val="000000" w:themeColor="text1"/>
          <w:szCs w:val="18"/>
        </w:rPr>
        <w:t>; white icon</w:t>
      </w:r>
    </w:p>
    <w:p w:rsidR="002F2C63" w:rsidRPr="00ED74E7" w:rsidRDefault="002F2C63" w:rsidP="002F2C63">
      <w:pPr>
        <w:pStyle w:val="ListParagraph"/>
        <w:rPr>
          <w:rFonts w:cs="Tahoma"/>
          <w:szCs w:val="18"/>
        </w:rPr>
      </w:pPr>
      <w:r w:rsidRPr="00ED74E7">
        <w:rPr>
          <w:rFonts w:cs="Tahoma"/>
          <w:szCs w:val="18"/>
        </w:rPr>
        <w:t>Navigates to: Job Schedule</w:t>
      </w:r>
    </w:p>
    <w:p w:rsidR="002F2C63" w:rsidRPr="00ED74E7" w:rsidRDefault="002F2C63" w:rsidP="002F2C63">
      <w:pPr>
        <w:pStyle w:val="ListParagraph"/>
        <w:rPr>
          <w:rFonts w:cs="Tahoma"/>
          <w:noProof/>
          <w:szCs w:val="18"/>
          <w:lang w:eastAsia="en-GB"/>
        </w:rPr>
      </w:pPr>
      <w:r w:rsidRPr="00ED74E7">
        <w:rPr>
          <w:rFonts w:cs="Tahoma"/>
          <w:noProof/>
          <w:szCs w:val="18"/>
          <w:lang w:eastAsia="en-GB"/>
        </w:rPr>
        <w:drawing>
          <wp:inline distT="0" distB="0" distL="0" distR="0" wp14:anchorId="48C3CC03" wp14:editId="1A765DFE">
            <wp:extent cx="714291" cy="612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19874" cy="617036"/>
                    </a:xfrm>
                    <a:prstGeom prst="rect">
                      <a:avLst/>
                    </a:prstGeom>
                  </pic:spPr>
                </pic:pic>
              </a:graphicData>
            </a:graphic>
          </wp:inline>
        </w:drawing>
      </w:r>
    </w:p>
    <w:p w:rsidR="002F2C63" w:rsidRPr="00ED74E7" w:rsidRDefault="002F2C63" w:rsidP="002F2C63">
      <w:pPr>
        <w:pStyle w:val="ListParagraph"/>
        <w:numPr>
          <w:ilvl w:val="0"/>
          <w:numId w:val="2"/>
        </w:numPr>
        <w:rPr>
          <w:rFonts w:cs="Tahoma"/>
          <w:noProof/>
          <w:szCs w:val="18"/>
          <w:lang w:eastAsia="en-GB"/>
        </w:rPr>
      </w:pPr>
      <w:r w:rsidRPr="00ED74E7">
        <w:rPr>
          <w:rFonts w:cs="Tahoma"/>
          <w:noProof/>
          <w:szCs w:val="18"/>
          <w:lang w:eastAsia="en-GB"/>
        </w:rPr>
        <w:t>Run sync</w:t>
      </w:r>
    </w:p>
    <w:p w:rsidR="002F2C63" w:rsidRPr="00ED74E7" w:rsidRDefault="002F2C63" w:rsidP="002F2C63">
      <w:pPr>
        <w:pStyle w:val="ListParagraph"/>
        <w:rPr>
          <w:rFonts w:cs="Tahoma"/>
          <w:noProof/>
          <w:szCs w:val="18"/>
          <w:lang w:eastAsia="en-GB"/>
        </w:rPr>
      </w:pPr>
      <w:r w:rsidRPr="00ED74E7">
        <w:rPr>
          <w:rFonts w:cs="Tahoma"/>
          <w:noProof/>
          <w:szCs w:val="18"/>
          <w:lang w:eastAsia="en-GB"/>
        </w:rPr>
        <w:t>Icon: sync-alt</w:t>
      </w:r>
    </w:p>
    <w:p w:rsidR="002F2C63" w:rsidRDefault="002F2C63" w:rsidP="002F2C63">
      <w:pPr>
        <w:pStyle w:val="ListParagraph"/>
        <w:rPr>
          <w:rFonts w:cs="Tahoma"/>
          <w:noProof/>
          <w:szCs w:val="18"/>
          <w:lang w:eastAsia="en-GB"/>
        </w:rPr>
      </w:pPr>
      <w:r w:rsidRPr="00ED74E7">
        <w:rPr>
          <w:rFonts w:cs="Tahoma"/>
          <w:noProof/>
          <w:szCs w:val="18"/>
          <w:lang w:eastAsia="en-GB"/>
        </w:rPr>
        <w:t>Text: Sync</w:t>
      </w:r>
    </w:p>
    <w:p w:rsidR="002F2C63" w:rsidRDefault="002F2C63" w:rsidP="002F2C63">
      <w:pPr>
        <w:pStyle w:val="ListParagraph"/>
      </w:pPr>
      <w:r w:rsidRPr="00317222">
        <w:t xml:space="preserve">Style: </w:t>
      </w:r>
      <w:r w:rsidRPr="00317222">
        <w:rPr>
          <w:rFonts w:cs="Tahoma"/>
          <w:color w:val="000000" w:themeColor="text1"/>
          <w:szCs w:val="18"/>
        </w:rPr>
        <w:t xml:space="preserve">#2c3b45 background </w:t>
      </w:r>
      <w:r>
        <w:rPr>
          <w:rFonts w:cs="Tahoma"/>
          <w:color w:val="000000" w:themeColor="text1"/>
          <w:szCs w:val="18"/>
        </w:rPr>
        <w:t>in the circle</w:t>
      </w:r>
      <w:r w:rsidRPr="00317222">
        <w:rPr>
          <w:rFonts w:cs="Tahoma"/>
          <w:color w:val="000000" w:themeColor="text1"/>
          <w:szCs w:val="18"/>
        </w:rPr>
        <w:t>; white text</w:t>
      </w:r>
      <w:r>
        <w:rPr>
          <w:rFonts w:cs="Tahoma"/>
          <w:color w:val="000000" w:themeColor="text1"/>
          <w:szCs w:val="18"/>
        </w:rPr>
        <w:t>; white icon</w:t>
      </w:r>
    </w:p>
    <w:p w:rsidR="002F2C63" w:rsidRDefault="002F2C63" w:rsidP="002F2C63">
      <w:pPr>
        <w:pStyle w:val="ListParagraph"/>
        <w:rPr>
          <w:rFonts w:cs="Tahoma"/>
          <w:noProof/>
          <w:szCs w:val="18"/>
          <w:lang w:eastAsia="en-GB"/>
        </w:rPr>
      </w:pPr>
      <w:r w:rsidRPr="00ED74E7">
        <w:rPr>
          <w:rFonts w:cs="Tahoma"/>
          <w:noProof/>
          <w:szCs w:val="18"/>
          <w:lang w:eastAsia="en-GB"/>
        </w:rPr>
        <w:t>Navigates to: Sync Screen</w:t>
      </w:r>
    </w:p>
    <w:p w:rsidR="002F2C63" w:rsidRDefault="002F2C63" w:rsidP="002F2C63">
      <w:pPr>
        <w:pStyle w:val="ListParagraph"/>
      </w:pPr>
      <w:r>
        <w:rPr>
          <w:noProof/>
          <w:lang w:eastAsia="en-GB"/>
        </w:rPr>
        <w:drawing>
          <wp:inline distT="0" distB="0" distL="0" distR="0" wp14:anchorId="4A009704" wp14:editId="13AE41B5">
            <wp:extent cx="768822" cy="70766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89076" cy="726309"/>
                    </a:xfrm>
                    <a:prstGeom prst="rect">
                      <a:avLst/>
                    </a:prstGeom>
                  </pic:spPr>
                </pic:pic>
              </a:graphicData>
            </a:graphic>
          </wp:inline>
        </w:drawing>
      </w:r>
    </w:p>
    <w:p w:rsidR="002F2C63" w:rsidRDefault="002F2C63" w:rsidP="002F2C63">
      <w:pPr>
        <w:pStyle w:val="ListParagraph"/>
      </w:pPr>
    </w:p>
    <w:p w:rsidR="002F2C63" w:rsidRPr="00ED74E7" w:rsidRDefault="002F2C63" w:rsidP="002F2C63">
      <w:pPr>
        <w:pStyle w:val="ListParagraph"/>
        <w:numPr>
          <w:ilvl w:val="0"/>
          <w:numId w:val="2"/>
        </w:numPr>
        <w:rPr>
          <w:rFonts w:cs="Tahoma"/>
          <w:noProof/>
          <w:szCs w:val="18"/>
          <w:lang w:eastAsia="en-GB"/>
        </w:rPr>
      </w:pPr>
      <w:r>
        <w:rPr>
          <w:rFonts w:cs="Tahoma"/>
          <w:noProof/>
          <w:szCs w:val="18"/>
          <w:lang w:eastAsia="en-GB"/>
        </w:rPr>
        <w:t>Dashboard</w:t>
      </w:r>
    </w:p>
    <w:p w:rsidR="002F2C63" w:rsidRDefault="002F2C63" w:rsidP="002F2C63">
      <w:pPr>
        <w:pStyle w:val="ListParagraph"/>
      </w:pPr>
      <w:r>
        <w:t>Icon: tachometer-alt</w:t>
      </w:r>
    </w:p>
    <w:p w:rsidR="002F2C63" w:rsidRDefault="002F2C63" w:rsidP="002F2C63">
      <w:pPr>
        <w:pStyle w:val="ListParagraph"/>
      </w:pPr>
      <w:r>
        <w:t>Text: “Dashboard”</w:t>
      </w:r>
    </w:p>
    <w:p w:rsidR="002F2C63" w:rsidRDefault="002F2C63" w:rsidP="002F2C63">
      <w:pPr>
        <w:pStyle w:val="ListParagraph"/>
      </w:pPr>
      <w:r w:rsidRPr="00317222">
        <w:t xml:space="preserve">Style: </w:t>
      </w:r>
      <w:r w:rsidRPr="00317222">
        <w:rPr>
          <w:rFonts w:cs="Tahoma"/>
          <w:color w:val="000000" w:themeColor="text1"/>
          <w:szCs w:val="18"/>
        </w:rPr>
        <w:t xml:space="preserve">#2c3b45 background </w:t>
      </w:r>
      <w:r>
        <w:rPr>
          <w:rFonts w:cs="Tahoma"/>
          <w:color w:val="000000" w:themeColor="text1"/>
          <w:szCs w:val="18"/>
        </w:rPr>
        <w:t>in the circle</w:t>
      </w:r>
      <w:r w:rsidRPr="00317222">
        <w:rPr>
          <w:rFonts w:cs="Tahoma"/>
          <w:color w:val="000000" w:themeColor="text1"/>
          <w:szCs w:val="18"/>
        </w:rPr>
        <w:t>; white text</w:t>
      </w:r>
      <w:r>
        <w:rPr>
          <w:rFonts w:cs="Tahoma"/>
          <w:color w:val="000000" w:themeColor="text1"/>
          <w:szCs w:val="18"/>
        </w:rPr>
        <w:t>; white icon</w:t>
      </w:r>
    </w:p>
    <w:p w:rsidR="002F2C63" w:rsidRDefault="002F2C63" w:rsidP="002F2C63">
      <w:pPr>
        <w:pStyle w:val="ListParagraph"/>
      </w:pPr>
      <w:r>
        <w:rPr>
          <w:noProof/>
          <w:lang w:eastAsia="en-GB"/>
        </w:rPr>
        <w:drawing>
          <wp:anchor distT="0" distB="0" distL="114300" distR="114300" simplePos="0" relativeHeight="251688960" behindDoc="0" locked="0" layoutInCell="1" allowOverlap="1" wp14:anchorId="1F1B7AA6" wp14:editId="7C3CE720">
            <wp:simplePos x="0" y="0"/>
            <wp:positionH relativeFrom="column">
              <wp:posOffset>397510</wp:posOffset>
            </wp:positionH>
            <wp:positionV relativeFrom="paragraph">
              <wp:posOffset>236220</wp:posOffset>
            </wp:positionV>
            <wp:extent cx="810895" cy="661035"/>
            <wp:effectExtent l="0" t="0" r="8255" b="571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810895" cy="661035"/>
                    </a:xfrm>
                    <a:prstGeom prst="rect">
                      <a:avLst/>
                    </a:prstGeom>
                  </pic:spPr>
                </pic:pic>
              </a:graphicData>
            </a:graphic>
            <wp14:sizeRelH relativeFrom="margin">
              <wp14:pctWidth>0</wp14:pctWidth>
            </wp14:sizeRelH>
            <wp14:sizeRelV relativeFrom="margin">
              <wp14:pctHeight>0</wp14:pctHeight>
            </wp14:sizeRelV>
          </wp:anchor>
        </w:drawing>
      </w:r>
      <w:r>
        <w:t xml:space="preserve">Navigates to: Dashboard tab </w:t>
      </w:r>
    </w:p>
    <w:p w:rsidR="002F2C63" w:rsidRDefault="002F2C63" w:rsidP="002F2C63"/>
    <w:p w:rsidR="00E07FAA" w:rsidRDefault="00E07FAA" w:rsidP="00057CCE">
      <w:pPr>
        <w:pStyle w:val="ListParagraph"/>
      </w:pPr>
    </w:p>
    <w:p w:rsidR="00F87118" w:rsidRDefault="00F87118">
      <w:pPr>
        <w:spacing w:after="160" w:line="259" w:lineRule="auto"/>
        <w:rPr>
          <w:rFonts w:asciiTheme="majorHAnsi" w:eastAsiaTheme="majorEastAsia" w:hAnsiTheme="majorHAnsi" w:cstheme="majorBidi"/>
          <w:color w:val="2E74B5" w:themeColor="accent1" w:themeShade="BF"/>
          <w:sz w:val="32"/>
          <w:szCs w:val="32"/>
        </w:rPr>
      </w:pPr>
      <w:r>
        <w:br w:type="page"/>
      </w:r>
    </w:p>
    <w:p w:rsidR="00AC1EE3" w:rsidRDefault="00AC1EE3" w:rsidP="00AC1EE3">
      <w:pPr>
        <w:pStyle w:val="Heading1"/>
      </w:pPr>
      <w:r>
        <w:lastRenderedPageBreak/>
        <w:t>Dashboard</w:t>
      </w:r>
    </w:p>
    <w:p w:rsidR="000440C8" w:rsidRDefault="000440C8" w:rsidP="007C6D57">
      <w:pPr>
        <w:spacing w:line="360" w:lineRule="auto"/>
        <w:rPr>
          <w:rFonts w:cs="Tahoma"/>
          <w:color w:val="1A1A1A"/>
          <w:szCs w:val="18"/>
        </w:rPr>
      </w:pPr>
      <w:r>
        <w:t>The dashboard panel will display three lists displayed in Telerik Expander controls (</w:t>
      </w:r>
      <w:hyperlink r:id="rId26" w:history="1">
        <w:r>
          <w:rPr>
            <w:rStyle w:val="Hyperlink"/>
          </w:rPr>
          <w:t>https://www.telerik.com/xamarin-ui/expander</w:t>
        </w:r>
      </w:hyperlink>
      <w:r>
        <w:t>). The main expander bar will have a #</w:t>
      </w:r>
      <w:r w:rsidRPr="007A07F5">
        <w:rPr>
          <w:rFonts w:cs="Tahoma"/>
          <w:color w:val="1A1A1A"/>
          <w:szCs w:val="18"/>
        </w:rPr>
        <w:t>2c3b45</w:t>
      </w:r>
      <w:r>
        <w:rPr>
          <w:rFonts w:cs="Tahoma"/>
          <w:color w:val="1A1A1A"/>
          <w:szCs w:val="18"/>
        </w:rPr>
        <w:t xml:space="preserve"> background with white text. </w:t>
      </w:r>
      <w:r w:rsidRPr="00057CCE">
        <w:rPr>
          <w:rFonts w:cs="Tahoma"/>
          <w:color w:val="1A1A1A"/>
          <w:szCs w:val="18"/>
        </w:rPr>
        <w:t>A white chevron expander icon will sit in the far-right hand side on the bar.</w:t>
      </w:r>
    </w:p>
    <w:p w:rsidR="000440C8" w:rsidRDefault="000440C8" w:rsidP="007C6D57">
      <w:pPr>
        <w:spacing w:line="360" w:lineRule="auto"/>
        <w:rPr>
          <w:rFonts w:cs="Tahoma"/>
          <w:color w:val="1A1A1A"/>
          <w:szCs w:val="18"/>
        </w:rPr>
      </w:pPr>
      <w:r w:rsidRPr="007B6BB9">
        <w:rPr>
          <w:noProof/>
          <w:lang w:eastAsia="en-GB"/>
        </w:rPr>
        <w:drawing>
          <wp:anchor distT="0" distB="0" distL="114300" distR="114300" simplePos="0" relativeHeight="251707392" behindDoc="0" locked="0" layoutInCell="1" allowOverlap="1" wp14:anchorId="7BCC1A64" wp14:editId="601D5C79">
            <wp:simplePos x="0" y="0"/>
            <wp:positionH relativeFrom="column">
              <wp:posOffset>-330835</wp:posOffset>
            </wp:positionH>
            <wp:positionV relativeFrom="paragraph">
              <wp:posOffset>399415</wp:posOffset>
            </wp:positionV>
            <wp:extent cx="4897755" cy="3223895"/>
            <wp:effectExtent l="19050" t="19050" r="17145" b="1460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897755" cy="3223895"/>
                    </a:xfrm>
                    <a:prstGeom prst="rect">
                      <a:avLst/>
                    </a:prstGeom>
                    <a:ln w="12700">
                      <a:solidFill>
                        <a:schemeClr val="tx2"/>
                      </a:solidFill>
                    </a:ln>
                  </pic:spPr>
                </pic:pic>
              </a:graphicData>
            </a:graphic>
            <wp14:sizeRelH relativeFrom="margin">
              <wp14:pctWidth>0</wp14:pctWidth>
            </wp14:sizeRelH>
            <wp14:sizeRelV relativeFrom="margin">
              <wp14:pctHeight>0</wp14:pctHeight>
            </wp14:sizeRelV>
          </wp:anchor>
        </w:drawing>
      </w:r>
      <w:r w:rsidRPr="008D3E95">
        <w:rPr>
          <w:rFonts w:cs="Tahoma"/>
          <w:noProof/>
          <w:color w:val="1A1A1A"/>
          <w:szCs w:val="18"/>
          <w:lang w:eastAsia="en-GB"/>
        </w:rPr>
        <w:drawing>
          <wp:anchor distT="0" distB="0" distL="114300" distR="114300" simplePos="0" relativeHeight="251706368" behindDoc="0" locked="0" layoutInCell="1" allowOverlap="1" wp14:anchorId="61716865" wp14:editId="56BECDBF">
            <wp:simplePos x="0" y="0"/>
            <wp:positionH relativeFrom="margin">
              <wp:posOffset>4670425</wp:posOffset>
            </wp:positionH>
            <wp:positionV relativeFrom="paragraph">
              <wp:posOffset>399415</wp:posOffset>
            </wp:positionV>
            <wp:extent cx="1724660" cy="3224530"/>
            <wp:effectExtent l="19050" t="19050" r="27940" b="1397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724660" cy="3224530"/>
                    </a:xfrm>
                    <a:prstGeom prst="rect">
                      <a:avLst/>
                    </a:prstGeom>
                    <a:ln w="12700">
                      <a:solidFill>
                        <a:schemeClr val="tx2"/>
                      </a:solidFill>
                    </a:ln>
                  </pic:spPr>
                </pic:pic>
              </a:graphicData>
            </a:graphic>
            <wp14:sizeRelH relativeFrom="margin">
              <wp14:pctWidth>0</wp14:pctWidth>
            </wp14:sizeRelH>
            <wp14:sizeRelV relativeFrom="margin">
              <wp14:pctHeight>0</wp14:pctHeight>
            </wp14:sizeRelV>
          </wp:anchor>
        </w:drawing>
      </w:r>
      <w:r>
        <w:rPr>
          <w:rFonts w:cs="Tahoma"/>
          <w:color w:val="1A1A1A"/>
          <w:szCs w:val="18"/>
        </w:rPr>
        <w:t xml:space="preserve">The panel will have the file-alt icon on a </w:t>
      </w:r>
      <w:r w:rsidRPr="00057CCE">
        <w:rPr>
          <w:rFonts w:cs="Tahoma"/>
          <w:color w:val="000000" w:themeColor="text1"/>
          <w:szCs w:val="18"/>
        </w:rPr>
        <w:t>#2c3b45</w:t>
      </w:r>
      <w:r>
        <w:rPr>
          <w:rFonts w:cs="Tahoma"/>
          <w:color w:val="000000" w:themeColor="text1"/>
          <w:szCs w:val="18"/>
        </w:rPr>
        <w:t xml:space="preserve"> </w:t>
      </w:r>
      <w:r>
        <w:rPr>
          <w:rFonts w:cs="Tahoma"/>
          <w:color w:val="1A1A1A"/>
          <w:szCs w:val="18"/>
        </w:rPr>
        <w:t>circular background with white text. To the right of the icon will be the Job number. Clicking on this row will navigate to the Job Details screen.</w:t>
      </w:r>
      <w:r w:rsidRPr="008D3E95">
        <w:rPr>
          <w:noProof/>
        </w:rPr>
        <w:t xml:space="preserve"> </w:t>
      </w:r>
    </w:p>
    <w:p w:rsidR="000440C8" w:rsidRDefault="000440C8" w:rsidP="000440C8">
      <w:pPr>
        <w:rPr>
          <w:rFonts w:cs="Tahoma"/>
          <w:color w:val="1A1A1A"/>
          <w:szCs w:val="18"/>
        </w:rPr>
      </w:pPr>
    </w:p>
    <w:p w:rsidR="000440C8" w:rsidRDefault="000440C8" w:rsidP="000440C8">
      <w:r>
        <w:t>Panel: Upcoming Jobs (ordered by Start Date)</w:t>
      </w:r>
    </w:p>
    <w:p w:rsidR="000440C8" w:rsidRDefault="000440C8" w:rsidP="000440C8">
      <w:pPr>
        <w:rPr>
          <w:color w:val="FF0000"/>
        </w:rPr>
      </w:pPr>
      <w:r>
        <w:t xml:space="preserve">Overview – </w:t>
      </w:r>
      <w:r w:rsidR="00F43BCA" w:rsidRPr="003100F1">
        <w:t>Displa</w:t>
      </w:r>
      <w:r w:rsidR="003100F1" w:rsidRPr="003100F1">
        <w:t>y the next three jobs allocated to the user by Start Date</w:t>
      </w:r>
    </w:p>
    <w:p w:rsidR="000474A4" w:rsidRDefault="000474A4" w:rsidP="008F2B34">
      <w:pPr>
        <w:rPr>
          <w:color w:val="FF0000"/>
        </w:rPr>
      </w:pPr>
    </w:p>
    <w:p w:rsidR="0025048F" w:rsidRDefault="0025048F" w:rsidP="008F2B34">
      <w:pPr>
        <w:rPr>
          <w:color w:val="FF0000"/>
        </w:rPr>
      </w:pPr>
    </w:p>
    <w:p w:rsidR="0025048F" w:rsidRDefault="0025048F">
      <w:pPr>
        <w:rPr>
          <w:color w:val="FF0000"/>
        </w:rPr>
      </w:pPr>
      <w:r>
        <w:rPr>
          <w:color w:val="FF0000"/>
        </w:rPr>
        <w:br w:type="page"/>
      </w:r>
    </w:p>
    <w:p w:rsidR="0025048F" w:rsidRDefault="0025048F" w:rsidP="0025048F">
      <w:pPr>
        <w:pStyle w:val="Heading1"/>
      </w:pPr>
      <w:r>
        <w:lastRenderedPageBreak/>
        <w:t>Menu</w:t>
      </w:r>
    </w:p>
    <w:p w:rsidR="0025048F" w:rsidRDefault="0025048F" w:rsidP="0025048F">
      <w:r>
        <w:t>Add a burger bar button to the top left hand side of the main panel. Use the Telerik side drawer (</w:t>
      </w:r>
      <w:hyperlink r:id="rId29" w:history="1">
        <w:r>
          <w:rPr>
            <w:rStyle w:val="Hyperlink"/>
          </w:rPr>
          <w:t>https://www.telerik.com/xamarin-ui/sidedrawer</w:t>
        </w:r>
      </w:hyperlink>
      <w:r>
        <w:t xml:space="preserve">) to add the side menu options. </w:t>
      </w:r>
    </w:p>
    <w:p w:rsidR="0025048F" w:rsidRDefault="0025048F" w:rsidP="0025048F"/>
    <w:p w:rsidR="00D820C9" w:rsidRPr="00D820C9" w:rsidRDefault="00D820C9" w:rsidP="00D820C9">
      <w:r w:rsidRPr="00D820C9">
        <w:t xml:space="preserve">The top of the menu should have the customer brand logo. Underneath this will be the menu options that are available for the user to click on. </w:t>
      </w:r>
    </w:p>
    <w:p w:rsidR="00D820C9" w:rsidRPr="00D820C9" w:rsidRDefault="00D820C9" w:rsidP="00D820C9"/>
    <w:p w:rsidR="00D820C9" w:rsidRPr="00D820C9" w:rsidRDefault="00D820C9" w:rsidP="00D820C9">
      <w:r w:rsidRPr="00D820C9">
        <w:t>When the menu is displayed, the remainder of the screen should be blurred as to indicate that the menu is engaged and only the details on the menu are relevant at that time.</w:t>
      </w:r>
      <w:r>
        <w:t xml:space="preserve"> This should happen </w:t>
      </w:r>
      <w:r w:rsidR="000F011D">
        <w:t>“</w:t>
      </w:r>
      <w:r>
        <w:t>out of the box</w:t>
      </w:r>
      <w:r w:rsidR="000F011D">
        <w:t>”</w:t>
      </w:r>
      <w:r>
        <w:t xml:space="preserve"> with the side drawer control.</w:t>
      </w:r>
    </w:p>
    <w:p w:rsidR="00D820C9" w:rsidRDefault="00D820C9" w:rsidP="00D820C9">
      <w:r w:rsidRPr="00D820C9">
        <w:t>Clicking anywhere off the menu, on the screen, will collapse the menu and return the user to the screen that is behind the menu.</w:t>
      </w:r>
    </w:p>
    <w:p w:rsidR="0025048F" w:rsidRDefault="0025048F" w:rsidP="0025048F"/>
    <w:p w:rsidR="0025048F" w:rsidRDefault="00317222" w:rsidP="0025048F">
      <w:pPr>
        <w:keepNext/>
      </w:pPr>
      <w:r>
        <w:rPr>
          <w:noProof/>
          <w:lang w:eastAsia="en-GB"/>
        </w:rPr>
        <w:drawing>
          <wp:inline distT="0" distB="0" distL="0" distR="0" wp14:anchorId="28BAED52" wp14:editId="262F24E1">
            <wp:extent cx="5731510" cy="32207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0720"/>
                    </a:xfrm>
                    <a:prstGeom prst="rect">
                      <a:avLst/>
                    </a:prstGeom>
                  </pic:spPr>
                </pic:pic>
              </a:graphicData>
            </a:graphic>
          </wp:inline>
        </w:drawing>
      </w:r>
    </w:p>
    <w:p w:rsidR="0025048F" w:rsidRDefault="0025048F" w:rsidP="0025048F">
      <w:pPr>
        <w:pStyle w:val="Caption"/>
      </w:pPr>
      <w:r>
        <w:t xml:space="preserve">Figure </w:t>
      </w:r>
      <w:r w:rsidR="007B4EA7">
        <w:fldChar w:fldCharType="begin"/>
      </w:r>
      <w:r w:rsidR="007B4EA7">
        <w:instrText xml:space="preserve"> SEQ Figure \* ARABIC </w:instrText>
      </w:r>
      <w:r w:rsidR="007B4EA7">
        <w:fldChar w:fldCharType="separate"/>
      </w:r>
      <w:r w:rsidR="00836B8C">
        <w:rPr>
          <w:noProof/>
        </w:rPr>
        <w:t>4</w:t>
      </w:r>
      <w:r w:rsidR="007B4EA7">
        <w:rPr>
          <w:noProof/>
        </w:rPr>
        <w:fldChar w:fldCharType="end"/>
      </w:r>
      <w:r>
        <w:t xml:space="preserve"> Side drawer menu</w:t>
      </w:r>
    </w:p>
    <w:p w:rsidR="000440C8" w:rsidRDefault="000440C8" w:rsidP="000440C8">
      <w:r>
        <w:t>The menu options will be displayed in the following order:</w:t>
      </w:r>
    </w:p>
    <w:p w:rsidR="000440C8" w:rsidRDefault="000440C8" w:rsidP="000440C8">
      <w:pPr>
        <w:pStyle w:val="ListParagraph"/>
        <w:numPr>
          <w:ilvl w:val="0"/>
          <w:numId w:val="4"/>
        </w:numPr>
      </w:pPr>
      <w:r>
        <w:t>Home</w:t>
      </w:r>
    </w:p>
    <w:p w:rsidR="000440C8" w:rsidRDefault="000440C8" w:rsidP="000440C8">
      <w:pPr>
        <w:pStyle w:val="ListParagraph"/>
      </w:pPr>
      <w:r>
        <w:t>Icon: home</w:t>
      </w:r>
    </w:p>
    <w:p w:rsidR="000440C8" w:rsidRDefault="000440C8" w:rsidP="000440C8">
      <w:pPr>
        <w:pStyle w:val="ListParagraph"/>
      </w:pPr>
      <w:r>
        <w:t>Text: “Home”</w:t>
      </w:r>
    </w:p>
    <w:p w:rsidR="000440C8" w:rsidRDefault="000440C8" w:rsidP="000440C8">
      <w:pPr>
        <w:pStyle w:val="ListParagraph"/>
      </w:pPr>
      <w:r w:rsidRPr="00317222">
        <w:t xml:space="preserve">Style: </w:t>
      </w:r>
      <w:r w:rsidRPr="00317222">
        <w:rPr>
          <w:rFonts w:cs="Tahoma"/>
          <w:color w:val="000000" w:themeColor="text1"/>
          <w:szCs w:val="18"/>
        </w:rPr>
        <w:t>#2c3b45 background spanning entire panel; white text</w:t>
      </w:r>
      <w:r>
        <w:rPr>
          <w:rFonts w:cs="Tahoma"/>
          <w:color w:val="000000" w:themeColor="text1"/>
          <w:szCs w:val="18"/>
        </w:rPr>
        <w:t>; white icon</w:t>
      </w:r>
    </w:p>
    <w:p w:rsidR="000440C8" w:rsidRDefault="000440C8" w:rsidP="000440C8">
      <w:pPr>
        <w:pStyle w:val="ListParagraph"/>
      </w:pPr>
      <w:r>
        <w:t>Navigates to: Home with the Home tab selected</w:t>
      </w:r>
    </w:p>
    <w:p w:rsidR="000440C8" w:rsidRDefault="000440C8" w:rsidP="000440C8">
      <w:pPr>
        <w:pStyle w:val="ListParagraph"/>
      </w:pPr>
    </w:p>
    <w:p w:rsidR="000440C8" w:rsidRDefault="000440C8" w:rsidP="000440C8">
      <w:pPr>
        <w:pStyle w:val="ListParagraph"/>
        <w:numPr>
          <w:ilvl w:val="0"/>
          <w:numId w:val="4"/>
        </w:numPr>
      </w:pPr>
      <w:r>
        <w:t>Dashboard</w:t>
      </w:r>
    </w:p>
    <w:p w:rsidR="000440C8" w:rsidRDefault="000440C8" w:rsidP="000440C8">
      <w:pPr>
        <w:pStyle w:val="ListParagraph"/>
      </w:pPr>
      <w:r>
        <w:t>Icon: tachometer-alt</w:t>
      </w:r>
    </w:p>
    <w:p w:rsidR="000440C8" w:rsidRDefault="000440C8" w:rsidP="000440C8">
      <w:pPr>
        <w:pStyle w:val="ListParagraph"/>
      </w:pPr>
      <w:r>
        <w:t>Text: “Dashboard”</w:t>
      </w:r>
    </w:p>
    <w:p w:rsidR="000440C8" w:rsidRDefault="00F87118" w:rsidP="000440C8">
      <w:pPr>
        <w:pStyle w:val="ListParagraph"/>
      </w:pPr>
      <w:r>
        <w:rPr>
          <w:noProof/>
          <w:lang w:eastAsia="en-GB"/>
        </w:rPr>
        <w:drawing>
          <wp:anchor distT="0" distB="0" distL="114300" distR="114300" simplePos="0" relativeHeight="251709440" behindDoc="0" locked="0" layoutInCell="1" allowOverlap="1" wp14:anchorId="08D7D8A3" wp14:editId="5B9EA953">
            <wp:simplePos x="0" y="0"/>
            <wp:positionH relativeFrom="column">
              <wp:posOffset>428625</wp:posOffset>
            </wp:positionH>
            <wp:positionV relativeFrom="paragraph">
              <wp:posOffset>-530860</wp:posOffset>
            </wp:positionV>
            <wp:extent cx="612140" cy="605790"/>
            <wp:effectExtent l="0" t="0" r="0" b="38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2140" cy="605790"/>
                    </a:xfrm>
                    <a:prstGeom prst="rect">
                      <a:avLst/>
                    </a:prstGeom>
                  </pic:spPr>
                </pic:pic>
              </a:graphicData>
            </a:graphic>
            <wp14:sizeRelH relativeFrom="margin">
              <wp14:pctWidth>0</wp14:pctWidth>
            </wp14:sizeRelH>
            <wp14:sizeRelV relativeFrom="margin">
              <wp14:pctHeight>0</wp14:pctHeight>
            </wp14:sizeRelV>
          </wp:anchor>
        </w:drawing>
      </w:r>
      <w:r w:rsidR="000440C8" w:rsidRPr="00317222">
        <w:t xml:space="preserve">Style: </w:t>
      </w:r>
      <w:r w:rsidR="000440C8" w:rsidRPr="00317222">
        <w:rPr>
          <w:rFonts w:cs="Tahoma"/>
          <w:color w:val="000000" w:themeColor="text1"/>
          <w:szCs w:val="18"/>
        </w:rPr>
        <w:t>#2c3b45 background spanning entire panel; white text</w:t>
      </w:r>
      <w:r w:rsidR="000440C8">
        <w:rPr>
          <w:rFonts w:cs="Tahoma"/>
          <w:color w:val="000000" w:themeColor="text1"/>
          <w:szCs w:val="18"/>
        </w:rPr>
        <w:t>; white icon</w:t>
      </w:r>
    </w:p>
    <w:p w:rsidR="000440C8" w:rsidRDefault="000440C8" w:rsidP="000440C8">
      <w:pPr>
        <w:pStyle w:val="ListParagraph"/>
      </w:pPr>
      <w:r>
        <w:rPr>
          <w:noProof/>
          <w:lang w:eastAsia="en-GB"/>
        </w:rPr>
        <w:lastRenderedPageBreak/>
        <w:drawing>
          <wp:anchor distT="0" distB="0" distL="114300" distR="114300" simplePos="0" relativeHeight="251710464" behindDoc="0" locked="0" layoutInCell="1" allowOverlap="1" wp14:anchorId="70D2B342" wp14:editId="5E33F092">
            <wp:simplePos x="0" y="0"/>
            <wp:positionH relativeFrom="column">
              <wp:posOffset>394335</wp:posOffset>
            </wp:positionH>
            <wp:positionV relativeFrom="paragraph">
              <wp:posOffset>235585</wp:posOffset>
            </wp:positionV>
            <wp:extent cx="671830" cy="548005"/>
            <wp:effectExtent l="0" t="0" r="0" b="444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71830" cy="548005"/>
                    </a:xfrm>
                    <a:prstGeom prst="rect">
                      <a:avLst/>
                    </a:prstGeom>
                  </pic:spPr>
                </pic:pic>
              </a:graphicData>
            </a:graphic>
            <wp14:sizeRelH relativeFrom="margin">
              <wp14:pctWidth>0</wp14:pctWidth>
            </wp14:sizeRelH>
            <wp14:sizeRelV relativeFrom="margin">
              <wp14:pctHeight>0</wp14:pctHeight>
            </wp14:sizeRelV>
          </wp:anchor>
        </w:drawing>
      </w:r>
      <w:r>
        <w:t>Navigates to: Home screen with Dashboard tab selected.</w:t>
      </w:r>
    </w:p>
    <w:p w:rsidR="000440C8" w:rsidRDefault="000440C8" w:rsidP="000440C8">
      <w:pPr>
        <w:pStyle w:val="ListParagraph"/>
        <w:numPr>
          <w:ilvl w:val="0"/>
          <w:numId w:val="4"/>
        </w:numPr>
      </w:pPr>
      <w:r>
        <w:t>Sync</w:t>
      </w:r>
    </w:p>
    <w:p w:rsidR="000440C8" w:rsidRDefault="000440C8" w:rsidP="000440C8">
      <w:pPr>
        <w:pStyle w:val="ListParagraph"/>
      </w:pPr>
      <w:r>
        <w:t>Icon: sync-alt</w:t>
      </w:r>
    </w:p>
    <w:p w:rsidR="000440C8" w:rsidRDefault="000440C8" w:rsidP="000440C8">
      <w:pPr>
        <w:pStyle w:val="ListParagraph"/>
      </w:pPr>
      <w:r>
        <w:t>Text: “Sync”</w:t>
      </w:r>
    </w:p>
    <w:p w:rsidR="000440C8" w:rsidRDefault="000440C8" w:rsidP="000440C8">
      <w:pPr>
        <w:pStyle w:val="ListParagraph"/>
      </w:pPr>
      <w:r w:rsidRPr="00317222">
        <w:t xml:space="preserve">Style: </w:t>
      </w:r>
      <w:r w:rsidRPr="00317222">
        <w:rPr>
          <w:rFonts w:cs="Tahoma"/>
          <w:color w:val="000000" w:themeColor="text1"/>
          <w:szCs w:val="18"/>
        </w:rPr>
        <w:t>#2c3b45 background spanning entire panel; white text</w:t>
      </w:r>
      <w:r>
        <w:rPr>
          <w:rFonts w:cs="Tahoma"/>
          <w:color w:val="000000" w:themeColor="text1"/>
          <w:szCs w:val="18"/>
        </w:rPr>
        <w:t>; white icon</w:t>
      </w:r>
    </w:p>
    <w:p w:rsidR="000440C8" w:rsidRDefault="000440C8" w:rsidP="000440C8">
      <w:pPr>
        <w:pStyle w:val="ListParagraph"/>
      </w:pPr>
      <w:r>
        <w:rPr>
          <w:noProof/>
          <w:lang w:eastAsia="en-GB"/>
        </w:rPr>
        <w:drawing>
          <wp:anchor distT="0" distB="0" distL="114300" distR="114300" simplePos="0" relativeHeight="251711488" behindDoc="0" locked="0" layoutInCell="1" allowOverlap="1" wp14:anchorId="09A10C26" wp14:editId="025BD1FE">
            <wp:simplePos x="0" y="0"/>
            <wp:positionH relativeFrom="column">
              <wp:posOffset>452755</wp:posOffset>
            </wp:positionH>
            <wp:positionV relativeFrom="paragraph">
              <wp:posOffset>250825</wp:posOffset>
            </wp:positionV>
            <wp:extent cx="680085" cy="588010"/>
            <wp:effectExtent l="0" t="0" r="5715" b="254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80085" cy="588010"/>
                    </a:xfrm>
                    <a:prstGeom prst="rect">
                      <a:avLst/>
                    </a:prstGeom>
                  </pic:spPr>
                </pic:pic>
              </a:graphicData>
            </a:graphic>
            <wp14:sizeRelH relativeFrom="margin">
              <wp14:pctWidth>0</wp14:pctWidth>
            </wp14:sizeRelH>
            <wp14:sizeRelV relativeFrom="margin">
              <wp14:pctHeight>0</wp14:pctHeight>
            </wp14:sizeRelV>
          </wp:anchor>
        </w:drawing>
      </w:r>
      <w:r>
        <w:t>Navigates to: Sync screen</w:t>
      </w:r>
    </w:p>
    <w:p w:rsidR="000440C8" w:rsidRDefault="000440C8" w:rsidP="000440C8">
      <w:pPr>
        <w:pStyle w:val="ListParagraph"/>
      </w:pPr>
    </w:p>
    <w:p w:rsidR="000440C8" w:rsidRDefault="000440C8" w:rsidP="000440C8">
      <w:pPr>
        <w:pStyle w:val="ListParagraph"/>
        <w:numPr>
          <w:ilvl w:val="0"/>
          <w:numId w:val="4"/>
        </w:numPr>
      </w:pPr>
      <w:r>
        <w:t>Job</w:t>
      </w:r>
    </w:p>
    <w:p w:rsidR="000440C8" w:rsidRDefault="000440C8" w:rsidP="000440C8">
      <w:pPr>
        <w:pStyle w:val="ListParagraph"/>
      </w:pPr>
      <w:r>
        <w:t>Icon: file-alt</w:t>
      </w:r>
    </w:p>
    <w:p w:rsidR="000440C8" w:rsidRDefault="000440C8" w:rsidP="000440C8">
      <w:pPr>
        <w:pStyle w:val="ListParagraph"/>
      </w:pPr>
      <w:r>
        <w:t>Text: “Jobs”</w:t>
      </w:r>
    </w:p>
    <w:p w:rsidR="000440C8" w:rsidRDefault="000440C8" w:rsidP="000440C8">
      <w:pPr>
        <w:pStyle w:val="ListParagraph"/>
      </w:pPr>
      <w:r w:rsidRPr="00317222">
        <w:t xml:space="preserve">Style: </w:t>
      </w:r>
      <w:r w:rsidRPr="00317222">
        <w:rPr>
          <w:rFonts w:cs="Tahoma"/>
          <w:color w:val="000000" w:themeColor="text1"/>
          <w:szCs w:val="18"/>
        </w:rPr>
        <w:t>#2c3b45 background spanning entire panel; white text</w:t>
      </w:r>
      <w:r>
        <w:rPr>
          <w:rFonts w:cs="Tahoma"/>
          <w:color w:val="000000" w:themeColor="text1"/>
          <w:szCs w:val="18"/>
        </w:rPr>
        <w:t>; white icon</w:t>
      </w:r>
    </w:p>
    <w:p w:rsidR="000440C8" w:rsidRDefault="000440C8" w:rsidP="000440C8">
      <w:pPr>
        <w:pStyle w:val="ListParagraph"/>
      </w:pPr>
      <w:r>
        <w:rPr>
          <w:noProof/>
          <w:lang w:eastAsia="en-GB"/>
        </w:rPr>
        <w:drawing>
          <wp:anchor distT="0" distB="0" distL="114300" distR="114300" simplePos="0" relativeHeight="251712512" behindDoc="0" locked="0" layoutInCell="1" allowOverlap="1" wp14:anchorId="1793BBFE" wp14:editId="199FB407">
            <wp:simplePos x="0" y="0"/>
            <wp:positionH relativeFrom="column">
              <wp:posOffset>461010</wp:posOffset>
            </wp:positionH>
            <wp:positionV relativeFrom="paragraph">
              <wp:posOffset>241465</wp:posOffset>
            </wp:positionV>
            <wp:extent cx="596265" cy="699135"/>
            <wp:effectExtent l="0" t="0" r="0" b="571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6265" cy="699135"/>
                    </a:xfrm>
                    <a:prstGeom prst="rect">
                      <a:avLst/>
                    </a:prstGeom>
                  </pic:spPr>
                </pic:pic>
              </a:graphicData>
            </a:graphic>
            <wp14:sizeRelH relativeFrom="margin">
              <wp14:pctWidth>0</wp14:pctWidth>
            </wp14:sizeRelH>
            <wp14:sizeRelV relativeFrom="margin">
              <wp14:pctHeight>0</wp14:pctHeight>
            </wp14:sizeRelV>
          </wp:anchor>
        </w:drawing>
      </w:r>
      <w:r>
        <w:t>Navigates to: Job list screen</w:t>
      </w:r>
    </w:p>
    <w:p w:rsidR="000440C8" w:rsidRDefault="000440C8" w:rsidP="000440C8">
      <w:pPr>
        <w:pStyle w:val="ListParagraph"/>
      </w:pPr>
    </w:p>
    <w:p w:rsidR="000440C8" w:rsidRDefault="000440C8" w:rsidP="000440C8">
      <w:pPr>
        <w:pStyle w:val="ListParagraph"/>
        <w:numPr>
          <w:ilvl w:val="0"/>
          <w:numId w:val="4"/>
        </w:numPr>
      </w:pPr>
      <w:r>
        <w:t xml:space="preserve">Schedule </w:t>
      </w:r>
    </w:p>
    <w:p w:rsidR="000440C8" w:rsidRDefault="000440C8" w:rsidP="000440C8">
      <w:pPr>
        <w:pStyle w:val="ListParagraph"/>
      </w:pPr>
      <w:r>
        <w:t>Icon: calendar-alt</w:t>
      </w:r>
    </w:p>
    <w:p w:rsidR="000440C8" w:rsidRDefault="000440C8" w:rsidP="000440C8">
      <w:pPr>
        <w:pStyle w:val="ListParagraph"/>
      </w:pPr>
      <w:r>
        <w:t>Text: “Job Schedule”</w:t>
      </w:r>
    </w:p>
    <w:p w:rsidR="000440C8" w:rsidRDefault="000440C8" w:rsidP="000440C8">
      <w:pPr>
        <w:pStyle w:val="ListParagraph"/>
      </w:pPr>
      <w:r w:rsidRPr="00317222">
        <w:t xml:space="preserve">Style: </w:t>
      </w:r>
      <w:r w:rsidRPr="00317222">
        <w:rPr>
          <w:rFonts w:cs="Tahoma"/>
          <w:color w:val="000000" w:themeColor="text1"/>
          <w:szCs w:val="18"/>
        </w:rPr>
        <w:t>#2c3b45 background spanning entire panel; white text</w:t>
      </w:r>
      <w:r>
        <w:rPr>
          <w:rFonts w:cs="Tahoma"/>
          <w:color w:val="000000" w:themeColor="text1"/>
          <w:szCs w:val="18"/>
        </w:rPr>
        <w:t>; white icon</w:t>
      </w:r>
    </w:p>
    <w:p w:rsidR="000440C8" w:rsidRDefault="000440C8" w:rsidP="000440C8">
      <w:pPr>
        <w:pStyle w:val="ListParagraph"/>
      </w:pPr>
      <w:r>
        <w:rPr>
          <w:noProof/>
          <w:lang w:eastAsia="en-GB"/>
        </w:rPr>
        <w:drawing>
          <wp:anchor distT="0" distB="0" distL="114300" distR="114300" simplePos="0" relativeHeight="251713536" behindDoc="0" locked="0" layoutInCell="1" allowOverlap="1" wp14:anchorId="1ECA363B" wp14:editId="4E8F2610">
            <wp:simplePos x="0" y="0"/>
            <wp:positionH relativeFrom="column">
              <wp:posOffset>452755</wp:posOffset>
            </wp:positionH>
            <wp:positionV relativeFrom="paragraph">
              <wp:posOffset>268605</wp:posOffset>
            </wp:positionV>
            <wp:extent cx="648970" cy="723265"/>
            <wp:effectExtent l="0" t="0" r="0" b="63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48970" cy="723265"/>
                    </a:xfrm>
                    <a:prstGeom prst="rect">
                      <a:avLst/>
                    </a:prstGeom>
                  </pic:spPr>
                </pic:pic>
              </a:graphicData>
            </a:graphic>
            <wp14:sizeRelH relativeFrom="margin">
              <wp14:pctWidth>0</wp14:pctWidth>
            </wp14:sizeRelH>
            <wp14:sizeRelV relativeFrom="margin">
              <wp14:pctHeight>0</wp14:pctHeight>
            </wp14:sizeRelV>
          </wp:anchor>
        </w:drawing>
      </w:r>
      <w:r>
        <w:t>Navigates to: Job Schedule screen</w:t>
      </w:r>
    </w:p>
    <w:p w:rsidR="000440C8" w:rsidRDefault="000440C8" w:rsidP="000440C8">
      <w:pPr>
        <w:pStyle w:val="ListParagraph"/>
      </w:pPr>
    </w:p>
    <w:p w:rsidR="000440C8" w:rsidRDefault="000440C8" w:rsidP="000440C8">
      <w:pPr>
        <w:pStyle w:val="ListParagraph"/>
        <w:numPr>
          <w:ilvl w:val="0"/>
          <w:numId w:val="4"/>
        </w:numPr>
      </w:pPr>
      <w:r>
        <w:t>Sites</w:t>
      </w:r>
    </w:p>
    <w:p w:rsidR="000440C8" w:rsidRDefault="000440C8" w:rsidP="000440C8">
      <w:pPr>
        <w:pStyle w:val="ListParagraph"/>
      </w:pPr>
      <w:r>
        <w:t>Icon: building</w:t>
      </w:r>
    </w:p>
    <w:p w:rsidR="000440C8" w:rsidRDefault="000440C8" w:rsidP="000440C8">
      <w:pPr>
        <w:pStyle w:val="ListParagraph"/>
      </w:pPr>
      <w:r>
        <w:t>Text: “Sites”</w:t>
      </w:r>
    </w:p>
    <w:p w:rsidR="000440C8" w:rsidRDefault="000440C8" w:rsidP="000440C8">
      <w:pPr>
        <w:pStyle w:val="ListParagraph"/>
      </w:pPr>
      <w:r w:rsidRPr="00317222">
        <w:t xml:space="preserve">Style: </w:t>
      </w:r>
      <w:r w:rsidRPr="00317222">
        <w:rPr>
          <w:rFonts w:cs="Tahoma"/>
          <w:color w:val="000000" w:themeColor="text1"/>
          <w:szCs w:val="18"/>
        </w:rPr>
        <w:t>#2c3b45 background spanning entire panel; white text</w:t>
      </w:r>
      <w:r>
        <w:rPr>
          <w:rFonts w:cs="Tahoma"/>
          <w:color w:val="000000" w:themeColor="text1"/>
          <w:szCs w:val="18"/>
        </w:rPr>
        <w:t>; white icon</w:t>
      </w:r>
    </w:p>
    <w:p w:rsidR="000440C8" w:rsidRDefault="000440C8" w:rsidP="000440C8">
      <w:pPr>
        <w:pStyle w:val="ListParagraph"/>
      </w:pPr>
      <w:r>
        <w:rPr>
          <w:noProof/>
          <w:lang w:eastAsia="en-GB"/>
        </w:rPr>
        <w:drawing>
          <wp:anchor distT="0" distB="0" distL="114300" distR="114300" simplePos="0" relativeHeight="251714560" behindDoc="0" locked="0" layoutInCell="1" allowOverlap="1" wp14:anchorId="64B4093B" wp14:editId="69D2F8F8">
            <wp:simplePos x="0" y="0"/>
            <wp:positionH relativeFrom="column">
              <wp:posOffset>461010</wp:posOffset>
            </wp:positionH>
            <wp:positionV relativeFrom="paragraph">
              <wp:posOffset>225564</wp:posOffset>
            </wp:positionV>
            <wp:extent cx="613410" cy="683260"/>
            <wp:effectExtent l="0" t="0" r="0" b="254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13410" cy="683260"/>
                    </a:xfrm>
                    <a:prstGeom prst="rect">
                      <a:avLst/>
                    </a:prstGeom>
                  </pic:spPr>
                </pic:pic>
              </a:graphicData>
            </a:graphic>
            <wp14:sizeRelH relativeFrom="margin">
              <wp14:pctWidth>0</wp14:pctWidth>
            </wp14:sizeRelH>
            <wp14:sizeRelV relativeFrom="margin">
              <wp14:pctHeight>0</wp14:pctHeight>
            </wp14:sizeRelV>
          </wp:anchor>
        </w:drawing>
      </w:r>
      <w:r>
        <w:t>Navigates to: Sites screen</w:t>
      </w:r>
    </w:p>
    <w:p w:rsidR="000440C8" w:rsidRDefault="000440C8" w:rsidP="000440C8">
      <w:pPr>
        <w:pStyle w:val="ListParagraph"/>
      </w:pPr>
    </w:p>
    <w:p w:rsidR="000440C8" w:rsidRDefault="000440C8" w:rsidP="000440C8">
      <w:pPr>
        <w:pStyle w:val="ListParagraph"/>
        <w:numPr>
          <w:ilvl w:val="0"/>
          <w:numId w:val="4"/>
        </w:numPr>
      </w:pPr>
      <w:r>
        <w:t>Contacts</w:t>
      </w:r>
    </w:p>
    <w:p w:rsidR="000440C8" w:rsidRDefault="000440C8" w:rsidP="000440C8">
      <w:pPr>
        <w:pStyle w:val="ListParagraph"/>
      </w:pPr>
      <w:r>
        <w:t>Icon: book-reader</w:t>
      </w:r>
    </w:p>
    <w:p w:rsidR="000440C8" w:rsidRDefault="000440C8" w:rsidP="000440C8">
      <w:pPr>
        <w:pStyle w:val="ListParagraph"/>
      </w:pPr>
      <w:r>
        <w:t>Text: “Colleague Contacts”</w:t>
      </w:r>
    </w:p>
    <w:p w:rsidR="000440C8" w:rsidRDefault="000440C8" w:rsidP="000440C8">
      <w:pPr>
        <w:pStyle w:val="ListParagraph"/>
      </w:pPr>
      <w:r w:rsidRPr="00317222">
        <w:t xml:space="preserve">Style: </w:t>
      </w:r>
      <w:r w:rsidRPr="00317222">
        <w:rPr>
          <w:rFonts w:cs="Tahoma"/>
          <w:color w:val="000000" w:themeColor="text1"/>
          <w:szCs w:val="18"/>
        </w:rPr>
        <w:t>#2c3b45 background spanning entire panel; white text</w:t>
      </w:r>
      <w:r>
        <w:rPr>
          <w:rFonts w:cs="Tahoma"/>
          <w:color w:val="000000" w:themeColor="text1"/>
          <w:szCs w:val="18"/>
        </w:rPr>
        <w:t>; white icon</w:t>
      </w:r>
    </w:p>
    <w:p w:rsidR="000440C8" w:rsidRDefault="000440C8" w:rsidP="000440C8">
      <w:pPr>
        <w:pStyle w:val="ListParagraph"/>
      </w:pPr>
      <w:r>
        <w:t>Navigates to: Contacts screen</w:t>
      </w:r>
    </w:p>
    <w:p w:rsidR="000440C8" w:rsidRDefault="000440C8" w:rsidP="000440C8">
      <w:pPr>
        <w:pStyle w:val="ListParagraph"/>
      </w:pPr>
      <w:r>
        <w:rPr>
          <w:noProof/>
          <w:lang w:eastAsia="en-GB"/>
        </w:rPr>
        <w:lastRenderedPageBreak/>
        <w:drawing>
          <wp:anchor distT="0" distB="0" distL="114300" distR="114300" simplePos="0" relativeHeight="251715584" behindDoc="0" locked="0" layoutInCell="1" allowOverlap="1" wp14:anchorId="5DA62872" wp14:editId="4A6A7BE6">
            <wp:simplePos x="0" y="0"/>
            <wp:positionH relativeFrom="column">
              <wp:posOffset>461010</wp:posOffset>
            </wp:positionH>
            <wp:positionV relativeFrom="paragraph">
              <wp:posOffset>135255</wp:posOffset>
            </wp:positionV>
            <wp:extent cx="594995" cy="58039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995" cy="580390"/>
                    </a:xfrm>
                    <a:prstGeom prst="rect">
                      <a:avLst/>
                    </a:prstGeom>
                  </pic:spPr>
                </pic:pic>
              </a:graphicData>
            </a:graphic>
          </wp:anchor>
        </w:drawing>
      </w:r>
    </w:p>
    <w:p w:rsidR="000440C8" w:rsidRDefault="000440C8" w:rsidP="000440C8">
      <w:pPr>
        <w:pStyle w:val="ListParagraph"/>
      </w:pPr>
    </w:p>
    <w:p w:rsidR="000440C8" w:rsidRDefault="000440C8" w:rsidP="000440C8">
      <w:pPr>
        <w:pStyle w:val="ListParagraph"/>
      </w:pPr>
    </w:p>
    <w:p w:rsidR="000440C8" w:rsidRDefault="000440C8" w:rsidP="000440C8">
      <w:pPr>
        <w:pStyle w:val="ListParagraph"/>
      </w:pPr>
    </w:p>
    <w:p w:rsidR="000440C8" w:rsidRDefault="000440C8" w:rsidP="000440C8">
      <w:pPr>
        <w:pStyle w:val="ListParagraph"/>
        <w:numPr>
          <w:ilvl w:val="0"/>
          <w:numId w:val="4"/>
        </w:numPr>
      </w:pPr>
      <w:r>
        <w:t>Kinetic Website</w:t>
      </w:r>
    </w:p>
    <w:p w:rsidR="000440C8" w:rsidRDefault="000440C8" w:rsidP="000440C8">
      <w:pPr>
        <w:pStyle w:val="ListParagraph"/>
      </w:pPr>
      <w:r>
        <w:t>Icon: global-Europe</w:t>
      </w:r>
    </w:p>
    <w:p w:rsidR="000440C8" w:rsidRDefault="000440C8" w:rsidP="000440C8">
      <w:pPr>
        <w:pStyle w:val="ListParagraph"/>
      </w:pPr>
      <w:r>
        <w:t>Text: “Kinetic Website”</w:t>
      </w:r>
    </w:p>
    <w:p w:rsidR="000440C8" w:rsidRDefault="000440C8" w:rsidP="000440C8">
      <w:pPr>
        <w:pStyle w:val="ListParagraph"/>
      </w:pPr>
      <w:r w:rsidRPr="00317222">
        <w:t xml:space="preserve">Style: </w:t>
      </w:r>
      <w:r w:rsidRPr="00317222">
        <w:rPr>
          <w:rFonts w:cs="Tahoma"/>
          <w:color w:val="000000" w:themeColor="text1"/>
          <w:szCs w:val="18"/>
        </w:rPr>
        <w:t>#2c3b45 background spanning entire panel; white text</w:t>
      </w:r>
      <w:r>
        <w:rPr>
          <w:rFonts w:cs="Tahoma"/>
          <w:color w:val="000000" w:themeColor="text1"/>
          <w:szCs w:val="18"/>
        </w:rPr>
        <w:t>; white icon</w:t>
      </w:r>
    </w:p>
    <w:p w:rsidR="000440C8" w:rsidRDefault="000440C8" w:rsidP="000440C8">
      <w:pPr>
        <w:pStyle w:val="ListParagraph"/>
      </w:pPr>
      <w:r>
        <w:t>Navigates to: Opens the default browser to the company’s Kinetic instance.</w:t>
      </w:r>
    </w:p>
    <w:p w:rsidR="000440C8" w:rsidRDefault="000440C8" w:rsidP="000440C8">
      <w:pPr>
        <w:pStyle w:val="ListParagraph"/>
      </w:pPr>
      <w:r>
        <w:rPr>
          <w:noProof/>
          <w:lang w:eastAsia="en-GB"/>
        </w:rPr>
        <w:drawing>
          <wp:anchor distT="0" distB="0" distL="114300" distR="114300" simplePos="0" relativeHeight="251716608" behindDoc="0" locked="0" layoutInCell="1" allowOverlap="1" wp14:anchorId="72200244" wp14:editId="5103D121">
            <wp:simplePos x="0" y="0"/>
            <wp:positionH relativeFrom="column">
              <wp:posOffset>461010</wp:posOffset>
            </wp:positionH>
            <wp:positionV relativeFrom="paragraph">
              <wp:posOffset>149860</wp:posOffset>
            </wp:positionV>
            <wp:extent cx="723265" cy="706755"/>
            <wp:effectExtent l="0" t="0" r="63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23265" cy="706755"/>
                    </a:xfrm>
                    <a:prstGeom prst="rect">
                      <a:avLst/>
                    </a:prstGeom>
                  </pic:spPr>
                </pic:pic>
              </a:graphicData>
            </a:graphic>
            <wp14:sizeRelH relativeFrom="margin">
              <wp14:pctWidth>0</wp14:pctWidth>
            </wp14:sizeRelH>
            <wp14:sizeRelV relativeFrom="margin">
              <wp14:pctHeight>0</wp14:pctHeight>
            </wp14:sizeRelV>
          </wp:anchor>
        </w:drawing>
      </w:r>
    </w:p>
    <w:p w:rsidR="000440C8" w:rsidRDefault="000440C8" w:rsidP="000440C8">
      <w:pPr>
        <w:pStyle w:val="ListParagraph"/>
      </w:pPr>
    </w:p>
    <w:p w:rsidR="000440C8" w:rsidRDefault="000440C8" w:rsidP="000440C8">
      <w:pPr>
        <w:pStyle w:val="ListParagraph"/>
        <w:numPr>
          <w:ilvl w:val="0"/>
          <w:numId w:val="4"/>
        </w:numPr>
      </w:pPr>
      <w:r>
        <w:t>Help and support</w:t>
      </w:r>
    </w:p>
    <w:p w:rsidR="000440C8" w:rsidRDefault="000440C8" w:rsidP="000440C8">
      <w:pPr>
        <w:pStyle w:val="ListParagraph"/>
      </w:pPr>
      <w:r>
        <w:t>Icon: info-circle</w:t>
      </w:r>
    </w:p>
    <w:p w:rsidR="000440C8" w:rsidRDefault="000440C8" w:rsidP="000440C8">
      <w:pPr>
        <w:pStyle w:val="ListParagraph"/>
      </w:pPr>
      <w:r>
        <w:t>Text: “Help &amp; Support”</w:t>
      </w:r>
    </w:p>
    <w:p w:rsidR="000440C8" w:rsidRDefault="000440C8" w:rsidP="000440C8">
      <w:pPr>
        <w:pStyle w:val="ListParagraph"/>
      </w:pPr>
      <w:r w:rsidRPr="00317222">
        <w:t xml:space="preserve">Style: </w:t>
      </w:r>
      <w:r w:rsidRPr="00317222">
        <w:rPr>
          <w:rFonts w:cs="Tahoma"/>
          <w:color w:val="000000" w:themeColor="text1"/>
          <w:szCs w:val="18"/>
        </w:rPr>
        <w:t>#2c3b45 background spanning entire panel; white text</w:t>
      </w:r>
      <w:r>
        <w:rPr>
          <w:rFonts w:cs="Tahoma"/>
          <w:color w:val="000000" w:themeColor="text1"/>
          <w:szCs w:val="18"/>
        </w:rPr>
        <w:t>; white icon</w:t>
      </w:r>
    </w:p>
    <w:p w:rsidR="000440C8" w:rsidRDefault="000440C8" w:rsidP="000440C8">
      <w:pPr>
        <w:pStyle w:val="ListParagraph"/>
      </w:pPr>
      <w:r>
        <w:rPr>
          <w:noProof/>
          <w:lang w:eastAsia="en-GB"/>
        </w:rPr>
        <w:drawing>
          <wp:anchor distT="0" distB="0" distL="114300" distR="114300" simplePos="0" relativeHeight="251717632" behindDoc="0" locked="0" layoutInCell="1" allowOverlap="1" wp14:anchorId="1A7AC485" wp14:editId="72D1DA83">
            <wp:simplePos x="0" y="0"/>
            <wp:positionH relativeFrom="column">
              <wp:posOffset>461010</wp:posOffset>
            </wp:positionH>
            <wp:positionV relativeFrom="paragraph">
              <wp:posOffset>250190</wp:posOffset>
            </wp:positionV>
            <wp:extent cx="683260" cy="675005"/>
            <wp:effectExtent l="0" t="0" r="254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83260" cy="675005"/>
                    </a:xfrm>
                    <a:prstGeom prst="rect">
                      <a:avLst/>
                    </a:prstGeom>
                  </pic:spPr>
                </pic:pic>
              </a:graphicData>
            </a:graphic>
            <wp14:sizeRelH relativeFrom="margin">
              <wp14:pctWidth>0</wp14:pctWidth>
            </wp14:sizeRelH>
            <wp14:sizeRelV relativeFrom="margin">
              <wp14:pctHeight>0</wp14:pctHeight>
            </wp14:sizeRelV>
          </wp:anchor>
        </w:drawing>
      </w:r>
      <w:r>
        <w:t>Navigates to: Help and support screen</w:t>
      </w:r>
    </w:p>
    <w:p w:rsidR="000440C8" w:rsidRDefault="000440C8" w:rsidP="000440C8">
      <w:pPr>
        <w:pStyle w:val="ListParagraph"/>
      </w:pPr>
    </w:p>
    <w:p w:rsidR="000440C8" w:rsidRDefault="000440C8" w:rsidP="000440C8">
      <w:pPr>
        <w:pStyle w:val="ListParagraph"/>
        <w:numPr>
          <w:ilvl w:val="0"/>
          <w:numId w:val="4"/>
        </w:numPr>
      </w:pPr>
      <w:r>
        <w:t>Settings</w:t>
      </w:r>
    </w:p>
    <w:p w:rsidR="000440C8" w:rsidRDefault="000440C8" w:rsidP="000440C8">
      <w:pPr>
        <w:pStyle w:val="ListParagraph"/>
      </w:pPr>
      <w:r>
        <w:t>Icon: wrench</w:t>
      </w:r>
    </w:p>
    <w:p w:rsidR="000440C8" w:rsidRDefault="000440C8" w:rsidP="000440C8">
      <w:pPr>
        <w:pStyle w:val="ListParagraph"/>
      </w:pPr>
      <w:r>
        <w:t>Text: “Settings”</w:t>
      </w:r>
    </w:p>
    <w:p w:rsidR="000440C8" w:rsidRDefault="000440C8" w:rsidP="000440C8">
      <w:pPr>
        <w:pStyle w:val="ListParagraph"/>
      </w:pPr>
      <w:r w:rsidRPr="00317222">
        <w:t xml:space="preserve">Style: </w:t>
      </w:r>
      <w:r w:rsidRPr="00317222">
        <w:rPr>
          <w:rFonts w:cs="Tahoma"/>
          <w:color w:val="000000" w:themeColor="text1"/>
          <w:szCs w:val="18"/>
        </w:rPr>
        <w:t>#2c3b45 background spanning entire panel; white text</w:t>
      </w:r>
      <w:r>
        <w:rPr>
          <w:rFonts w:cs="Tahoma"/>
          <w:color w:val="000000" w:themeColor="text1"/>
          <w:szCs w:val="18"/>
        </w:rPr>
        <w:t>; white icon</w:t>
      </w:r>
    </w:p>
    <w:p w:rsidR="000440C8" w:rsidRDefault="000440C8" w:rsidP="000440C8">
      <w:pPr>
        <w:pStyle w:val="ListParagraph"/>
      </w:pPr>
      <w:r>
        <w:rPr>
          <w:noProof/>
          <w:lang w:eastAsia="en-GB"/>
        </w:rPr>
        <w:drawing>
          <wp:anchor distT="0" distB="0" distL="114300" distR="114300" simplePos="0" relativeHeight="251718656" behindDoc="0" locked="0" layoutInCell="1" allowOverlap="1" wp14:anchorId="77B8B644" wp14:editId="04355774">
            <wp:simplePos x="0" y="0"/>
            <wp:positionH relativeFrom="column">
              <wp:posOffset>460375</wp:posOffset>
            </wp:positionH>
            <wp:positionV relativeFrom="paragraph">
              <wp:posOffset>218440</wp:posOffset>
            </wp:positionV>
            <wp:extent cx="723900" cy="6477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23900" cy="647700"/>
                    </a:xfrm>
                    <a:prstGeom prst="rect">
                      <a:avLst/>
                    </a:prstGeom>
                  </pic:spPr>
                </pic:pic>
              </a:graphicData>
            </a:graphic>
          </wp:anchor>
        </w:drawing>
      </w:r>
      <w:r>
        <w:t>Navigates to: Settings screen</w:t>
      </w:r>
    </w:p>
    <w:p w:rsidR="000440C8" w:rsidRDefault="000440C8" w:rsidP="000440C8">
      <w:pPr>
        <w:pStyle w:val="ListParagraph"/>
      </w:pPr>
    </w:p>
    <w:p w:rsidR="000440C8" w:rsidRDefault="000440C8" w:rsidP="000440C8">
      <w:pPr>
        <w:pStyle w:val="ListParagraph"/>
        <w:numPr>
          <w:ilvl w:val="0"/>
          <w:numId w:val="4"/>
        </w:numPr>
      </w:pPr>
      <w:r>
        <w:t>Log out button</w:t>
      </w:r>
    </w:p>
    <w:p w:rsidR="000440C8" w:rsidRDefault="000440C8" w:rsidP="000440C8">
      <w:pPr>
        <w:pStyle w:val="ListParagraph"/>
      </w:pPr>
      <w:r>
        <w:t>Icon: unlock</w:t>
      </w:r>
    </w:p>
    <w:p w:rsidR="000440C8" w:rsidRDefault="000440C8" w:rsidP="000440C8">
      <w:pPr>
        <w:pStyle w:val="ListParagraph"/>
      </w:pPr>
      <w:r>
        <w:rPr>
          <w:rFonts w:cs="Tahoma"/>
          <w:szCs w:val="18"/>
        </w:rPr>
        <w:t>Text: “Log out”</w:t>
      </w:r>
    </w:p>
    <w:p w:rsidR="000440C8" w:rsidRDefault="000440C8" w:rsidP="000440C8">
      <w:pPr>
        <w:pStyle w:val="ListParagraph"/>
      </w:pPr>
      <w:r>
        <w:t xml:space="preserve">Text </w:t>
      </w:r>
      <w:r w:rsidRPr="00317222">
        <w:t xml:space="preserve">Style: </w:t>
      </w:r>
      <w:r w:rsidRPr="00711420">
        <w:rPr>
          <w:rFonts w:cs="Tahoma"/>
          <w:color w:val="000000" w:themeColor="text1"/>
          <w:szCs w:val="18"/>
        </w:rPr>
        <w:t>#08A69C</w:t>
      </w:r>
      <w:r>
        <w:rPr>
          <w:rFonts w:cs="Tahoma"/>
          <w:color w:val="000000" w:themeColor="text1"/>
          <w:szCs w:val="18"/>
        </w:rPr>
        <w:t xml:space="preserve"> </w:t>
      </w:r>
      <w:r w:rsidRPr="00317222">
        <w:rPr>
          <w:rFonts w:cs="Tahoma"/>
          <w:color w:val="000000" w:themeColor="text1"/>
          <w:szCs w:val="18"/>
        </w:rPr>
        <w:t>background spanning entire panel; white text</w:t>
      </w:r>
      <w:r>
        <w:rPr>
          <w:rFonts w:cs="Tahoma"/>
          <w:color w:val="000000" w:themeColor="text1"/>
          <w:szCs w:val="18"/>
        </w:rPr>
        <w:t>; white icon</w:t>
      </w:r>
    </w:p>
    <w:p w:rsidR="000440C8" w:rsidRPr="0025048F" w:rsidRDefault="000440C8" w:rsidP="000440C8">
      <w:pPr>
        <w:pStyle w:val="ListParagraph"/>
      </w:pPr>
      <w:r>
        <w:rPr>
          <w:noProof/>
          <w:lang w:eastAsia="en-GB"/>
        </w:rPr>
        <w:drawing>
          <wp:anchor distT="0" distB="0" distL="114300" distR="114300" simplePos="0" relativeHeight="251719680" behindDoc="0" locked="0" layoutInCell="1" allowOverlap="1" wp14:anchorId="6F8DA757">
            <wp:simplePos x="0" y="0"/>
            <wp:positionH relativeFrom="column">
              <wp:posOffset>492981</wp:posOffset>
            </wp:positionH>
            <wp:positionV relativeFrom="paragraph">
              <wp:posOffset>261951</wp:posOffset>
            </wp:positionV>
            <wp:extent cx="714990" cy="532738"/>
            <wp:effectExtent l="0" t="0" r="0" b="127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14990" cy="532738"/>
                    </a:xfrm>
                    <a:prstGeom prst="rect">
                      <a:avLst/>
                    </a:prstGeom>
                  </pic:spPr>
                </pic:pic>
              </a:graphicData>
            </a:graphic>
          </wp:anchor>
        </w:drawing>
      </w:r>
      <w:r>
        <w:t>Navigates to: Login screen. Clears current session objects.</w:t>
      </w:r>
    </w:p>
    <w:p w:rsidR="00790212" w:rsidRDefault="0025048F" w:rsidP="0025048F">
      <w:r>
        <w:t xml:space="preserve"> </w:t>
      </w:r>
    </w:p>
    <w:p w:rsidR="00790212" w:rsidRDefault="00790212" w:rsidP="00790212">
      <w:r>
        <w:br w:type="page"/>
      </w:r>
    </w:p>
    <w:p w:rsidR="00790212" w:rsidRDefault="00076E96" w:rsidP="00790212">
      <w:pPr>
        <w:pStyle w:val="Heading1"/>
      </w:pPr>
      <w:r>
        <w:lastRenderedPageBreak/>
        <w:t>Historical N</w:t>
      </w:r>
      <w:r w:rsidR="00790212">
        <w:t>avigation</w:t>
      </w:r>
    </w:p>
    <w:p w:rsidR="00790212" w:rsidRDefault="00790212" w:rsidP="00790212">
      <w:pPr>
        <w:pStyle w:val="Heading2"/>
      </w:pPr>
      <w:r>
        <w:t>Breadcrumbs</w:t>
      </w:r>
    </w:p>
    <w:p w:rsidR="00790212" w:rsidRDefault="006869C1" w:rsidP="00790212">
      <w:r>
        <w:t>Add a generic method to add and remove breadcrumbs</w:t>
      </w:r>
      <w:r w:rsidR="00437949">
        <w:t xml:space="preserve"> to the main page</w:t>
      </w:r>
      <w:r w:rsidR="008B7643">
        <w:t xml:space="preserve"> as not all pages will require being added to the breadcrumb panel with</w:t>
      </w:r>
      <w:r>
        <w:t xml:space="preserve"> </w:t>
      </w:r>
      <w:r w:rsidR="00681C7F">
        <w:t>the page to navigate too, breadcrumb text and page parameters.</w:t>
      </w:r>
      <w:r w:rsidR="00437949">
        <w:t xml:space="preserve"> On press or click of the breadcrumb link, the user should navigate to the applicable page.</w:t>
      </w:r>
    </w:p>
    <w:p w:rsidR="000440C8" w:rsidRDefault="000440C8" w:rsidP="000440C8">
      <w:r>
        <w:t>The breadcrumbs should be contained within the screen header bar, to the left of the screen title and just to the right of the hamburger button.</w:t>
      </w:r>
    </w:p>
    <w:p w:rsidR="00CF3680" w:rsidRPr="00CF3680" w:rsidRDefault="00CF3680" w:rsidP="00CF3680">
      <w:pPr>
        <w:spacing w:line="360" w:lineRule="auto"/>
        <w:rPr>
          <w:rFonts w:cs="Tahoma"/>
          <w:szCs w:val="18"/>
        </w:rPr>
      </w:pPr>
      <w:r>
        <w:rPr>
          <w:rFonts w:cs="Tahoma"/>
          <w:szCs w:val="18"/>
        </w:rPr>
        <w:t xml:space="preserve">The breadcrumbs </w:t>
      </w:r>
      <w:r w:rsidRPr="00CF3680">
        <w:rPr>
          <w:rFonts w:cs="Tahoma"/>
          <w:szCs w:val="18"/>
        </w:rPr>
        <w:t>represent the hierarchy of Kinetic (Site-Job-Item-Report). These should always show the latest of the following</w:t>
      </w:r>
      <w:r>
        <w:rPr>
          <w:rFonts w:cs="Tahoma"/>
          <w:szCs w:val="18"/>
        </w:rPr>
        <w:t xml:space="preserve"> places that have been accessed:</w:t>
      </w:r>
    </w:p>
    <w:p w:rsidR="00CF3680" w:rsidRPr="00CF3680" w:rsidRDefault="00CF3680" w:rsidP="00CF3680">
      <w:pPr>
        <w:pStyle w:val="ListParagraph"/>
        <w:numPr>
          <w:ilvl w:val="0"/>
          <w:numId w:val="6"/>
        </w:numPr>
        <w:spacing w:line="360" w:lineRule="auto"/>
        <w:rPr>
          <w:rFonts w:cs="Tahoma"/>
          <w:szCs w:val="18"/>
        </w:rPr>
      </w:pPr>
      <w:r w:rsidRPr="00CF3680">
        <w:rPr>
          <w:rFonts w:cs="Tahoma"/>
          <w:szCs w:val="18"/>
        </w:rPr>
        <w:t>Site</w:t>
      </w:r>
    </w:p>
    <w:p w:rsidR="00CF3680" w:rsidRPr="00CF3680" w:rsidRDefault="00CF3680" w:rsidP="00CF3680">
      <w:pPr>
        <w:pStyle w:val="ListParagraph"/>
        <w:numPr>
          <w:ilvl w:val="0"/>
          <w:numId w:val="6"/>
        </w:numPr>
        <w:spacing w:line="360" w:lineRule="auto"/>
        <w:rPr>
          <w:rFonts w:cs="Tahoma"/>
          <w:szCs w:val="18"/>
        </w:rPr>
      </w:pPr>
      <w:r w:rsidRPr="00CF3680">
        <w:rPr>
          <w:rFonts w:cs="Tahoma"/>
          <w:szCs w:val="18"/>
        </w:rPr>
        <w:t>Job</w:t>
      </w:r>
    </w:p>
    <w:p w:rsidR="00CF3680" w:rsidRPr="00CF3680" w:rsidRDefault="00CF3680" w:rsidP="00CF3680">
      <w:pPr>
        <w:pStyle w:val="ListParagraph"/>
        <w:numPr>
          <w:ilvl w:val="0"/>
          <w:numId w:val="6"/>
        </w:numPr>
        <w:spacing w:line="360" w:lineRule="auto"/>
        <w:rPr>
          <w:rFonts w:cs="Tahoma"/>
          <w:szCs w:val="18"/>
        </w:rPr>
      </w:pPr>
      <w:r w:rsidRPr="00CF3680">
        <w:rPr>
          <w:rFonts w:cs="Tahoma"/>
          <w:szCs w:val="18"/>
        </w:rPr>
        <w:t>Item</w:t>
      </w:r>
    </w:p>
    <w:p w:rsidR="00CF3680" w:rsidRPr="00CF3680" w:rsidRDefault="00CF3680" w:rsidP="00CF3680">
      <w:pPr>
        <w:pStyle w:val="ListParagraph"/>
        <w:numPr>
          <w:ilvl w:val="0"/>
          <w:numId w:val="6"/>
        </w:numPr>
        <w:spacing w:line="360" w:lineRule="auto"/>
        <w:rPr>
          <w:rFonts w:cs="Tahoma"/>
          <w:szCs w:val="18"/>
        </w:rPr>
      </w:pPr>
      <w:r w:rsidRPr="00CF3680">
        <w:rPr>
          <w:rFonts w:cs="Tahoma"/>
          <w:szCs w:val="18"/>
        </w:rPr>
        <w:t>Report</w:t>
      </w:r>
    </w:p>
    <w:p w:rsidR="00CF3680" w:rsidRPr="00CF3680" w:rsidRDefault="00CF3680" w:rsidP="00CF3680">
      <w:pPr>
        <w:pStyle w:val="ListParagraph"/>
        <w:numPr>
          <w:ilvl w:val="0"/>
          <w:numId w:val="7"/>
        </w:numPr>
        <w:spacing w:line="360" w:lineRule="auto"/>
        <w:rPr>
          <w:rFonts w:cs="Tahoma"/>
          <w:szCs w:val="18"/>
        </w:rPr>
      </w:pPr>
      <w:r w:rsidRPr="00CF3680">
        <w:rPr>
          <w:rFonts w:cs="Tahoma"/>
          <w:szCs w:val="18"/>
        </w:rPr>
        <w:t>When the user is on levels 2 (Job), 3 (Item) or 4 (Report) the previous levels should be displayed and should display the name/no,</w:t>
      </w:r>
    </w:p>
    <w:p w:rsidR="00CF3680" w:rsidRPr="00CF3680" w:rsidRDefault="00CF3680" w:rsidP="00CF3680">
      <w:pPr>
        <w:pStyle w:val="ListParagraph"/>
        <w:spacing w:line="360" w:lineRule="auto"/>
        <w:rPr>
          <w:rFonts w:cs="Tahoma"/>
          <w:szCs w:val="18"/>
        </w:rPr>
      </w:pPr>
      <w:r w:rsidRPr="00CF3680">
        <w:rPr>
          <w:rFonts w:cs="Tahoma"/>
          <w:szCs w:val="18"/>
        </w:rPr>
        <w:t>e.g.</w:t>
      </w:r>
    </w:p>
    <w:p w:rsidR="00CF3680" w:rsidRPr="00CF3680" w:rsidRDefault="000440C8" w:rsidP="00CF3680">
      <w:pPr>
        <w:pStyle w:val="ListParagraph"/>
        <w:spacing w:line="360" w:lineRule="auto"/>
        <w:rPr>
          <w:rFonts w:cs="Tahoma"/>
          <w:szCs w:val="18"/>
        </w:rPr>
      </w:pPr>
      <w:r>
        <w:rPr>
          <w:noProof/>
          <w:lang w:eastAsia="en-GB"/>
        </w:rPr>
        <w:drawing>
          <wp:anchor distT="0" distB="0" distL="114300" distR="114300" simplePos="0" relativeHeight="251721728" behindDoc="0" locked="0" layoutInCell="1" allowOverlap="1" wp14:anchorId="587AB85A" wp14:editId="76FF2C49">
            <wp:simplePos x="0" y="0"/>
            <wp:positionH relativeFrom="margin">
              <wp:posOffset>468630</wp:posOffset>
            </wp:positionH>
            <wp:positionV relativeFrom="paragraph">
              <wp:posOffset>247015</wp:posOffset>
            </wp:positionV>
            <wp:extent cx="5645150" cy="868045"/>
            <wp:effectExtent l="0" t="0" r="0" b="825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645150" cy="868045"/>
                    </a:xfrm>
                    <a:prstGeom prst="rect">
                      <a:avLst/>
                    </a:prstGeom>
                  </pic:spPr>
                </pic:pic>
              </a:graphicData>
            </a:graphic>
            <wp14:sizeRelH relativeFrom="margin">
              <wp14:pctWidth>0</wp14:pctWidth>
            </wp14:sizeRelH>
          </wp:anchor>
        </w:drawing>
      </w:r>
      <w:r w:rsidR="00CF3680" w:rsidRPr="00CF3680">
        <w:rPr>
          <w:rFonts w:cs="Tahoma"/>
          <w:szCs w:val="18"/>
        </w:rPr>
        <w:t>When on Level 4 (Report), the breadcrumbs should be displayed as follows,</w:t>
      </w:r>
    </w:p>
    <w:p w:rsidR="00CF3680" w:rsidRDefault="00CF3680" w:rsidP="00CF3680">
      <w:pPr>
        <w:pStyle w:val="ListParagraph"/>
        <w:spacing w:line="360" w:lineRule="auto"/>
        <w:rPr>
          <w:rFonts w:ascii="Segoe UI" w:hAnsi="Segoe UI" w:cs="Segoe UI"/>
          <w:sz w:val="20"/>
          <w:szCs w:val="20"/>
        </w:rPr>
      </w:pPr>
    </w:p>
    <w:p w:rsidR="00CF3680" w:rsidRPr="00CF3680" w:rsidRDefault="000440C8" w:rsidP="00CF3680">
      <w:pPr>
        <w:pStyle w:val="ListParagraph"/>
        <w:spacing w:line="360" w:lineRule="auto"/>
        <w:rPr>
          <w:rFonts w:cs="Tahoma"/>
          <w:szCs w:val="18"/>
        </w:rPr>
      </w:pPr>
      <w:r>
        <w:rPr>
          <w:noProof/>
          <w:lang w:eastAsia="en-GB"/>
        </w:rPr>
        <w:drawing>
          <wp:anchor distT="0" distB="0" distL="114300" distR="114300" simplePos="0" relativeHeight="251723776" behindDoc="0" locked="0" layoutInCell="1" allowOverlap="1" wp14:anchorId="5CCCFDD8" wp14:editId="3F3320A3">
            <wp:simplePos x="0" y="0"/>
            <wp:positionH relativeFrom="column">
              <wp:posOffset>476885</wp:posOffset>
            </wp:positionH>
            <wp:positionV relativeFrom="paragraph">
              <wp:posOffset>222250</wp:posOffset>
            </wp:positionV>
            <wp:extent cx="5676900" cy="884555"/>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676900" cy="884555"/>
                    </a:xfrm>
                    <a:prstGeom prst="rect">
                      <a:avLst/>
                    </a:prstGeom>
                  </pic:spPr>
                </pic:pic>
              </a:graphicData>
            </a:graphic>
            <wp14:sizeRelH relativeFrom="margin">
              <wp14:pctWidth>0</wp14:pctWidth>
            </wp14:sizeRelH>
          </wp:anchor>
        </w:drawing>
      </w:r>
      <w:r w:rsidR="00CF3680" w:rsidRPr="00CF3680">
        <w:rPr>
          <w:rFonts w:cs="Tahoma"/>
          <w:szCs w:val="18"/>
        </w:rPr>
        <w:t>When on Level 3 (Item) the breadcrumbs should be displayed as follows,</w:t>
      </w:r>
    </w:p>
    <w:p w:rsidR="00CF3680" w:rsidRPr="00CF3680" w:rsidRDefault="00CF3680" w:rsidP="00CF3680">
      <w:pPr>
        <w:pStyle w:val="ListParagraph"/>
        <w:spacing w:line="360" w:lineRule="auto"/>
        <w:rPr>
          <w:rFonts w:cs="Tahoma"/>
          <w:szCs w:val="18"/>
        </w:rPr>
      </w:pPr>
    </w:p>
    <w:p w:rsidR="00CF3680" w:rsidRPr="00CF3680" w:rsidRDefault="00CF3680" w:rsidP="00CF3680">
      <w:pPr>
        <w:pStyle w:val="ListParagraph"/>
        <w:spacing w:line="360" w:lineRule="auto"/>
        <w:rPr>
          <w:rFonts w:cs="Tahoma"/>
          <w:szCs w:val="18"/>
        </w:rPr>
      </w:pPr>
      <w:r w:rsidRPr="00CF3680">
        <w:rPr>
          <w:rFonts w:cs="Tahoma"/>
          <w:szCs w:val="18"/>
        </w:rPr>
        <w:t>When on Level 2 (Job) the breadcrumbs should be displayed as follows,</w:t>
      </w:r>
    </w:p>
    <w:p w:rsidR="00CF3680" w:rsidRDefault="000440C8" w:rsidP="00CF3680">
      <w:pPr>
        <w:pStyle w:val="ListParagraph"/>
        <w:spacing w:line="360" w:lineRule="auto"/>
        <w:rPr>
          <w:rFonts w:ascii="Segoe UI" w:hAnsi="Segoe UI" w:cs="Segoe UI"/>
          <w:sz w:val="20"/>
          <w:szCs w:val="20"/>
        </w:rPr>
      </w:pPr>
      <w:r>
        <w:rPr>
          <w:noProof/>
          <w:lang w:eastAsia="en-GB"/>
        </w:rPr>
        <w:drawing>
          <wp:inline distT="0" distB="0" distL="0" distR="0" wp14:anchorId="00E93619" wp14:editId="0DCD0399">
            <wp:extent cx="5731510" cy="890905"/>
            <wp:effectExtent l="0" t="0" r="254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890905"/>
                    </a:xfrm>
                    <a:prstGeom prst="rect">
                      <a:avLst/>
                    </a:prstGeom>
                  </pic:spPr>
                </pic:pic>
              </a:graphicData>
            </a:graphic>
          </wp:inline>
        </w:drawing>
      </w:r>
    </w:p>
    <w:p w:rsidR="00CF3680" w:rsidRPr="00CF3680" w:rsidRDefault="00CF3680" w:rsidP="00CF3680">
      <w:pPr>
        <w:pStyle w:val="ListParagraph"/>
        <w:spacing w:line="360" w:lineRule="auto"/>
        <w:rPr>
          <w:rFonts w:cs="Tahoma"/>
          <w:szCs w:val="18"/>
        </w:rPr>
      </w:pPr>
      <w:r w:rsidRPr="00CF3680">
        <w:rPr>
          <w:rFonts w:cs="Tahoma"/>
          <w:szCs w:val="18"/>
        </w:rPr>
        <w:t>When on Level 1 (Site) the breadcrumbs should be displayed as follows,</w:t>
      </w:r>
    </w:p>
    <w:p w:rsidR="00CF3680" w:rsidRPr="00CF3680" w:rsidRDefault="000440C8" w:rsidP="00CF3680">
      <w:pPr>
        <w:pStyle w:val="ListParagraph"/>
        <w:spacing w:line="360" w:lineRule="auto"/>
        <w:rPr>
          <w:rFonts w:cs="Tahoma"/>
          <w:szCs w:val="18"/>
        </w:rPr>
      </w:pPr>
      <w:r>
        <w:rPr>
          <w:noProof/>
          <w:lang w:eastAsia="en-GB"/>
        </w:rPr>
        <w:drawing>
          <wp:inline distT="0" distB="0" distL="0" distR="0" wp14:anchorId="19B62DBE" wp14:editId="7D058E90">
            <wp:extent cx="5731510" cy="861695"/>
            <wp:effectExtent l="0" t="0" r="2540" b="0"/>
            <wp:docPr id="1864921859" name="Picture 186492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861695"/>
                    </a:xfrm>
                    <a:prstGeom prst="rect">
                      <a:avLst/>
                    </a:prstGeom>
                  </pic:spPr>
                </pic:pic>
              </a:graphicData>
            </a:graphic>
          </wp:inline>
        </w:drawing>
      </w:r>
    </w:p>
    <w:p w:rsidR="00CF3680" w:rsidRPr="00CF3680" w:rsidRDefault="00CF3680" w:rsidP="00CF3680">
      <w:pPr>
        <w:pStyle w:val="ListParagraph"/>
        <w:spacing w:line="360" w:lineRule="auto"/>
        <w:rPr>
          <w:rFonts w:cs="Tahoma"/>
          <w:szCs w:val="18"/>
        </w:rPr>
      </w:pPr>
    </w:p>
    <w:p w:rsidR="00CF3680" w:rsidRPr="00CF3680" w:rsidRDefault="00CF3680" w:rsidP="00CF3680">
      <w:pPr>
        <w:pStyle w:val="ListParagraph"/>
        <w:numPr>
          <w:ilvl w:val="0"/>
          <w:numId w:val="7"/>
        </w:numPr>
        <w:spacing w:line="360" w:lineRule="auto"/>
        <w:rPr>
          <w:rFonts w:cs="Tahoma"/>
          <w:szCs w:val="18"/>
        </w:rPr>
      </w:pPr>
      <w:r w:rsidRPr="00CF3680">
        <w:rPr>
          <w:rFonts w:cs="Tahoma"/>
          <w:szCs w:val="18"/>
        </w:rPr>
        <w:lastRenderedPageBreak/>
        <w:t>The navigation should work as follows,</w:t>
      </w:r>
    </w:p>
    <w:p w:rsidR="00CF3680" w:rsidRPr="00CF3680" w:rsidRDefault="00CF3680" w:rsidP="00CF3680">
      <w:pPr>
        <w:pStyle w:val="ListParagraph"/>
        <w:numPr>
          <w:ilvl w:val="0"/>
          <w:numId w:val="8"/>
        </w:numPr>
        <w:spacing w:line="360" w:lineRule="auto"/>
        <w:rPr>
          <w:rFonts w:cs="Tahoma"/>
          <w:szCs w:val="18"/>
        </w:rPr>
      </w:pPr>
      <w:r w:rsidRPr="00CF3680">
        <w:rPr>
          <w:rFonts w:cs="Tahoma"/>
          <w:szCs w:val="18"/>
        </w:rPr>
        <w:t xml:space="preserve">When the user selects the </w:t>
      </w:r>
      <w:r w:rsidR="000440C8" w:rsidRPr="00CF3680">
        <w:rPr>
          <w:rFonts w:cs="Tahoma"/>
          <w:szCs w:val="18"/>
        </w:rPr>
        <w:t>Site,</w:t>
      </w:r>
      <w:r w:rsidRPr="00CF3680">
        <w:rPr>
          <w:rFonts w:cs="Tahoma"/>
          <w:szCs w:val="18"/>
        </w:rPr>
        <w:t xml:space="preserve"> they should be navigated to that specific Site</w:t>
      </w:r>
    </w:p>
    <w:p w:rsidR="00CF3680" w:rsidRPr="00CF3680" w:rsidRDefault="00CF3680" w:rsidP="00CF3680">
      <w:pPr>
        <w:pStyle w:val="ListParagraph"/>
        <w:numPr>
          <w:ilvl w:val="0"/>
          <w:numId w:val="8"/>
        </w:numPr>
        <w:spacing w:line="360" w:lineRule="auto"/>
        <w:rPr>
          <w:rFonts w:cs="Tahoma"/>
          <w:szCs w:val="18"/>
        </w:rPr>
      </w:pPr>
      <w:r w:rsidRPr="00CF3680">
        <w:rPr>
          <w:rFonts w:cs="Tahoma"/>
          <w:szCs w:val="18"/>
        </w:rPr>
        <w:t>When the user selects the Job No., they should be navigated to that specific Job’s Job Details Screen</w:t>
      </w:r>
    </w:p>
    <w:p w:rsidR="00CF3680" w:rsidRPr="00CF3680" w:rsidRDefault="00CF3680" w:rsidP="00CF3680">
      <w:pPr>
        <w:pStyle w:val="ListParagraph"/>
        <w:numPr>
          <w:ilvl w:val="0"/>
          <w:numId w:val="8"/>
        </w:numPr>
        <w:spacing w:line="360" w:lineRule="auto"/>
        <w:rPr>
          <w:rFonts w:cs="Tahoma"/>
          <w:szCs w:val="18"/>
        </w:rPr>
      </w:pPr>
      <w:r w:rsidRPr="00CF3680">
        <w:rPr>
          <w:rFonts w:cs="Tahoma"/>
          <w:szCs w:val="18"/>
        </w:rPr>
        <w:t>When the user selects the Item No., they should be navigated to that specific Item Tab screen,</w:t>
      </w:r>
    </w:p>
    <w:p w:rsidR="00CF3680" w:rsidRPr="00CF3680" w:rsidRDefault="00CF3680" w:rsidP="00CF3680">
      <w:pPr>
        <w:pStyle w:val="ListParagraph"/>
        <w:numPr>
          <w:ilvl w:val="0"/>
          <w:numId w:val="8"/>
        </w:numPr>
        <w:spacing w:line="360" w:lineRule="auto"/>
        <w:rPr>
          <w:rFonts w:cs="Tahoma"/>
          <w:szCs w:val="18"/>
        </w:rPr>
      </w:pPr>
      <w:r w:rsidRPr="00CF3680">
        <w:rPr>
          <w:rFonts w:cs="Tahoma"/>
          <w:szCs w:val="18"/>
        </w:rPr>
        <w:t>When the user selects the Report No., they should be navigated to that specific Report’s View Screen</w:t>
      </w:r>
    </w:p>
    <w:p w:rsidR="00E771D3" w:rsidRPr="00E771D3" w:rsidRDefault="008B5980" w:rsidP="00E771D3">
      <w:pPr>
        <w:spacing w:line="360" w:lineRule="auto"/>
        <w:rPr>
          <w:rFonts w:cs="Tahoma"/>
          <w:szCs w:val="18"/>
        </w:rPr>
      </w:pPr>
      <w:r>
        <w:rPr>
          <w:rFonts w:cs="Tahoma"/>
          <w:szCs w:val="18"/>
        </w:rPr>
        <w:t>[</w:t>
      </w:r>
      <w:r w:rsidR="00E771D3" w:rsidRPr="00E771D3">
        <w:rPr>
          <w:rFonts w:cs="Tahoma"/>
          <w:szCs w:val="18"/>
        </w:rPr>
        <w:t>For the mobile app, we need to consider how the breadcrumbs will work on a smaller screen. One suggestion is to have a dropdown in the header bar with the levels presented vertically from top level (site) to bottom level (report). Another is to strip the breadcrumbs out of the header and have a separate breadcrumb bar just below the header bar.</w:t>
      </w:r>
      <w:r>
        <w:rPr>
          <w:rFonts w:cs="Tahoma"/>
          <w:szCs w:val="18"/>
        </w:rPr>
        <w:t>]</w:t>
      </w:r>
    </w:p>
    <w:p w:rsidR="002F17C5" w:rsidRDefault="002F17C5" w:rsidP="002F17C5">
      <w:pPr>
        <w:pStyle w:val="Heading2"/>
      </w:pPr>
      <w:r>
        <w:t>History Dropdown</w:t>
      </w:r>
    </w:p>
    <w:p w:rsidR="00080541" w:rsidRDefault="00437949" w:rsidP="00AE20F5">
      <w:r>
        <w:t xml:space="preserve">As the user is in the Kinetic Mobile Application, the last 10 pages accessed by the user is to be stored. Use a singleton service for this so that it can be stored in memory. </w:t>
      </w:r>
    </w:p>
    <w:p w:rsidR="00437949" w:rsidRDefault="00437949" w:rsidP="00AE20F5">
      <w:r>
        <w:t xml:space="preserve">Each user should be able to access their last 10 pages using a button that will be positioned at the </w:t>
      </w:r>
      <w:r w:rsidR="006134AB">
        <w:t>left-hand</w:t>
      </w:r>
      <w:r>
        <w:t xml:space="preserve"> side of the breadcrumb. Either use a Xamarin Forms image button or use this link to create one using the Font Awesome font </w:t>
      </w:r>
      <w:hyperlink r:id="rId45" w:anchor="Comment_350244" w:history="1">
        <w:r>
          <w:rPr>
            <w:rStyle w:val="Hyperlink"/>
          </w:rPr>
          <w:t>https://forums.xamarin.com/discussion/comment/350244/#Comment_350244</w:t>
        </w:r>
      </w:hyperlink>
      <w:r>
        <w:t>.</w:t>
      </w:r>
    </w:p>
    <w:p w:rsidR="002C156A" w:rsidRDefault="002C156A" w:rsidP="002C156A">
      <w:r>
        <w:t xml:space="preserve">The button should be a history icon. The icon colour should be white with a </w:t>
      </w:r>
      <w:r w:rsidRPr="00317222">
        <w:rPr>
          <w:rFonts w:cs="Tahoma"/>
          <w:color w:val="000000" w:themeColor="text1"/>
          <w:szCs w:val="18"/>
        </w:rPr>
        <w:t>#2c3b45</w:t>
      </w:r>
      <w:r>
        <w:rPr>
          <w:rFonts w:cs="Tahoma"/>
          <w:color w:val="000000" w:themeColor="text1"/>
          <w:szCs w:val="18"/>
        </w:rPr>
        <w:t xml:space="preserve"> background</w:t>
      </w:r>
    </w:p>
    <w:p w:rsidR="00437949" w:rsidRPr="00AE20F5" w:rsidRDefault="00437949" w:rsidP="00AE20F5">
      <w:r w:rsidRPr="00FC4175">
        <w:rPr>
          <w:rFonts w:ascii="Segoe UI" w:hAnsi="Segoe UI" w:cs="Segoe UI"/>
          <w:noProof/>
          <w:sz w:val="20"/>
          <w:szCs w:val="20"/>
          <w:lang w:eastAsia="en-GB"/>
        </w:rPr>
        <w:drawing>
          <wp:inline distT="0" distB="0" distL="0" distR="0" wp14:anchorId="4A03D2C1" wp14:editId="0FB91EDE">
            <wp:extent cx="661916" cy="621800"/>
            <wp:effectExtent l="0" t="0" r="508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73150" cy="632353"/>
                    </a:xfrm>
                    <a:prstGeom prst="rect">
                      <a:avLst/>
                    </a:prstGeom>
                  </pic:spPr>
                </pic:pic>
              </a:graphicData>
            </a:graphic>
          </wp:inline>
        </w:drawing>
      </w:r>
    </w:p>
    <w:p w:rsidR="003C6D33" w:rsidRDefault="00437949">
      <w:r>
        <w:t>Add a helper method to generate the text on the history list</w:t>
      </w:r>
      <w:r w:rsidR="003C6D33">
        <w:t xml:space="preserve"> following these rules:</w:t>
      </w:r>
    </w:p>
    <w:p w:rsidR="003C6D33" w:rsidRPr="003C6D33" w:rsidRDefault="003C6D33" w:rsidP="003C6D33">
      <w:pPr>
        <w:pStyle w:val="ListParagraph"/>
        <w:numPr>
          <w:ilvl w:val="2"/>
          <w:numId w:val="5"/>
        </w:numPr>
        <w:spacing w:line="360" w:lineRule="auto"/>
        <w:ind w:left="360"/>
        <w:rPr>
          <w:rFonts w:cs="Tahoma"/>
          <w:szCs w:val="18"/>
        </w:rPr>
      </w:pPr>
      <w:r w:rsidRPr="003C6D33">
        <w:rPr>
          <w:rFonts w:cs="Tahoma"/>
          <w:szCs w:val="18"/>
        </w:rPr>
        <w:t xml:space="preserve">When a Report Screen - </w:t>
      </w:r>
      <w:r w:rsidRPr="003C6D33">
        <w:rPr>
          <w:rFonts w:cs="Tahoma"/>
          <w:b/>
          <w:szCs w:val="18"/>
        </w:rPr>
        <w:t>Report – [Insert Report No]</w:t>
      </w:r>
    </w:p>
    <w:p w:rsidR="003C6D33" w:rsidRPr="003C6D33" w:rsidRDefault="003C6D33" w:rsidP="003C6D33">
      <w:pPr>
        <w:pStyle w:val="ListParagraph"/>
        <w:numPr>
          <w:ilvl w:val="2"/>
          <w:numId w:val="5"/>
        </w:numPr>
        <w:spacing w:line="360" w:lineRule="auto"/>
        <w:ind w:left="360"/>
        <w:rPr>
          <w:rFonts w:cs="Tahoma"/>
          <w:szCs w:val="18"/>
        </w:rPr>
      </w:pPr>
      <w:r w:rsidRPr="003C6D33">
        <w:rPr>
          <w:rFonts w:cs="Tahoma"/>
          <w:szCs w:val="18"/>
        </w:rPr>
        <w:t xml:space="preserve">When an Item Screen - </w:t>
      </w:r>
      <w:r w:rsidRPr="003C6D33">
        <w:rPr>
          <w:rFonts w:cs="Tahoma"/>
          <w:b/>
          <w:szCs w:val="18"/>
        </w:rPr>
        <w:t>Item [Insert Item No]</w:t>
      </w:r>
    </w:p>
    <w:p w:rsidR="003C6D33" w:rsidRPr="003C6D33" w:rsidRDefault="003C6D33" w:rsidP="003C6D33">
      <w:pPr>
        <w:pStyle w:val="ListParagraph"/>
        <w:numPr>
          <w:ilvl w:val="2"/>
          <w:numId w:val="5"/>
        </w:numPr>
        <w:spacing w:line="360" w:lineRule="auto"/>
        <w:ind w:left="360"/>
        <w:rPr>
          <w:rFonts w:cs="Tahoma"/>
          <w:szCs w:val="18"/>
        </w:rPr>
      </w:pPr>
      <w:r w:rsidRPr="003C6D33">
        <w:rPr>
          <w:rFonts w:cs="Tahoma"/>
          <w:szCs w:val="18"/>
        </w:rPr>
        <w:t xml:space="preserve">When a Job Screen - </w:t>
      </w:r>
      <w:r w:rsidRPr="003C6D33">
        <w:rPr>
          <w:rFonts w:cs="Tahoma"/>
          <w:b/>
          <w:szCs w:val="18"/>
        </w:rPr>
        <w:t>Job – [Insert Job No]</w:t>
      </w:r>
    </w:p>
    <w:p w:rsidR="003C6D33" w:rsidRPr="003C6D33" w:rsidRDefault="003C6D33" w:rsidP="003C6D33">
      <w:pPr>
        <w:pStyle w:val="ListParagraph"/>
        <w:numPr>
          <w:ilvl w:val="2"/>
          <w:numId w:val="5"/>
        </w:numPr>
        <w:spacing w:line="360" w:lineRule="auto"/>
        <w:ind w:left="360"/>
        <w:rPr>
          <w:rFonts w:cs="Tahoma"/>
          <w:szCs w:val="18"/>
        </w:rPr>
      </w:pPr>
      <w:r w:rsidRPr="003C6D33">
        <w:rPr>
          <w:rFonts w:cs="Tahoma"/>
          <w:szCs w:val="18"/>
        </w:rPr>
        <w:t xml:space="preserve">When a Job Form Screen - </w:t>
      </w:r>
      <w:r w:rsidRPr="003C6D33">
        <w:rPr>
          <w:rFonts w:cs="Tahoma"/>
          <w:b/>
          <w:szCs w:val="18"/>
        </w:rPr>
        <w:t>Job Form – [Insert Form Name]</w:t>
      </w:r>
    </w:p>
    <w:p w:rsidR="003C6D33" w:rsidRPr="003C6D33" w:rsidRDefault="003C6D33" w:rsidP="003C6D33">
      <w:pPr>
        <w:pStyle w:val="ListParagraph"/>
        <w:numPr>
          <w:ilvl w:val="2"/>
          <w:numId w:val="5"/>
        </w:numPr>
        <w:spacing w:line="360" w:lineRule="auto"/>
        <w:ind w:left="360"/>
        <w:rPr>
          <w:rFonts w:cs="Tahoma"/>
          <w:b/>
          <w:szCs w:val="18"/>
        </w:rPr>
      </w:pPr>
      <w:r w:rsidRPr="003C6D33">
        <w:rPr>
          <w:rFonts w:cs="Tahoma"/>
          <w:szCs w:val="18"/>
        </w:rPr>
        <w:t xml:space="preserve">When a Site Screen - </w:t>
      </w:r>
      <w:r w:rsidRPr="003C6D33">
        <w:rPr>
          <w:rFonts w:cs="Tahoma"/>
          <w:b/>
          <w:szCs w:val="18"/>
        </w:rPr>
        <w:t>Site – [Insert Site Name]</w:t>
      </w:r>
    </w:p>
    <w:p w:rsidR="003C6D33" w:rsidRPr="0008640C" w:rsidRDefault="003C6D33" w:rsidP="003C6D33">
      <w:pPr>
        <w:pStyle w:val="ListParagraph"/>
        <w:numPr>
          <w:ilvl w:val="2"/>
          <w:numId w:val="5"/>
        </w:numPr>
        <w:spacing w:line="360" w:lineRule="auto"/>
        <w:ind w:left="360"/>
        <w:rPr>
          <w:rFonts w:cs="Tahoma"/>
          <w:szCs w:val="18"/>
        </w:rPr>
      </w:pPr>
      <w:r>
        <w:rPr>
          <w:rFonts w:cs="Tahoma"/>
          <w:szCs w:val="18"/>
        </w:rPr>
        <w:t xml:space="preserve">Default - </w:t>
      </w:r>
      <w:r w:rsidRPr="003C6D33">
        <w:rPr>
          <w:rFonts w:cs="Tahoma"/>
          <w:szCs w:val="18"/>
        </w:rPr>
        <w:t>e.g</w:t>
      </w:r>
      <w:r w:rsidR="002F55CF">
        <w:rPr>
          <w:rFonts w:cs="Tahoma"/>
          <w:szCs w:val="18"/>
        </w:rPr>
        <w:t>.</w:t>
      </w:r>
      <w:r w:rsidRPr="003C6D33">
        <w:rPr>
          <w:rFonts w:cs="Tahoma"/>
          <w:szCs w:val="18"/>
        </w:rPr>
        <w:t xml:space="preserve"> – </w:t>
      </w:r>
      <w:r w:rsidRPr="003C6D33">
        <w:rPr>
          <w:rFonts w:cs="Tahoma"/>
          <w:b/>
          <w:szCs w:val="18"/>
        </w:rPr>
        <w:t>Dashboard, Home, Job Schedule</w:t>
      </w:r>
    </w:p>
    <w:p w:rsidR="00BE5328" w:rsidRDefault="002C156A" w:rsidP="001E012C">
      <w:pPr>
        <w:spacing w:line="360" w:lineRule="auto"/>
        <w:rPr>
          <w:rFonts w:cs="Tahoma"/>
          <w:szCs w:val="18"/>
        </w:rPr>
      </w:pPr>
      <w:r w:rsidRPr="00834B01">
        <w:rPr>
          <w:rFonts w:cs="Tahoma"/>
          <w:noProof/>
          <w:szCs w:val="18"/>
          <w:lang w:eastAsia="en-GB"/>
        </w:rPr>
        <w:drawing>
          <wp:anchor distT="0" distB="0" distL="114300" distR="114300" simplePos="0" relativeHeight="251725824" behindDoc="0" locked="0" layoutInCell="1" allowOverlap="1" wp14:anchorId="4EC8E4D2" wp14:editId="0BFF38A4">
            <wp:simplePos x="0" y="0"/>
            <wp:positionH relativeFrom="margin">
              <wp:posOffset>810619</wp:posOffset>
            </wp:positionH>
            <wp:positionV relativeFrom="paragraph">
              <wp:posOffset>711117</wp:posOffset>
            </wp:positionV>
            <wp:extent cx="4157980" cy="1808480"/>
            <wp:effectExtent l="0" t="0" r="0" b="1270"/>
            <wp:wrapTopAndBottom/>
            <wp:docPr id="1864921861" name="Picture 186492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157980" cy="1808480"/>
                    </a:xfrm>
                    <a:prstGeom prst="rect">
                      <a:avLst/>
                    </a:prstGeom>
                  </pic:spPr>
                </pic:pic>
              </a:graphicData>
            </a:graphic>
            <wp14:sizeRelH relativeFrom="margin">
              <wp14:pctWidth>0</wp14:pctWidth>
            </wp14:sizeRelH>
            <wp14:sizeRelV relativeFrom="margin">
              <wp14:pctHeight>0</wp14:pctHeight>
            </wp14:sizeRelV>
          </wp:anchor>
        </w:drawing>
      </w:r>
      <w:r w:rsidR="0008640C">
        <w:rPr>
          <w:rFonts w:cs="Tahoma"/>
          <w:szCs w:val="18"/>
        </w:rPr>
        <w:t>The history list will appear as a dropdown below the button on large screens but as a Xamarin Forms popup on small screens.</w:t>
      </w:r>
      <w:r w:rsidR="00074666">
        <w:rPr>
          <w:rFonts w:cs="Tahoma"/>
          <w:szCs w:val="18"/>
        </w:rPr>
        <w:t xml:space="preserve"> Most recent screen at the top of the list.</w:t>
      </w:r>
      <w:r w:rsidR="001E012C">
        <w:rPr>
          <w:rFonts w:cs="Tahoma"/>
          <w:szCs w:val="18"/>
        </w:rPr>
        <w:t xml:space="preserve"> If you click on a history item, the history item moves to the top and doesn’t duplicate.</w:t>
      </w:r>
    </w:p>
    <w:p w:rsidR="00CF3680" w:rsidRDefault="00CF3680" w:rsidP="00CF3680">
      <w:pPr>
        <w:pStyle w:val="Heading1"/>
      </w:pPr>
      <w:r>
        <w:lastRenderedPageBreak/>
        <w:t>Log</w:t>
      </w:r>
      <w:r w:rsidR="00B067FD">
        <w:t xml:space="preserve"> O</w:t>
      </w:r>
      <w:r>
        <w:t>ut</w:t>
      </w:r>
    </w:p>
    <w:p w:rsidR="00B067FD" w:rsidRPr="00907C73" w:rsidRDefault="00907C73" w:rsidP="00907C73">
      <w:r>
        <w:t>The logout button will be located at the bottom of the side menu. When the user clicks this, the applicable user row in the user table will be removed, the back stack will be reset and the user will be navigated to the Login screen.</w:t>
      </w:r>
    </w:p>
    <w:p w:rsidR="00CF3680" w:rsidRDefault="002C156A" w:rsidP="0008640C">
      <w:pPr>
        <w:spacing w:line="360" w:lineRule="auto"/>
        <w:rPr>
          <w:rFonts w:cs="Tahoma"/>
          <w:szCs w:val="18"/>
        </w:rPr>
      </w:pPr>
      <w:r w:rsidRPr="000550F8">
        <w:rPr>
          <w:rFonts w:cs="Tahoma"/>
          <w:noProof/>
          <w:szCs w:val="18"/>
          <w:lang w:eastAsia="en-GB"/>
        </w:rPr>
        <w:drawing>
          <wp:inline distT="0" distB="0" distL="0" distR="0" wp14:anchorId="0A109A30" wp14:editId="39F7EAEB">
            <wp:extent cx="2345374" cy="318052"/>
            <wp:effectExtent l="0" t="0" r="0" b="6350"/>
            <wp:docPr id="1864921863" name="Picture 186492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23270" cy="328615"/>
                    </a:xfrm>
                    <a:prstGeom prst="rect">
                      <a:avLst/>
                    </a:prstGeom>
                  </pic:spPr>
                </pic:pic>
              </a:graphicData>
            </a:graphic>
          </wp:inline>
        </w:drawing>
      </w:r>
    </w:p>
    <w:p w:rsidR="004E7E44" w:rsidRPr="004E7E44" w:rsidRDefault="004E7E44" w:rsidP="004E7E44">
      <w:pPr>
        <w:spacing w:after="160" w:line="360" w:lineRule="auto"/>
        <w:rPr>
          <w:rFonts w:ascii="Tahoma" w:hAnsi="Tahoma" w:cs="Tahoma"/>
          <w:sz w:val="18"/>
          <w:szCs w:val="18"/>
        </w:rPr>
      </w:pPr>
      <w:r>
        <w:rPr>
          <w:rFonts w:cs="Tahoma"/>
          <w:szCs w:val="18"/>
        </w:rPr>
        <w:t>Call the Kinetic service method:</w:t>
      </w:r>
    </w:p>
    <w:p w:rsidR="004E7E44" w:rsidRDefault="004E7E44" w:rsidP="004E7E4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[OperationContract]</w:t>
      </w:r>
    </w:p>
    <w:p w:rsidR="004E7E44" w:rsidRDefault="004E7E44" w:rsidP="004E7E44">
      <w:pPr>
        <w:spacing w:line="360" w:lineRule="auto"/>
        <w:rPr>
          <w:rFonts w:cs="Tahoma"/>
          <w:szCs w:val="18"/>
        </w:rPr>
      </w:pPr>
      <w:r>
        <w:rPr>
          <w:rFonts w:ascii="Consolas" w:hAnsi="Consolas" w:cs="Consolas"/>
          <w:color w:val="000000"/>
          <w:sz w:val="19"/>
          <w:szCs w:val="19"/>
        </w:rPr>
        <w:t>Task&lt;</w:t>
      </w:r>
      <w:r>
        <w:rPr>
          <w:rFonts w:ascii="Consolas" w:hAnsi="Consolas" w:cs="Consolas"/>
          <w:color w:val="0000FF"/>
          <w:sz w:val="19"/>
          <w:szCs w:val="19"/>
        </w:rPr>
        <w:t>bool</w:t>
      </w:r>
      <w:r>
        <w:rPr>
          <w:rFonts w:ascii="Consolas" w:hAnsi="Consolas" w:cs="Consolas"/>
          <w:color w:val="000000"/>
          <w:sz w:val="19"/>
          <w:szCs w:val="19"/>
        </w:rPr>
        <w:t>&gt; RemoveAccessToken(RequestBase request);</w:t>
      </w:r>
    </w:p>
    <w:p w:rsidR="004E7E44" w:rsidRDefault="004E7E44" w:rsidP="0008640C">
      <w:pPr>
        <w:spacing w:line="360" w:lineRule="auto"/>
        <w:rPr>
          <w:rFonts w:cs="Tahoma"/>
          <w:szCs w:val="18"/>
        </w:rPr>
      </w:pPr>
      <w:r>
        <w:rPr>
          <w:rFonts w:cs="Tahoma"/>
          <w:szCs w:val="18"/>
        </w:rPr>
        <w:t>With parameters:</w:t>
      </w:r>
    </w:p>
    <w:p w:rsidR="004E7E44" w:rsidRDefault="004E7E44" w:rsidP="004E7E4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[DataContract]</w:t>
      </w:r>
    </w:p>
    <w:p w:rsidR="004E7E44" w:rsidRDefault="004E7E44" w:rsidP="004E7E4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RequestBase</w:t>
      </w:r>
    </w:p>
    <w:p w:rsidR="004E7E44" w:rsidRDefault="004E7E44" w:rsidP="004E7E4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4E7E44" w:rsidRDefault="004E7E44" w:rsidP="004E7E4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[DataMember]</w:t>
      </w:r>
    </w:p>
    <w:p w:rsidR="004E7E44" w:rsidRDefault="004E7E44" w:rsidP="004E7E4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E7E44" w:rsidRDefault="004E7E44" w:rsidP="004E7E4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[DataMember]</w:t>
      </w:r>
    </w:p>
    <w:p w:rsidR="004E7E44" w:rsidRDefault="004E7E44" w:rsidP="004E7E4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Password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E7E44" w:rsidRDefault="004E7E44" w:rsidP="004E7E44">
      <w:pPr>
        <w:spacing w:line="360" w:lineRule="auto"/>
        <w:rPr>
          <w:rFonts w:cs="Tahoma"/>
          <w:szCs w:val="18"/>
        </w:rPr>
      </w:pPr>
      <w:r>
        <w:rPr>
          <w:rFonts w:ascii="Consolas" w:hAnsi="Consolas" w:cs="Consolas"/>
          <w:color w:val="000000"/>
          <w:sz w:val="19"/>
          <w:szCs w:val="19"/>
        </w:rPr>
        <w:t>}</w:t>
      </w:r>
    </w:p>
    <w:p w:rsidR="00C3680F" w:rsidRDefault="004E7E44" w:rsidP="004E7E44">
      <w:pPr>
        <w:spacing w:line="360" w:lineRule="auto"/>
        <w:rPr>
          <w:rFonts w:cs="Tahoma"/>
          <w:szCs w:val="18"/>
        </w:rPr>
      </w:pPr>
      <w:r>
        <w:rPr>
          <w:rFonts w:cs="Tahoma"/>
          <w:szCs w:val="18"/>
        </w:rPr>
        <w:t>P</w:t>
      </w:r>
      <w:r w:rsidR="00B067FD">
        <w:rPr>
          <w:rFonts w:cs="Tahoma"/>
          <w:szCs w:val="18"/>
        </w:rPr>
        <w:t xml:space="preserve">assing in the applicable users access token </w:t>
      </w:r>
      <w:r>
        <w:rPr>
          <w:rFonts w:cs="Tahoma"/>
          <w:szCs w:val="18"/>
        </w:rPr>
        <w:t>as the password to remove the token entry from the main Kinetic system.</w:t>
      </w:r>
      <w:r w:rsidR="00C3680F">
        <w:rPr>
          <w:rFonts w:cs="Tahoma"/>
          <w:szCs w:val="18"/>
        </w:rPr>
        <w:br w:type="page"/>
      </w:r>
    </w:p>
    <w:p w:rsidR="00C3680F" w:rsidRDefault="00C3680F" w:rsidP="00C3680F">
      <w:pPr>
        <w:pStyle w:val="Heading1"/>
      </w:pPr>
      <w:r>
        <w:lastRenderedPageBreak/>
        <w:t>Authentication</w:t>
      </w:r>
    </w:p>
    <w:p w:rsidR="00C3680F" w:rsidRDefault="00C80D2E" w:rsidP="0008640C">
      <w:pPr>
        <w:spacing w:line="360" w:lineRule="auto"/>
        <w:rPr>
          <w:rFonts w:cs="Tahoma"/>
          <w:szCs w:val="18"/>
        </w:rPr>
      </w:pPr>
      <w:r>
        <w:rPr>
          <w:rFonts w:cs="Tahoma"/>
          <w:szCs w:val="18"/>
        </w:rPr>
        <w:t>Authentication will be carried out in two ways depending on whether there is an entry in the user table. If there is an entry, this user should be used for authentication. There should only be one user in this table at any one time.</w:t>
      </w:r>
    </w:p>
    <w:p w:rsidR="00C3680F" w:rsidRDefault="00C3680F" w:rsidP="00C3680F">
      <w:pPr>
        <w:pStyle w:val="Heading2"/>
      </w:pPr>
      <w:r>
        <w:t>Login for New Users</w:t>
      </w:r>
    </w:p>
    <w:p w:rsidR="00C3680F" w:rsidRPr="004E0387" w:rsidRDefault="00C3680F" w:rsidP="00C3680F">
      <w:pPr>
        <w:rPr>
          <w:sz w:val="28"/>
          <w:szCs w:val="28"/>
          <w:u w:val="single"/>
        </w:rPr>
      </w:pPr>
      <w:r>
        <w:rPr>
          <w:noProof/>
          <w:sz w:val="28"/>
          <w:szCs w:val="28"/>
          <w:lang w:eastAsia="en-GB"/>
        </w:rPr>
        <w:drawing>
          <wp:inline distT="0" distB="0" distL="0" distR="0" wp14:anchorId="471183EC" wp14:editId="05FEC716">
            <wp:extent cx="5724525" cy="1295400"/>
            <wp:effectExtent l="0" t="0" r="9525" b="0"/>
            <wp:docPr id="8" name="Picture 8" descr="C:\Users\richard\Pictures\Screenpresso\2019-09-19_09h54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hard\Pictures\Screenpresso\2019-09-19_09h54_4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1295400"/>
                    </a:xfrm>
                    <a:prstGeom prst="rect">
                      <a:avLst/>
                    </a:prstGeom>
                    <a:noFill/>
                    <a:ln>
                      <a:noFill/>
                    </a:ln>
                  </pic:spPr>
                </pic:pic>
              </a:graphicData>
            </a:graphic>
          </wp:inline>
        </w:drawing>
      </w:r>
    </w:p>
    <w:p w:rsidR="00C3680F" w:rsidRPr="00C3680F" w:rsidRDefault="00C3680F" w:rsidP="003A7310">
      <w:pPr>
        <w:spacing w:line="360" w:lineRule="auto"/>
        <w:rPr>
          <w:szCs w:val="18"/>
        </w:rPr>
      </w:pPr>
      <w:r w:rsidRPr="00C3680F">
        <w:rPr>
          <w:szCs w:val="18"/>
        </w:rPr>
        <w:t>When the user initial starts the application, they will be presented with the service input screen. On this screen, the user will specify the service name that they want to connect to. They will not be required to type the entire URL as the application will construct this for them, i.e. https://www.{service name}.com/. The device will then make a call to check whether this URL is valid. If the URL is valid, the server will respond with the branding information to the application which will be stored in the structure database. The application will then navigate to the user login screen (with the branding displayed) for user validation.</w:t>
      </w:r>
    </w:p>
    <w:p w:rsidR="00C3680F" w:rsidRPr="00C3680F" w:rsidRDefault="00C3680F" w:rsidP="00C3680F">
      <w:pPr>
        <w:rPr>
          <w:szCs w:val="18"/>
        </w:rPr>
      </w:pPr>
      <w:r w:rsidRPr="00C3680F">
        <w:rPr>
          <w:noProof/>
          <w:szCs w:val="18"/>
          <w:lang w:eastAsia="en-GB"/>
        </w:rPr>
        <w:drawing>
          <wp:inline distT="0" distB="0" distL="0" distR="0" wp14:anchorId="1A283C02" wp14:editId="1492E83A">
            <wp:extent cx="5724525" cy="1009650"/>
            <wp:effectExtent l="0" t="0" r="9525" b="0"/>
            <wp:docPr id="5" name="Picture 5" descr="C:\Users\richard\Pictures\Screenpresso\2019-09-19_09h56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hard\Pictures\Screenpresso\2019-09-19_09h56_0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4525" cy="1009650"/>
                    </a:xfrm>
                    <a:prstGeom prst="rect">
                      <a:avLst/>
                    </a:prstGeom>
                    <a:noFill/>
                    <a:ln>
                      <a:noFill/>
                    </a:ln>
                  </pic:spPr>
                </pic:pic>
              </a:graphicData>
            </a:graphic>
          </wp:inline>
        </w:drawing>
      </w:r>
    </w:p>
    <w:p w:rsidR="00C3680F" w:rsidRDefault="00C3680F" w:rsidP="003A7310">
      <w:pPr>
        <w:spacing w:line="360" w:lineRule="auto"/>
        <w:rPr>
          <w:szCs w:val="18"/>
        </w:rPr>
      </w:pPr>
      <w:r w:rsidRPr="00C3680F">
        <w:rPr>
          <w:szCs w:val="18"/>
        </w:rPr>
        <w:t xml:space="preserve">The login screen will operate like a standard login screen. The user will input their username and password to be authenticated by the main Kinetic system. If the credentials supplied by the user are valid, the server will respond with a hashed and salted user access token which will allow the user to interact with the main Kinetic system. This token will be stored in the </w:t>
      </w:r>
      <w:r w:rsidR="00457D57">
        <w:rPr>
          <w:szCs w:val="18"/>
        </w:rPr>
        <w:t>User</w:t>
      </w:r>
      <w:r w:rsidRPr="00C3680F">
        <w:rPr>
          <w:szCs w:val="18"/>
        </w:rPr>
        <w:t xml:space="preserve"> database</w:t>
      </w:r>
      <w:r w:rsidR="00457D57">
        <w:rPr>
          <w:szCs w:val="18"/>
        </w:rPr>
        <w:t xml:space="preserve"> with the username of the logged in device user and the Kinetic user that was used for authentication.</w:t>
      </w:r>
    </w:p>
    <w:p w:rsidR="00C3680F" w:rsidRDefault="00C3680F" w:rsidP="00C3680F">
      <w:pPr>
        <w:pStyle w:val="Heading2"/>
      </w:pPr>
      <w:r>
        <w:t xml:space="preserve">Login for </w:t>
      </w:r>
      <w:r w:rsidR="00486B46">
        <w:t>Existing</w:t>
      </w:r>
      <w:r w:rsidR="001C6344">
        <w:t xml:space="preserve"> User</w:t>
      </w:r>
    </w:p>
    <w:p w:rsidR="00C3680F" w:rsidRDefault="00C3680F" w:rsidP="00C3680F">
      <w:pPr>
        <w:jc w:val="center"/>
        <w:rPr>
          <w:sz w:val="24"/>
          <w:szCs w:val="24"/>
        </w:rPr>
      </w:pPr>
      <w:r w:rsidRPr="00D76BAD">
        <w:rPr>
          <w:noProof/>
          <w:sz w:val="24"/>
          <w:szCs w:val="24"/>
          <w:lang w:eastAsia="en-GB"/>
        </w:rPr>
        <w:drawing>
          <wp:inline distT="0" distB="0" distL="0" distR="0" wp14:anchorId="1FC119B8" wp14:editId="4E047B3D">
            <wp:extent cx="3306511" cy="1257808"/>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06511" cy="1257808"/>
                    </a:xfrm>
                    <a:prstGeom prst="rect">
                      <a:avLst/>
                    </a:prstGeom>
                  </pic:spPr>
                </pic:pic>
              </a:graphicData>
            </a:graphic>
          </wp:inline>
        </w:drawing>
      </w:r>
    </w:p>
    <w:p w:rsidR="00C3680F" w:rsidRPr="00C3680F" w:rsidRDefault="00C3680F" w:rsidP="003A7310">
      <w:pPr>
        <w:spacing w:line="360" w:lineRule="auto"/>
        <w:rPr>
          <w:szCs w:val="18"/>
        </w:rPr>
      </w:pPr>
      <w:r w:rsidRPr="00C3680F">
        <w:rPr>
          <w:szCs w:val="18"/>
        </w:rPr>
        <w:lastRenderedPageBreak/>
        <w:t>If the</w:t>
      </w:r>
      <w:r w:rsidR="00C80D2E">
        <w:rPr>
          <w:szCs w:val="18"/>
        </w:rPr>
        <w:t>re is a</w:t>
      </w:r>
      <w:r w:rsidRPr="00C3680F">
        <w:rPr>
          <w:szCs w:val="18"/>
        </w:rPr>
        <w:t xml:space="preserve"> row in the user session database, the user will be able to gain access to the application without inputting their credentials. </w:t>
      </w:r>
      <w:r w:rsidR="00C80D2E">
        <w:rPr>
          <w:szCs w:val="18"/>
        </w:rPr>
        <w:t>The application should open at the home screen using the username and the authentication token from the user row.</w:t>
      </w:r>
    </w:p>
    <w:p w:rsidR="00C3680F" w:rsidRPr="00C3680F" w:rsidRDefault="00C3680F" w:rsidP="00C3680F">
      <w:pPr>
        <w:rPr>
          <w:szCs w:val="18"/>
        </w:rPr>
      </w:pPr>
    </w:p>
    <w:p w:rsidR="009B4BB6" w:rsidRDefault="009B4BB6">
      <w:pPr>
        <w:spacing w:after="160" w:line="259" w:lineRule="auto"/>
        <w:rPr>
          <w:rFonts w:asciiTheme="majorHAnsi" w:eastAsiaTheme="majorEastAsia" w:hAnsiTheme="majorHAnsi" w:cstheme="majorBidi"/>
          <w:color w:val="2E74B5" w:themeColor="accent1" w:themeShade="BF"/>
          <w:sz w:val="32"/>
          <w:szCs w:val="32"/>
        </w:rPr>
      </w:pPr>
      <w:r>
        <w:br w:type="page"/>
      </w:r>
    </w:p>
    <w:p w:rsidR="003329E8" w:rsidRDefault="003329E8" w:rsidP="003329E8">
      <w:pPr>
        <w:pStyle w:val="Heading1"/>
      </w:pPr>
      <w:r>
        <w:lastRenderedPageBreak/>
        <w:t>Initial Sync</w:t>
      </w:r>
    </w:p>
    <w:p w:rsidR="003329E8" w:rsidRDefault="003329E8" w:rsidP="003329E8">
      <w:r>
        <w:t xml:space="preserve">The initial sync will run the same type of sync as the when a user logs into the application but the screen required will be different. </w:t>
      </w:r>
    </w:p>
    <w:p w:rsidR="003329E8" w:rsidRDefault="003329E8" w:rsidP="003329E8">
      <w:r>
        <w:t xml:space="preserve">A user will be able to either perform a data upload, a data download or a full sync. </w:t>
      </w:r>
    </w:p>
    <w:p w:rsidR="003329E8" w:rsidRDefault="003329E8" w:rsidP="003329E8"/>
    <w:p w:rsidR="003329E8" w:rsidRDefault="003329E8" w:rsidP="003329E8">
      <w:r>
        <w:t xml:space="preserve">For all of the steps below, use the SyncServiceURL and append the method name. E.g. if the sync service url is </w:t>
      </w:r>
      <w:hyperlink r:id="rId52" w:history="1">
        <w:r w:rsidRPr="005E6E4D">
          <w:rPr>
            <w:rStyle w:val="Hyperlink"/>
          </w:rPr>
          <w:t>http://appv2syncservice.motionkinetic.net/SyncService.svc</w:t>
        </w:r>
      </w:hyperlink>
      <w:r>
        <w:t xml:space="preserve"> then the service call would be </w:t>
      </w:r>
      <w:hyperlink r:id="rId53" w:history="1">
        <w:r w:rsidRPr="005E6E4D">
          <w:rPr>
            <w:rStyle w:val="Hyperlink"/>
          </w:rPr>
          <w:t>http://appv2syncservice.motionkinetic.net/SyncService.svc/GetApplicationInfo</w:t>
        </w:r>
      </w:hyperlink>
      <w:r>
        <w:t>. All methods are POST unless otherwise stated. All content is sent in JSON format.</w:t>
      </w:r>
    </w:p>
    <w:p w:rsidR="003329E8" w:rsidRDefault="003329E8" w:rsidP="003329E8">
      <w:pPr>
        <w:pStyle w:val="Heading3"/>
      </w:pPr>
      <w:r>
        <w:t>Step 1. Call “GetApplicationInfo”</w:t>
      </w:r>
    </w:p>
    <w:p w:rsidR="003329E8" w:rsidRPr="00D8104D" w:rsidRDefault="003329E8" w:rsidP="003329E8">
      <w:pPr>
        <w:rPr>
          <w:b/>
        </w:rPr>
      </w:pPr>
      <w:r w:rsidRPr="00D8104D">
        <w:rPr>
          <w:b/>
        </w:rPr>
        <w:t>Request</w:t>
      </w:r>
    </w:p>
    <w:p w:rsidR="003329E8" w:rsidRDefault="003329E8" w:rsidP="003329E8">
      <w:r>
        <w:t>Include username and access token in standard format:</w:t>
      </w:r>
    </w:p>
    <w:p w:rsidR="003329E8" w:rsidRDefault="003329E8" w:rsidP="003329E8">
      <w:r>
        <w:rPr>
          <w:rFonts w:ascii="Lucida Console" w:hAnsi="Lucida Console" w:cs="Lucida Console"/>
          <w:sz w:val="17"/>
          <w:szCs w:val="17"/>
        </w:rPr>
        <w:t>{"username":"john.smith","password":"</w:t>
      </w:r>
      <w:r w:rsidRPr="00D8104D">
        <w:rPr>
          <w:rFonts w:ascii="Lucida Console" w:hAnsi="Lucida Console" w:cs="Lucida Console"/>
          <w:sz w:val="17"/>
          <w:szCs w:val="17"/>
        </w:rPr>
        <w:t>e116427f-8c3d-ad8d-42e9-ae02e42fea95</w:t>
      </w:r>
      <w:r>
        <w:rPr>
          <w:rFonts w:ascii="Lucida Console" w:hAnsi="Lucida Console" w:cs="Lucida Console"/>
          <w:sz w:val="17"/>
          <w:szCs w:val="17"/>
        </w:rPr>
        <w:t>"}</w:t>
      </w:r>
    </w:p>
    <w:p w:rsidR="003329E8" w:rsidRPr="00D8104D" w:rsidRDefault="003329E8" w:rsidP="003329E8">
      <w:pPr>
        <w:rPr>
          <w:b/>
        </w:rPr>
      </w:pPr>
      <w:r>
        <w:rPr>
          <w:b/>
        </w:rPr>
        <w:t>Response</w:t>
      </w:r>
    </w:p>
    <w:p w:rsidR="003329E8" w:rsidRDefault="003329E8" w:rsidP="003329E8">
      <w:r>
        <w:t>This will return results with the following model:</w:t>
      </w:r>
    </w:p>
    <w:tbl>
      <w:tblPr>
        <w:tblStyle w:val="TableGrid"/>
        <w:tblW w:w="0" w:type="auto"/>
        <w:tblLook w:val="04A0" w:firstRow="1" w:lastRow="0" w:firstColumn="1" w:lastColumn="0" w:noHBand="0" w:noVBand="1"/>
      </w:tblPr>
      <w:tblGrid>
        <w:gridCol w:w="9016"/>
      </w:tblGrid>
      <w:tr w:rsidR="003329E8" w:rsidTr="00EA044B">
        <w:tc>
          <w:tcPr>
            <w:tcW w:w="9016" w:type="dxa"/>
          </w:tcPr>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ApplicationInfoModel</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CustomerCode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CustomerName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ApplicationName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HideScheduler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VersionNo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329E8" w:rsidRDefault="003329E8" w:rsidP="00EA044B">
            <w:r>
              <w:rPr>
                <w:rFonts w:ascii="Consolas" w:hAnsi="Consolas" w:cs="Consolas"/>
                <w:color w:val="000000"/>
                <w:sz w:val="19"/>
                <w:szCs w:val="19"/>
              </w:rPr>
              <w:t xml:space="preserve">    }</w:t>
            </w:r>
          </w:p>
        </w:tc>
      </w:tr>
    </w:tbl>
    <w:p w:rsidR="003329E8" w:rsidRDefault="003329E8" w:rsidP="003329E8"/>
    <w:p w:rsidR="003329E8" w:rsidRPr="00DC486E" w:rsidRDefault="003329E8" w:rsidP="003329E8">
      <w:pPr>
        <w:rPr>
          <w:color w:val="FF0000"/>
        </w:rPr>
      </w:pPr>
      <w:r w:rsidRPr="00DC486E">
        <w:rPr>
          <w:color w:val="FF0000"/>
        </w:rPr>
        <w:t>This information should be stored in the App database</w:t>
      </w:r>
    </w:p>
    <w:p w:rsidR="003329E8" w:rsidRDefault="003329E8" w:rsidP="003329E8"/>
    <w:p w:rsidR="003329E8" w:rsidRDefault="003329E8" w:rsidP="003329E8">
      <w:pPr>
        <w:pStyle w:val="Heading3"/>
      </w:pPr>
      <w:r>
        <w:t>Step 2. Call “PreSync”</w:t>
      </w:r>
    </w:p>
    <w:p w:rsidR="003329E8" w:rsidRPr="00D8104D" w:rsidRDefault="003329E8" w:rsidP="003329E8">
      <w:pPr>
        <w:rPr>
          <w:b/>
        </w:rPr>
      </w:pPr>
      <w:r w:rsidRPr="00D8104D">
        <w:rPr>
          <w:b/>
        </w:rPr>
        <w:t>Request</w:t>
      </w:r>
    </w:p>
    <w:p w:rsidR="003329E8" w:rsidRDefault="003329E8" w:rsidP="003329E8">
      <w:r>
        <w:t>Include username and access token in standard format:</w:t>
      </w:r>
    </w:p>
    <w:p w:rsidR="003329E8" w:rsidRDefault="003329E8" w:rsidP="003329E8">
      <w:r>
        <w:rPr>
          <w:rFonts w:ascii="Lucida Console" w:hAnsi="Lucida Console" w:cs="Lucida Console"/>
          <w:sz w:val="17"/>
          <w:szCs w:val="17"/>
        </w:rPr>
        <w:t>{"username":"john.smith","password":"</w:t>
      </w:r>
      <w:r w:rsidRPr="00D8104D">
        <w:rPr>
          <w:rFonts w:ascii="Lucida Console" w:hAnsi="Lucida Console" w:cs="Lucida Console"/>
          <w:sz w:val="17"/>
          <w:szCs w:val="17"/>
        </w:rPr>
        <w:t>e116427f-8c3d-ad8d-42e9-ae02e42fea95</w:t>
      </w:r>
      <w:r>
        <w:rPr>
          <w:rFonts w:ascii="Lucida Console" w:hAnsi="Lucida Console" w:cs="Lucida Console"/>
          <w:sz w:val="17"/>
          <w:szCs w:val="17"/>
        </w:rPr>
        <w:t>"}</w:t>
      </w:r>
    </w:p>
    <w:p w:rsidR="003329E8" w:rsidRPr="00D8104D" w:rsidRDefault="003329E8" w:rsidP="003329E8">
      <w:pPr>
        <w:rPr>
          <w:b/>
        </w:rPr>
      </w:pPr>
      <w:r>
        <w:rPr>
          <w:b/>
        </w:rPr>
        <w:t>Response</w:t>
      </w:r>
    </w:p>
    <w:p w:rsidR="003329E8" w:rsidRDefault="003329E8" w:rsidP="003329E8">
      <w:r>
        <w:t>This will simply return a bool of “true”. No action is taken from this response.</w:t>
      </w:r>
    </w:p>
    <w:p w:rsidR="003329E8" w:rsidRDefault="003329E8" w:rsidP="003329E8"/>
    <w:p w:rsidR="003329E8" w:rsidRDefault="003329E8" w:rsidP="003329E8">
      <w:pPr>
        <w:pStyle w:val="Heading3"/>
      </w:pPr>
      <w:r>
        <w:t>Step 3. Call “RequestServerSync”</w:t>
      </w:r>
    </w:p>
    <w:p w:rsidR="003329E8" w:rsidRPr="00D8104D" w:rsidRDefault="003329E8" w:rsidP="003329E8">
      <w:pPr>
        <w:rPr>
          <w:b/>
        </w:rPr>
      </w:pPr>
      <w:r w:rsidRPr="00D8104D">
        <w:rPr>
          <w:b/>
        </w:rPr>
        <w:t>Request</w:t>
      </w:r>
    </w:p>
    <w:p w:rsidR="003329E8" w:rsidRDefault="003329E8" w:rsidP="003329E8">
      <w:r>
        <w:t>Include username and access token in standard format. Also include “type” and set to “initial”</w:t>
      </w:r>
    </w:p>
    <w:p w:rsidR="003329E8" w:rsidRDefault="003329E8" w:rsidP="003329E8">
      <w:r>
        <w:rPr>
          <w:rFonts w:ascii="Lucida Console" w:hAnsi="Lucida Console" w:cs="Lucida Console"/>
          <w:sz w:val="17"/>
          <w:szCs w:val="17"/>
        </w:rPr>
        <w:t>{"username":"john.smith","password":"</w:t>
      </w:r>
      <w:r w:rsidRPr="00D8104D">
        <w:rPr>
          <w:rFonts w:ascii="Lucida Console" w:hAnsi="Lucida Console" w:cs="Lucida Console"/>
          <w:sz w:val="17"/>
          <w:szCs w:val="17"/>
        </w:rPr>
        <w:t>e116427f-8c3d-ad8d-42e9-ae02e42fea95</w:t>
      </w:r>
      <w:r>
        <w:rPr>
          <w:rFonts w:ascii="Lucida Console" w:hAnsi="Lucida Console" w:cs="Lucida Console"/>
          <w:sz w:val="17"/>
          <w:szCs w:val="17"/>
        </w:rPr>
        <w:t>","type":"initial"}</w:t>
      </w:r>
    </w:p>
    <w:p w:rsidR="003329E8" w:rsidRPr="00D8104D" w:rsidRDefault="003329E8" w:rsidP="003329E8">
      <w:pPr>
        <w:rPr>
          <w:b/>
        </w:rPr>
      </w:pPr>
      <w:r>
        <w:rPr>
          <w:b/>
        </w:rPr>
        <w:t>Response</w:t>
      </w:r>
    </w:p>
    <w:p w:rsidR="003329E8" w:rsidRDefault="003329E8" w:rsidP="003329E8">
      <w:r>
        <w:t>This will return results with the following model:</w:t>
      </w:r>
    </w:p>
    <w:tbl>
      <w:tblPr>
        <w:tblStyle w:val="TableGrid"/>
        <w:tblW w:w="0" w:type="auto"/>
        <w:tblLook w:val="04A0" w:firstRow="1" w:lastRow="0" w:firstColumn="1" w:lastColumn="0" w:noHBand="0" w:noVBand="1"/>
      </w:tblPr>
      <w:tblGrid>
        <w:gridCol w:w="9016"/>
      </w:tblGrid>
      <w:tr w:rsidR="003329E8" w:rsidTr="00EA044B">
        <w:tc>
          <w:tcPr>
            <w:tcW w:w="9016" w:type="dxa"/>
          </w:tcPr>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ServerSyncDetails</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Guid SyncID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AuditBatchSize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329E8" w:rsidRDefault="003329E8" w:rsidP="00EA044B">
            <w:r>
              <w:rPr>
                <w:rFonts w:ascii="Consolas" w:hAnsi="Consolas" w:cs="Consolas"/>
                <w:color w:val="000000"/>
                <w:sz w:val="19"/>
                <w:szCs w:val="19"/>
              </w:rPr>
              <w:t xml:space="preserve">    }</w:t>
            </w:r>
          </w:p>
        </w:tc>
      </w:tr>
    </w:tbl>
    <w:p w:rsidR="003329E8" w:rsidRDefault="003329E8" w:rsidP="003329E8"/>
    <w:p w:rsidR="003329E8" w:rsidRDefault="003329E8" w:rsidP="003329E8">
      <w:r>
        <w:t>SyncID is used in future requests during the sync process. It links together the requests on the server side.</w:t>
      </w:r>
    </w:p>
    <w:p w:rsidR="003329E8" w:rsidRDefault="003329E8" w:rsidP="003329E8">
      <w:r>
        <w:t>AuditBatchSize is used in the next step.</w:t>
      </w:r>
    </w:p>
    <w:p w:rsidR="003329E8" w:rsidRDefault="003329E8" w:rsidP="003329E8"/>
    <w:p w:rsidR="003329E8" w:rsidRDefault="003329E8" w:rsidP="003329E8">
      <w:pPr>
        <w:pStyle w:val="Heading3"/>
      </w:pPr>
      <w:r>
        <w:t>Step 4. Call “UploadClientSyncAuditBatch”</w:t>
      </w:r>
    </w:p>
    <w:p w:rsidR="003329E8" w:rsidRDefault="003329E8" w:rsidP="003329E8">
      <w:pPr>
        <w:rPr>
          <w:b/>
        </w:rPr>
      </w:pPr>
      <w:r>
        <w:rPr>
          <w:b/>
        </w:rPr>
        <w:t>Request</w:t>
      </w:r>
    </w:p>
    <w:p w:rsidR="003329E8" w:rsidRPr="00DC486E" w:rsidRDefault="003329E8" w:rsidP="003329E8">
      <w:r>
        <w:lastRenderedPageBreak/>
        <w:t>This sends to the server entries from the SyncAudit table. Include username and access token in standard format.</w:t>
      </w:r>
    </w:p>
    <w:tbl>
      <w:tblPr>
        <w:tblStyle w:val="TableGrid"/>
        <w:tblW w:w="0" w:type="auto"/>
        <w:tblLook w:val="04A0" w:firstRow="1" w:lastRow="0" w:firstColumn="1" w:lastColumn="0" w:noHBand="0" w:noVBand="1"/>
      </w:tblPr>
      <w:tblGrid>
        <w:gridCol w:w="9016"/>
      </w:tblGrid>
      <w:tr w:rsidR="003329E8" w:rsidTr="00EA044B">
        <w:tc>
          <w:tcPr>
            <w:tcW w:w="9016" w:type="dxa"/>
          </w:tcPr>
          <w:p w:rsidR="003329E8" w:rsidRPr="00DC486E" w:rsidRDefault="003329E8" w:rsidP="00EA044B">
            <w:r w:rsidRPr="00DC486E">
              <w:t>{</w:t>
            </w:r>
          </w:p>
          <w:p w:rsidR="003329E8" w:rsidRPr="00DC486E" w:rsidRDefault="003329E8" w:rsidP="00EA044B">
            <w:r w:rsidRPr="00DC486E">
              <w:t>"clientAudits": [{</w:t>
            </w:r>
          </w:p>
          <w:p w:rsidR="003329E8" w:rsidRPr="00DC486E" w:rsidRDefault="003329E8" w:rsidP="00EA044B">
            <w:r w:rsidRPr="00DC486E">
              <w:tab/>
            </w:r>
            <w:r w:rsidRPr="00DC486E">
              <w:tab/>
              <w:t>"ID": "8ad5ee13-05a5-4b79-8a9a-0ec6f8b34abe",</w:t>
            </w:r>
          </w:p>
          <w:p w:rsidR="003329E8" w:rsidRPr="00DC486E" w:rsidRDefault="003329E8" w:rsidP="00EA044B">
            <w:r w:rsidRPr="00DC486E">
              <w:tab/>
            </w:r>
            <w:r w:rsidRPr="00DC486E">
              <w:tab/>
              <w:t>"Ticks": 1565268287042,</w:t>
            </w:r>
          </w:p>
          <w:p w:rsidR="003329E8" w:rsidRPr="00DC486E" w:rsidRDefault="003329E8" w:rsidP="00EA044B">
            <w:r w:rsidRPr="00DC486E">
              <w:tab/>
            </w:r>
            <w:r w:rsidRPr="00DC486E">
              <w:tab/>
              <w:t>"IsDelete": 0</w:t>
            </w:r>
          </w:p>
          <w:p w:rsidR="003329E8" w:rsidRPr="00DC486E" w:rsidRDefault="003329E8" w:rsidP="00EA044B">
            <w:r w:rsidRPr="00DC486E">
              <w:tab/>
              <w:t>}, {</w:t>
            </w:r>
          </w:p>
          <w:p w:rsidR="003329E8" w:rsidRPr="00DC486E" w:rsidRDefault="003329E8" w:rsidP="00EA044B">
            <w:r w:rsidRPr="00DC486E">
              <w:tab/>
            </w:r>
            <w:r w:rsidRPr="00DC486E">
              <w:tab/>
              <w:t>"ID": "3f16a2b9-a0ef-43dd-a5fa-1b887a5cca66",</w:t>
            </w:r>
          </w:p>
          <w:p w:rsidR="003329E8" w:rsidRPr="00DC486E" w:rsidRDefault="003329E8" w:rsidP="00EA044B">
            <w:r w:rsidRPr="00DC486E">
              <w:tab/>
            </w:r>
            <w:r w:rsidRPr="00DC486E">
              <w:tab/>
              <w:t>"Ticks": 1565268287042,</w:t>
            </w:r>
          </w:p>
          <w:p w:rsidR="003329E8" w:rsidRPr="00DC486E" w:rsidRDefault="003329E8" w:rsidP="00EA044B">
            <w:r w:rsidRPr="00DC486E">
              <w:tab/>
            </w:r>
            <w:r w:rsidRPr="00DC486E">
              <w:tab/>
              <w:t>"IsDelete": 0</w:t>
            </w:r>
          </w:p>
          <w:p w:rsidR="003329E8" w:rsidRPr="00DC486E" w:rsidRDefault="003329E8" w:rsidP="00EA044B">
            <w:r w:rsidRPr="00DC486E">
              <w:tab/>
              <w:t>}, {</w:t>
            </w:r>
          </w:p>
          <w:p w:rsidR="003329E8" w:rsidRPr="00DC486E" w:rsidRDefault="003329E8" w:rsidP="00EA044B">
            <w:r w:rsidRPr="00DC486E">
              <w:tab/>
            </w:r>
            <w:r w:rsidRPr="00DC486E">
              <w:tab/>
              <w:t>"ID": "6066e1f2-e28c-4453-9f3c-2592a042fd90",</w:t>
            </w:r>
          </w:p>
          <w:p w:rsidR="003329E8" w:rsidRPr="00DC486E" w:rsidRDefault="003329E8" w:rsidP="00EA044B">
            <w:r w:rsidRPr="00DC486E">
              <w:tab/>
            </w:r>
            <w:r w:rsidRPr="00DC486E">
              <w:tab/>
              <w:t>"Ticks": 1565268287042,</w:t>
            </w:r>
          </w:p>
          <w:p w:rsidR="003329E8" w:rsidRPr="00DC486E" w:rsidRDefault="003329E8" w:rsidP="00EA044B">
            <w:r w:rsidRPr="00DC486E">
              <w:tab/>
            </w:r>
            <w:r w:rsidRPr="00DC486E">
              <w:tab/>
              <w:t>"IsDelete": 0</w:t>
            </w:r>
          </w:p>
          <w:p w:rsidR="003329E8" w:rsidRPr="00DC486E" w:rsidRDefault="003329E8" w:rsidP="00EA044B">
            <w:r w:rsidRPr="00DC486E">
              <w:tab/>
              <w:t>}</w:t>
            </w:r>
          </w:p>
          <w:p w:rsidR="003329E8" w:rsidRPr="00DC486E" w:rsidRDefault="003329E8" w:rsidP="00EA044B">
            <w:r w:rsidRPr="00DC486E">
              <w:t>],</w:t>
            </w:r>
          </w:p>
          <w:p w:rsidR="003329E8" w:rsidRPr="00DC486E" w:rsidRDefault="003329E8" w:rsidP="00EA044B">
            <w:r w:rsidRPr="00DC486E">
              <w:t>"syncID": "aa933d0f-e20a-4c96-a9db-70f9e8e38d75",</w:t>
            </w:r>
          </w:p>
          <w:p w:rsidR="003329E8" w:rsidRPr="00DC486E" w:rsidRDefault="003329E8" w:rsidP="00EA044B">
            <w:r w:rsidRPr="00DC486E">
              <w:t>"username": "motion",</w:t>
            </w:r>
          </w:p>
          <w:p w:rsidR="003329E8" w:rsidRPr="00DC486E" w:rsidRDefault="003329E8" w:rsidP="00EA044B">
            <w:r w:rsidRPr="00DC486E">
              <w:t>"password": "e116427f-8c3d-ad8d-42e9-ae02e42fea95"</w:t>
            </w:r>
          </w:p>
          <w:p w:rsidR="003329E8" w:rsidRDefault="003329E8" w:rsidP="00EA044B">
            <w:pPr>
              <w:rPr>
                <w:b/>
              </w:rPr>
            </w:pPr>
            <w:r w:rsidRPr="00DC486E">
              <w:t>}</w:t>
            </w:r>
          </w:p>
        </w:tc>
      </w:tr>
    </w:tbl>
    <w:p w:rsidR="003329E8" w:rsidRPr="00DC486E" w:rsidRDefault="003329E8" w:rsidP="003329E8">
      <w:pPr>
        <w:rPr>
          <w:b/>
        </w:rPr>
      </w:pPr>
    </w:p>
    <w:p w:rsidR="003329E8" w:rsidRDefault="003329E8" w:rsidP="003329E8">
      <w:r>
        <w:t>ClientAudits is a list containing 3 columns from the SyncAudit table.</w:t>
      </w:r>
    </w:p>
    <w:p w:rsidR="003329E8" w:rsidRDefault="003329E8" w:rsidP="003329E8">
      <w:bookmarkStart w:id="2" w:name="_Hlk20390095"/>
      <w:r>
        <w:t>SyncID is taken from the response of “</w:t>
      </w:r>
      <w:r w:rsidRPr="00007C56">
        <w:t>RequestServerSync</w:t>
      </w:r>
      <w:r>
        <w:t>” above.</w:t>
      </w:r>
    </w:p>
    <w:bookmarkEnd w:id="2"/>
    <w:p w:rsidR="003329E8" w:rsidRDefault="003329E8" w:rsidP="003329E8">
      <w:r>
        <w:t xml:space="preserve">As this is the “initial” sync, the query on the SyncAudit table to produce this data should be filtered down to the following “TableName”s (this list will grow during the project so ensure that it is easily modified). </w:t>
      </w:r>
    </w:p>
    <w:p w:rsidR="003329E8" w:rsidRPr="00D051CC" w:rsidRDefault="003329E8" w:rsidP="003329E8">
      <w:pPr>
        <w:pStyle w:val="ListParagraph"/>
        <w:numPr>
          <w:ilvl w:val="0"/>
          <w:numId w:val="14"/>
        </w:numPr>
      </w:pPr>
      <w:r w:rsidRPr="00D051CC">
        <w:t>Address</w:t>
      </w:r>
    </w:p>
    <w:p w:rsidR="003329E8" w:rsidRPr="00D051CC" w:rsidRDefault="003329E8" w:rsidP="003329E8">
      <w:pPr>
        <w:pStyle w:val="ListParagraph"/>
        <w:numPr>
          <w:ilvl w:val="0"/>
          <w:numId w:val="14"/>
        </w:numPr>
      </w:pPr>
      <w:r w:rsidRPr="00D051CC">
        <w:t>Contact</w:t>
      </w:r>
    </w:p>
    <w:p w:rsidR="003329E8" w:rsidRPr="00D051CC" w:rsidRDefault="003329E8" w:rsidP="003329E8">
      <w:pPr>
        <w:pStyle w:val="ListParagraph"/>
        <w:numPr>
          <w:ilvl w:val="0"/>
          <w:numId w:val="14"/>
        </w:numPr>
      </w:pPr>
      <w:r w:rsidRPr="00D051CC">
        <w:t>Customer</w:t>
      </w:r>
    </w:p>
    <w:p w:rsidR="003329E8" w:rsidRPr="00D051CC" w:rsidRDefault="003329E8" w:rsidP="003329E8">
      <w:pPr>
        <w:pStyle w:val="ListParagraph"/>
        <w:numPr>
          <w:ilvl w:val="0"/>
          <w:numId w:val="14"/>
        </w:numPr>
      </w:pPr>
      <w:r w:rsidRPr="00D051CC">
        <w:t>Job</w:t>
      </w:r>
    </w:p>
    <w:p w:rsidR="003329E8" w:rsidRPr="00D051CC" w:rsidRDefault="003329E8" w:rsidP="003329E8">
      <w:pPr>
        <w:pStyle w:val="ListParagraph"/>
        <w:numPr>
          <w:ilvl w:val="0"/>
          <w:numId w:val="14"/>
        </w:numPr>
      </w:pPr>
      <w:r w:rsidRPr="00D051CC">
        <w:t>JobPerson</w:t>
      </w:r>
    </w:p>
    <w:p w:rsidR="003329E8" w:rsidRPr="00D051CC" w:rsidRDefault="003329E8" w:rsidP="003329E8">
      <w:pPr>
        <w:pStyle w:val="ListParagraph"/>
        <w:numPr>
          <w:ilvl w:val="0"/>
          <w:numId w:val="14"/>
        </w:numPr>
      </w:pPr>
      <w:r w:rsidRPr="00D051CC">
        <w:t>LanguageText</w:t>
      </w:r>
    </w:p>
    <w:p w:rsidR="003329E8" w:rsidRPr="00D051CC" w:rsidRDefault="003329E8" w:rsidP="003329E8">
      <w:pPr>
        <w:pStyle w:val="ListParagraph"/>
        <w:numPr>
          <w:ilvl w:val="0"/>
          <w:numId w:val="14"/>
        </w:numPr>
      </w:pPr>
      <w:r w:rsidRPr="00D051CC">
        <w:t>Setting</w:t>
      </w:r>
    </w:p>
    <w:p w:rsidR="003329E8" w:rsidRPr="00D051CC" w:rsidRDefault="003329E8" w:rsidP="003329E8">
      <w:pPr>
        <w:pStyle w:val="ListParagraph"/>
        <w:numPr>
          <w:ilvl w:val="0"/>
          <w:numId w:val="14"/>
        </w:numPr>
      </w:pPr>
      <w:r w:rsidRPr="00D051CC">
        <w:t>PersonSchedulerEvent</w:t>
      </w:r>
    </w:p>
    <w:p w:rsidR="003329E8" w:rsidRPr="00D051CC" w:rsidRDefault="003329E8" w:rsidP="003329E8">
      <w:pPr>
        <w:pStyle w:val="ListParagraph"/>
        <w:numPr>
          <w:ilvl w:val="0"/>
          <w:numId w:val="14"/>
        </w:numPr>
      </w:pPr>
      <w:r w:rsidRPr="00D051CC">
        <w:t>SchedulerEvent</w:t>
      </w:r>
    </w:p>
    <w:p w:rsidR="003329E8" w:rsidRPr="00D051CC" w:rsidRDefault="003329E8" w:rsidP="003329E8">
      <w:pPr>
        <w:pStyle w:val="ListParagraph"/>
        <w:numPr>
          <w:ilvl w:val="0"/>
          <w:numId w:val="14"/>
        </w:numPr>
      </w:pPr>
      <w:r w:rsidRPr="00D051CC">
        <w:t>SchedulerEventItem</w:t>
      </w:r>
    </w:p>
    <w:p w:rsidR="003329E8" w:rsidRPr="00D051CC" w:rsidRDefault="003329E8" w:rsidP="003329E8">
      <w:pPr>
        <w:pStyle w:val="ListParagraph"/>
        <w:numPr>
          <w:ilvl w:val="0"/>
          <w:numId w:val="14"/>
        </w:numPr>
      </w:pPr>
      <w:r w:rsidRPr="00D051CC">
        <w:t>Site</w:t>
      </w:r>
    </w:p>
    <w:p w:rsidR="003329E8" w:rsidRPr="00D051CC" w:rsidRDefault="003329E8" w:rsidP="003329E8">
      <w:pPr>
        <w:pStyle w:val="ListParagraph"/>
        <w:numPr>
          <w:ilvl w:val="0"/>
          <w:numId w:val="14"/>
        </w:numPr>
      </w:pPr>
      <w:r w:rsidRPr="00D051CC">
        <w:t>UsergroupUser</w:t>
      </w:r>
    </w:p>
    <w:p w:rsidR="003329E8" w:rsidRPr="00D051CC" w:rsidRDefault="003329E8" w:rsidP="003329E8">
      <w:pPr>
        <w:pStyle w:val="ListParagraph"/>
        <w:numPr>
          <w:ilvl w:val="0"/>
          <w:numId w:val="14"/>
        </w:numPr>
      </w:pPr>
      <w:r w:rsidRPr="00D051CC">
        <w:t>UsergroupPermission</w:t>
      </w:r>
    </w:p>
    <w:p w:rsidR="003329E8" w:rsidRDefault="003329E8" w:rsidP="003329E8">
      <w:pPr>
        <w:rPr>
          <w:b/>
        </w:rPr>
      </w:pPr>
      <w:r>
        <w:rPr>
          <w:b/>
        </w:rPr>
        <w:t>Response</w:t>
      </w:r>
    </w:p>
    <w:p w:rsidR="003329E8" w:rsidRPr="00007C56" w:rsidRDefault="003329E8" w:rsidP="003329E8">
      <w:r>
        <w:t>The server will return a bool: true for success, false for error. If an error occurred don’t proceed further with the sync and show the user a message.</w:t>
      </w:r>
    </w:p>
    <w:p w:rsidR="003329E8" w:rsidRPr="00007C56" w:rsidRDefault="003329E8" w:rsidP="003329E8"/>
    <w:p w:rsidR="003329E8" w:rsidRDefault="003329E8" w:rsidP="003329E8">
      <w:pPr>
        <w:pStyle w:val="Heading3"/>
      </w:pPr>
      <w:r>
        <w:t>Step 5. Call “FinalizeClientSyncAuditUploadsV2”</w:t>
      </w:r>
    </w:p>
    <w:p w:rsidR="003329E8" w:rsidRDefault="003329E8" w:rsidP="003329E8">
      <w:pPr>
        <w:rPr>
          <w:b/>
        </w:rPr>
      </w:pPr>
      <w:r>
        <w:rPr>
          <w:b/>
        </w:rPr>
        <w:t>Request</w:t>
      </w:r>
    </w:p>
    <w:p w:rsidR="003329E8" w:rsidRDefault="003329E8" w:rsidP="003329E8">
      <w:r>
        <w:t>Include username and access token in standard format. Also include “type” set to “initial” and the SyncID from the response of “</w:t>
      </w:r>
      <w:r w:rsidRPr="00007C56">
        <w:t>RequestServerSync</w:t>
      </w:r>
      <w:r>
        <w:t>” above.</w:t>
      </w:r>
    </w:p>
    <w:p w:rsidR="003329E8" w:rsidRDefault="003329E8" w:rsidP="003329E8">
      <w:r>
        <w:rPr>
          <w:rFonts w:ascii="Lucida Console" w:hAnsi="Lucida Console" w:cs="Lucida Console"/>
          <w:sz w:val="17"/>
          <w:szCs w:val="17"/>
        </w:rPr>
        <w:t>{"username":"john.smith","password":"</w:t>
      </w:r>
      <w:r w:rsidRPr="00D8104D">
        <w:rPr>
          <w:rFonts w:ascii="Lucida Console" w:hAnsi="Lucida Console" w:cs="Lucida Console"/>
          <w:sz w:val="17"/>
          <w:szCs w:val="17"/>
        </w:rPr>
        <w:t>e116427f-8c3d-ad8d-42e9-ae02e42fea95</w:t>
      </w:r>
      <w:r>
        <w:rPr>
          <w:rFonts w:ascii="Lucida Console" w:hAnsi="Lucida Console" w:cs="Lucida Console"/>
          <w:sz w:val="17"/>
          <w:szCs w:val="17"/>
        </w:rPr>
        <w:t>","type":"initial", “SyncID”:”</w:t>
      </w:r>
      <w:r w:rsidRPr="00396CF2">
        <w:t xml:space="preserve"> </w:t>
      </w:r>
      <w:r w:rsidRPr="00396CF2">
        <w:rPr>
          <w:rFonts w:ascii="Lucida Console" w:hAnsi="Lucida Console" w:cs="Lucida Console"/>
          <w:sz w:val="17"/>
          <w:szCs w:val="17"/>
        </w:rPr>
        <w:t>690dbf6b-4df1-fb82-447c-5a3fd072de55</w:t>
      </w:r>
      <w:r>
        <w:rPr>
          <w:rFonts w:ascii="Lucida Console" w:hAnsi="Lucida Console" w:cs="Lucida Console"/>
          <w:sz w:val="17"/>
          <w:szCs w:val="17"/>
        </w:rPr>
        <w:t>”}</w:t>
      </w:r>
    </w:p>
    <w:p w:rsidR="003329E8" w:rsidRDefault="003329E8" w:rsidP="003329E8">
      <w:pPr>
        <w:rPr>
          <w:b/>
        </w:rPr>
      </w:pPr>
      <w:r>
        <w:rPr>
          <w:b/>
        </w:rPr>
        <w:t>Response</w:t>
      </w:r>
    </w:p>
    <w:tbl>
      <w:tblPr>
        <w:tblStyle w:val="TableGrid"/>
        <w:tblW w:w="0" w:type="auto"/>
        <w:tblLook w:val="04A0" w:firstRow="1" w:lastRow="0" w:firstColumn="1" w:lastColumn="0" w:noHBand="0" w:noVBand="1"/>
      </w:tblPr>
      <w:tblGrid>
        <w:gridCol w:w="9016"/>
      </w:tblGrid>
      <w:tr w:rsidR="003329E8" w:rsidTr="00EA044B">
        <w:tc>
          <w:tcPr>
            <w:tcW w:w="9016" w:type="dxa"/>
          </w:tcPr>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ServerDataSyncResponse</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BatchCount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Guid SyncID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329E8" w:rsidRDefault="003329E8" w:rsidP="00EA044B">
            <w:pPr>
              <w:rPr>
                <w:b/>
              </w:rPr>
            </w:pPr>
            <w:r>
              <w:rPr>
                <w:rFonts w:ascii="Consolas" w:hAnsi="Consolas" w:cs="Consolas"/>
                <w:color w:val="000000"/>
                <w:sz w:val="19"/>
                <w:szCs w:val="19"/>
              </w:rPr>
              <w:t xml:space="preserve">    }</w:t>
            </w:r>
          </w:p>
        </w:tc>
      </w:tr>
    </w:tbl>
    <w:p w:rsidR="003329E8" w:rsidRDefault="003329E8" w:rsidP="003329E8">
      <w:pPr>
        <w:rPr>
          <w:b/>
        </w:rPr>
      </w:pPr>
    </w:p>
    <w:p w:rsidR="003329E8" w:rsidRDefault="003329E8" w:rsidP="003329E8">
      <w:r>
        <w:t>BatchCount is how many times the next step is to be called.</w:t>
      </w:r>
    </w:p>
    <w:p w:rsidR="003329E8" w:rsidRDefault="003329E8" w:rsidP="003329E8">
      <w:r>
        <w:t>SyncID is just a confirmation of the SyncID passed in and can be ignored.</w:t>
      </w:r>
    </w:p>
    <w:p w:rsidR="003329E8" w:rsidRDefault="003329E8" w:rsidP="003329E8"/>
    <w:p w:rsidR="003329E8" w:rsidRDefault="003329E8" w:rsidP="003329E8">
      <w:pPr>
        <w:pStyle w:val="Heading3"/>
      </w:pPr>
      <w:r>
        <w:t>Step 6. Call “DataBatchV2” (loop)</w:t>
      </w:r>
    </w:p>
    <w:p w:rsidR="003329E8" w:rsidRDefault="003329E8" w:rsidP="003329E8">
      <w:r>
        <w:t>This service will be called in a loop, the number of times it is looped will be the same as the BatchCount in the previous response. Include username and access token.</w:t>
      </w:r>
    </w:p>
    <w:p w:rsidR="003329E8" w:rsidRDefault="003329E8" w:rsidP="003329E8">
      <w:pPr>
        <w:rPr>
          <w:b/>
        </w:rPr>
      </w:pPr>
      <w:r>
        <w:rPr>
          <w:b/>
        </w:rPr>
        <w:t>Request</w:t>
      </w:r>
    </w:p>
    <w:tbl>
      <w:tblPr>
        <w:tblStyle w:val="TableGrid"/>
        <w:tblW w:w="0" w:type="auto"/>
        <w:tblLook w:val="04A0" w:firstRow="1" w:lastRow="0" w:firstColumn="1" w:lastColumn="0" w:noHBand="0" w:noVBand="1"/>
      </w:tblPr>
      <w:tblGrid>
        <w:gridCol w:w="9016"/>
      </w:tblGrid>
      <w:tr w:rsidR="003329E8" w:rsidTr="00EA044B">
        <w:tc>
          <w:tcPr>
            <w:tcW w:w="9016" w:type="dxa"/>
          </w:tcPr>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ServerDataBatchRequest</w:t>
            </w:r>
            <w:r>
              <w:rPr>
                <w:rFonts w:ascii="Consolas" w:hAnsi="Consolas" w:cs="Consolas"/>
                <w:color w:val="000000"/>
                <w:sz w:val="19"/>
                <w:szCs w:val="19"/>
              </w:rPr>
              <w:t xml:space="preserve"> </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Guid SyncID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BatchNo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329E8" w:rsidRDefault="003329E8" w:rsidP="00EA044B">
            <w:pPr>
              <w:rPr>
                <w:b/>
              </w:rPr>
            </w:pPr>
            <w:r>
              <w:rPr>
                <w:rFonts w:ascii="Consolas" w:hAnsi="Consolas" w:cs="Consolas"/>
                <w:color w:val="000000"/>
                <w:sz w:val="19"/>
                <w:szCs w:val="19"/>
              </w:rPr>
              <w:t xml:space="preserve">    }</w:t>
            </w:r>
          </w:p>
        </w:tc>
      </w:tr>
    </w:tbl>
    <w:p w:rsidR="003329E8" w:rsidRDefault="003329E8" w:rsidP="003329E8">
      <w:pPr>
        <w:rPr>
          <w:b/>
        </w:rPr>
      </w:pPr>
    </w:p>
    <w:p w:rsidR="003329E8" w:rsidRDefault="003329E8" w:rsidP="003329E8">
      <w:r w:rsidRPr="00396CF2">
        <w:t>SyncID is taken from the response of “RequestServerSync” above.</w:t>
      </w:r>
    </w:p>
    <w:p w:rsidR="003329E8" w:rsidRDefault="003329E8" w:rsidP="003329E8">
      <w:r>
        <w:t>BatchNo is the current batch we are requesting, starting at 1.</w:t>
      </w:r>
    </w:p>
    <w:p w:rsidR="003329E8" w:rsidRDefault="003329E8" w:rsidP="003329E8"/>
    <w:p w:rsidR="003329E8" w:rsidRDefault="003329E8" w:rsidP="003329E8">
      <w:r>
        <w:rPr>
          <w:b/>
        </w:rPr>
        <w:t>Response</w:t>
      </w:r>
    </w:p>
    <w:p w:rsidR="003329E8" w:rsidRDefault="003329E8" w:rsidP="003329E8">
      <w:r>
        <w:t>JSON Representation:</w:t>
      </w:r>
    </w:p>
    <w:tbl>
      <w:tblPr>
        <w:tblStyle w:val="TableGrid"/>
        <w:tblW w:w="0" w:type="auto"/>
        <w:tblLook w:val="04A0" w:firstRow="1" w:lastRow="0" w:firstColumn="1" w:lastColumn="0" w:noHBand="0" w:noVBand="1"/>
      </w:tblPr>
      <w:tblGrid>
        <w:gridCol w:w="9016"/>
      </w:tblGrid>
      <w:tr w:rsidR="003329E8" w:rsidTr="00EA044B">
        <w:tc>
          <w:tcPr>
            <w:tcW w:w="9016" w:type="dxa"/>
          </w:tcPr>
          <w:p w:rsidR="003329E8" w:rsidRPr="00DC486E" w:rsidRDefault="003329E8" w:rsidP="00EA044B">
            <w:r w:rsidRPr="00DC486E">
              <w:t>{</w:t>
            </w:r>
          </w:p>
          <w:p w:rsidR="003329E8" w:rsidRPr="00DC486E" w:rsidRDefault="003329E8" w:rsidP="00EA044B">
            <w:r w:rsidRPr="00DC486E">
              <w:t>"</w:t>
            </w:r>
            <w:r>
              <w:t>ServerRows</w:t>
            </w:r>
            <w:r w:rsidRPr="00DC486E">
              <w:t>": [{</w:t>
            </w:r>
          </w:p>
          <w:p w:rsidR="003329E8" w:rsidRPr="00DC486E" w:rsidRDefault="003329E8" w:rsidP="00EA044B">
            <w:r w:rsidRPr="00DC486E">
              <w:tab/>
            </w:r>
            <w:r w:rsidRPr="00DC486E">
              <w:tab/>
              <w:t>"ID": "8ad5ee13-05a5-4b79-8a9a-0ec6f8b34abe",</w:t>
            </w:r>
          </w:p>
          <w:p w:rsidR="003329E8" w:rsidRPr="00DC486E" w:rsidRDefault="003329E8" w:rsidP="00EA044B">
            <w:r w:rsidRPr="00DC486E">
              <w:tab/>
            </w:r>
            <w:r w:rsidRPr="00DC486E">
              <w:tab/>
              <w:t>"Ticks": 1565268287042,</w:t>
            </w:r>
          </w:p>
          <w:p w:rsidR="003329E8" w:rsidRPr="00DC486E" w:rsidRDefault="003329E8" w:rsidP="00EA044B">
            <w:pPr>
              <w:spacing w:after="160" w:line="259" w:lineRule="auto"/>
            </w:pPr>
            <w:r w:rsidRPr="00DC486E">
              <w:tab/>
            </w:r>
            <w:r w:rsidRPr="00DC486E">
              <w:tab/>
              <w:t>"</w:t>
            </w:r>
            <w:r>
              <w:t>Type</w:t>
            </w:r>
            <w:r w:rsidRPr="00DC486E">
              <w:t xml:space="preserve">": </w:t>
            </w:r>
            <w:r>
              <w:t>“Job”,</w:t>
            </w:r>
            <w:r>
              <w:br/>
            </w:r>
            <w:r>
              <w:tab/>
            </w:r>
            <w:r>
              <w:tab/>
              <w:t>“Model”: “{\”SomeJSONString\”:123456}”</w:t>
            </w:r>
          </w:p>
          <w:p w:rsidR="003329E8" w:rsidRPr="00DC486E" w:rsidRDefault="003329E8" w:rsidP="00EA044B">
            <w:r w:rsidRPr="00DC486E">
              <w:tab/>
              <w:t>}, {</w:t>
            </w:r>
          </w:p>
          <w:p w:rsidR="003329E8" w:rsidRPr="00DC486E" w:rsidRDefault="003329E8" w:rsidP="00EA044B">
            <w:r w:rsidRPr="00DC486E">
              <w:tab/>
            </w:r>
            <w:r w:rsidRPr="00DC486E">
              <w:tab/>
              <w:t>"ID": "8ad5ee13-05a5-4b79-8a9a-0ec6f8b34abe",</w:t>
            </w:r>
          </w:p>
          <w:p w:rsidR="003329E8" w:rsidRPr="00DC486E" w:rsidRDefault="003329E8" w:rsidP="00EA044B">
            <w:r w:rsidRPr="00DC486E">
              <w:tab/>
            </w:r>
            <w:r w:rsidRPr="00DC486E">
              <w:tab/>
              <w:t>"Ticks": 1565268287042,</w:t>
            </w:r>
          </w:p>
          <w:p w:rsidR="003329E8" w:rsidRPr="00DC486E" w:rsidRDefault="003329E8" w:rsidP="00EA044B">
            <w:pPr>
              <w:spacing w:after="160" w:line="259" w:lineRule="auto"/>
            </w:pPr>
            <w:r w:rsidRPr="00DC486E">
              <w:tab/>
            </w:r>
            <w:r w:rsidRPr="00DC486E">
              <w:tab/>
              <w:t>"</w:t>
            </w:r>
            <w:r>
              <w:t>Type</w:t>
            </w:r>
            <w:r w:rsidRPr="00DC486E">
              <w:t xml:space="preserve">": </w:t>
            </w:r>
            <w:r>
              <w:t>“Job”,</w:t>
            </w:r>
            <w:r>
              <w:br/>
            </w:r>
            <w:r>
              <w:tab/>
            </w:r>
            <w:r>
              <w:tab/>
              <w:t>“Model”: “{\”SomeJSONString\”:123456}”</w:t>
            </w:r>
          </w:p>
          <w:p w:rsidR="003329E8" w:rsidRPr="00DC486E" w:rsidRDefault="003329E8" w:rsidP="00EA044B">
            <w:r w:rsidRPr="00DC486E">
              <w:tab/>
              <w:t>}, {</w:t>
            </w:r>
          </w:p>
          <w:p w:rsidR="003329E8" w:rsidRPr="00DC486E" w:rsidRDefault="003329E8" w:rsidP="00EA044B">
            <w:r w:rsidRPr="00DC486E">
              <w:tab/>
            </w:r>
            <w:r w:rsidRPr="00DC486E">
              <w:tab/>
              <w:t>"ID": "8ad5ee13-05a5-4b79-8a9a-0ec6f8b34abe",</w:t>
            </w:r>
          </w:p>
          <w:p w:rsidR="003329E8" w:rsidRPr="00DC486E" w:rsidRDefault="003329E8" w:rsidP="00EA044B">
            <w:r w:rsidRPr="00DC486E">
              <w:tab/>
            </w:r>
            <w:r w:rsidRPr="00DC486E">
              <w:tab/>
              <w:t>"Ticks": 1565268287042,</w:t>
            </w:r>
          </w:p>
          <w:p w:rsidR="003329E8" w:rsidRPr="00DC486E" w:rsidRDefault="003329E8" w:rsidP="00EA044B">
            <w:pPr>
              <w:spacing w:after="160" w:line="259" w:lineRule="auto"/>
            </w:pPr>
            <w:r w:rsidRPr="00DC486E">
              <w:tab/>
            </w:r>
            <w:r w:rsidRPr="00DC486E">
              <w:tab/>
              <w:t>"</w:t>
            </w:r>
            <w:r>
              <w:t>Type</w:t>
            </w:r>
            <w:r w:rsidRPr="00DC486E">
              <w:t xml:space="preserve">": </w:t>
            </w:r>
            <w:r>
              <w:t>“Job”,</w:t>
            </w:r>
            <w:r>
              <w:br/>
            </w:r>
            <w:r>
              <w:tab/>
            </w:r>
            <w:r>
              <w:tab/>
              <w:t>“Model”: “{\”SomeJSONString\”:123456}”</w:t>
            </w:r>
          </w:p>
          <w:p w:rsidR="003329E8" w:rsidRPr="00DC486E" w:rsidRDefault="003329E8" w:rsidP="00EA044B">
            <w:r w:rsidRPr="00DC486E">
              <w:tab/>
              <w:t>}</w:t>
            </w:r>
          </w:p>
          <w:p w:rsidR="003329E8" w:rsidRPr="00DC486E" w:rsidRDefault="003329E8" w:rsidP="00EA044B">
            <w:r w:rsidRPr="00DC486E">
              <w:t>],</w:t>
            </w:r>
          </w:p>
          <w:p w:rsidR="003329E8" w:rsidRPr="00DC486E" w:rsidRDefault="003329E8" w:rsidP="00EA044B">
            <w:r w:rsidRPr="00DC486E">
              <w:t>"</w:t>
            </w:r>
            <w:r>
              <w:t>BatchNo</w:t>
            </w:r>
            <w:r w:rsidRPr="00DC486E">
              <w:t>": "</w:t>
            </w:r>
            <w:r>
              <w:t>1</w:t>
            </w:r>
            <w:r w:rsidRPr="00DC486E">
              <w:t>",</w:t>
            </w:r>
          </w:p>
          <w:p w:rsidR="003329E8" w:rsidRDefault="003329E8" w:rsidP="00EA044B">
            <w:r w:rsidRPr="00DC486E">
              <w:t>}</w:t>
            </w:r>
          </w:p>
        </w:tc>
      </w:tr>
    </w:tbl>
    <w:p w:rsidR="003329E8" w:rsidRDefault="003329E8" w:rsidP="003329E8"/>
    <w:p w:rsidR="003329E8" w:rsidRDefault="003329E8" w:rsidP="003329E8">
      <w:r>
        <w:t>Where a Filestore type is returned, also note this ID in memory as it is used in the next step.</w:t>
      </w:r>
    </w:p>
    <w:p w:rsidR="003329E8" w:rsidRDefault="003329E8" w:rsidP="003329E8">
      <w:r>
        <w:t>Class representation:</w:t>
      </w:r>
    </w:p>
    <w:tbl>
      <w:tblPr>
        <w:tblStyle w:val="TableGrid"/>
        <w:tblW w:w="0" w:type="auto"/>
        <w:tblLook w:val="04A0" w:firstRow="1" w:lastRow="0" w:firstColumn="1" w:lastColumn="0" w:noHBand="0" w:noVBand="1"/>
      </w:tblPr>
      <w:tblGrid>
        <w:gridCol w:w="9016"/>
      </w:tblGrid>
      <w:tr w:rsidR="003329E8" w:rsidTr="00EA044B">
        <w:tc>
          <w:tcPr>
            <w:tcW w:w="9016" w:type="dxa"/>
          </w:tcPr>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ServerDataBatchV2Response</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List&lt;ServerRowV2Response&gt; ServerRows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BatchNo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p>
          <w:p w:rsidR="003329E8" w:rsidRDefault="003329E8" w:rsidP="00EA044B">
            <w:pPr>
              <w:autoSpaceDE w:val="0"/>
              <w:autoSpaceDN w:val="0"/>
              <w:adjustRightInd w:val="0"/>
              <w:rPr>
                <w:rFonts w:ascii="Consolas" w:hAnsi="Consolas" w:cs="Consolas"/>
                <w:color w:val="000000"/>
                <w:sz w:val="19"/>
                <w:szCs w:val="19"/>
              </w:rPr>
            </w:pP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ServerRowV2Response</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Guid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Model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Ticks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Type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329E8" w:rsidRDefault="003329E8" w:rsidP="00EA044B">
            <w:r>
              <w:rPr>
                <w:rFonts w:ascii="Consolas" w:hAnsi="Consolas" w:cs="Consolas"/>
                <w:color w:val="000000"/>
                <w:sz w:val="19"/>
                <w:szCs w:val="19"/>
              </w:rPr>
              <w:t xml:space="preserve">    }</w:t>
            </w:r>
          </w:p>
        </w:tc>
      </w:tr>
    </w:tbl>
    <w:p w:rsidR="003329E8" w:rsidRDefault="003329E8" w:rsidP="003329E8"/>
    <w:p w:rsidR="003329E8" w:rsidRPr="00396CF2" w:rsidRDefault="003329E8" w:rsidP="003329E8"/>
    <w:p w:rsidR="003329E8" w:rsidRPr="00396CF2" w:rsidRDefault="003329E8" w:rsidP="003329E8">
      <w:pPr>
        <w:rPr>
          <w:color w:val="FF0000"/>
        </w:rPr>
      </w:pPr>
    </w:p>
    <w:p w:rsidR="003329E8" w:rsidRDefault="003329E8" w:rsidP="003329E8">
      <w:pPr>
        <w:pStyle w:val="Heading3"/>
      </w:pPr>
      <w:r>
        <w:t>Step 7. Call “FilestoreV2” (loop)</w:t>
      </w:r>
    </w:p>
    <w:p w:rsidR="003329E8" w:rsidRDefault="003329E8" w:rsidP="003329E8">
      <w:r>
        <w:t xml:space="preserve">For each FilestoreID returned from DataBatchV2, we need to download the actual data. For each Filestore object returned in </w:t>
      </w:r>
      <w:r w:rsidRPr="00D8320D">
        <w:t>DataBatchV2</w:t>
      </w:r>
      <w:r>
        <w:t>, download the actual bytes using this method.</w:t>
      </w:r>
    </w:p>
    <w:p w:rsidR="003329E8" w:rsidRDefault="003329E8" w:rsidP="003329E8">
      <w:pPr>
        <w:rPr>
          <w:b/>
        </w:rPr>
      </w:pPr>
      <w:r w:rsidRPr="00BF59AC">
        <w:rPr>
          <w:b/>
        </w:rPr>
        <w:t>Request</w:t>
      </w:r>
    </w:p>
    <w:tbl>
      <w:tblPr>
        <w:tblStyle w:val="TableGrid"/>
        <w:tblW w:w="0" w:type="auto"/>
        <w:tblLook w:val="04A0" w:firstRow="1" w:lastRow="0" w:firstColumn="1" w:lastColumn="0" w:noHBand="0" w:noVBand="1"/>
      </w:tblPr>
      <w:tblGrid>
        <w:gridCol w:w="9016"/>
      </w:tblGrid>
      <w:tr w:rsidR="003329E8" w:rsidTr="00EA044B">
        <w:tc>
          <w:tcPr>
            <w:tcW w:w="9016" w:type="dxa"/>
          </w:tcPr>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FilestoreChunkRequest</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SyncID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FileID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w:t>
            </w:r>
          </w:p>
          <w:p w:rsidR="003329E8" w:rsidRDefault="003329E8" w:rsidP="00EA044B">
            <w:pPr>
              <w:rPr>
                <w:rFonts w:asciiTheme="majorHAnsi" w:eastAsiaTheme="majorEastAsia" w:hAnsiTheme="majorHAnsi" w:cstheme="majorBidi"/>
                <w:color w:val="2E74B5" w:themeColor="accent1" w:themeShade="BF"/>
                <w:sz w:val="32"/>
                <w:szCs w:val="32"/>
              </w:rPr>
            </w:pPr>
            <w:r>
              <w:rPr>
                <w:rFonts w:ascii="Consolas" w:hAnsi="Consolas" w:cs="Consolas"/>
                <w:color w:val="000000"/>
                <w:sz w:val="19"/>
                <w:szCs w:val="19"/>
              </w:rPr>
              <w:t xml:space="preserve">    }</w:t>
            </w:r>
          </w:p>
        </w:tc>
      </w:tr>
    </w:tbl>
    <w:p w:rsidR="003329E8" w:rsidRDefault="003329E8" w:rsidP="003329E8"/>
    <w:p w:rsidR="003329E8" w:rsidRDefault="003329E8" w:rsidP="003329E8">
      <w:r w:rsidRPr="00396CF2">
        <w:t>SyncID is taken from the response of “RequestServerSync” above.</w:t>
      </w:r>
    </w:p>
    <w:p w:rsidR="003329E8" w:rsidRDefault="003329E8" w:rsidP="003329E8">
      <w:r>
        <w:t>FileID is taken from the DataBatchV2 response above.</w:t>
      </w:r>
    </w:p>
    <w:p w:rsidR="003329E8" w:rsidRDefault="003329E8" w:rsidP="003329E8"/>
    <w:p w:rsidR="003329E8" w:rsidRDefault="003329E8" w:rsidP="003329E8">
      <w:pPr>
        <w:rPr>
          <w:b/>
        </w:rPr>
      </w:pPr>
      <w:r>
        <w:rPr>
          <w:b/>
        </w:rPr>
        <w:t>Response</w:t>
      </w:r>
    </w:p>
    <w:p w:rsidR="003329E8" w:rsidRPr="00D8320D" w:rsidRDefault="003329E8" w:rsidP="003329E8">
      <w:r>
        <w:t>This will return the raw bytes, it will not be wrapped in a JSON call. Files should be saved in the file system with the filename as the GUID and no file extension.</w:t>
      </w:r>
    </w:p>
    <w:p w:rsidR="003329E8" w:rsidRDefault="003329E8" w:rsidP="003329E8"/>
    <w:p w:rsidR="003329E8" w:rsidRDefault="003329E8" w:rsidP="003329E8">
      <w:pPr>
        <w:pStyle w:val="Heading3"/>
      </w:pPr>
      <w:r>
        <w:t>Step 7. Call “CalculateDefinitionDownloads”</w:t>
      </w:r>
    </w:p>
    <w:p w:rsidR="003329E8" w:rsidRDefault="003329E8" w:rsidP="003329E8">
      <w:pPr>
        <w:rPr>
          <w:b/>
        </w:rPr>
      </w:pPr>
      <w:r>
        <w:rPr>
          <w:b/>
        </w:rPr>
        <w:t>Request</w:t>
      </w:r>
    </w:p>
    <w:p w:rsidR="003329E8" w:rsidRDefault="003329E8" w:rsidP="003329E8">
      <w:r>
        <w:t>Include username and access token in standard format. Also include the SyncID from the response of “</w:t>
      </w:r>
      <w:r w:rsidRPr="00007C56">
        <w:t>RequestServerSync</w:t>
      </w:r>
      <w:r>
        <w:t>” above.</w:t>
      </w:r>
    </w:p>
    <w:p w:rsidR="003329E8" w:rsidRDefault="003329E8" w:rsidP="003329E8">
      <w:r>
        <w:rPr>
          <w:rFonts w:ascii="Lucida Console" w:hAnsi="Lucida Console" w:cs="Lucida Console"/>
          <w:sz w:val="17"/>
          <w:szCs w:val="17"/>
        </w:rPr>
        <w:t>{"username":"john.smith","password":"</w:t>
      </w:r>
      <w:r w:rsidRPr="00D8104D">
        <w:rPr>
          <w:rFonts w:ascii="Lucida Console" w:hAnsi="Lucida Console" w:cs="Lucida Console"/>
          <w:sz w:val="17"/>
          <w:szCs w:val="17"/>
        </w:rPr>
        <w:t>e116427f-8c3d-ad8d-42e9-ae02e42fea95</w:t>
      </w:r>
      <w:r>
        <w:rPr>
          <w:rFonts w:ascii="Lucida Console" w:hAnsi="Lucida Console" w:cs="Lucida Console"/>
          <w:sz w:val="17"/>
          <w:szCs w:val="17"/>
        </w:rPr>
        <w:t>", “SyncID”:”</w:t>
      </w:r>
      <w:r w:rsidRPr="00396CF2">
        <w:t xml:space="preserve"> </w:t>
      </w:r>
      <w:r w:rsidRPr="00396CF2">
        <w:rPr>
          <w:rFonts w:ascii="Lucida Console" w:hAnsi="Lucida Console" w:cs="Lucida Console"/>
          <w:sz w:val="17"/>
          <w:szCs w:val="17"/>
        </w:rPr>
        <w:t>690dbf6b-4df1-fb82-447c-5a3fd072de55</w:t>
      </w:r>
      <w:r>
        <w:rPr>
          <w:rFonts w:ascii="Lucida Console" w:hAnsi="Lucida Console" w:cs="Lucida Console"/>
          <w:sz w:val="17"/>
          <w:szCs w:val="17"/>
        </w:rPr>
        <w:t>”}</w:t>
      </w:r>
    </w:p>
    <w:p w:rsidR="003329E8" w:rsidRPr="00170A68" w:rsidRDefault="003329E8" w:rsidP="003329E8">
      <w:pPr>
        <w:rPr>
          <w:b/>
        </w:rPr>
      </w:pPr>
      <w:r w:rsidRPr="00170A68">
        <w:rPr>
          <w:b/>
        </w:rPr>
        <w:t>Response</w:t>
      </w:r>
    </w:p>
    <w:tbl>
      <w:tblPr>
        <w:tblStyle w:val="TableGrid"/>
        <w:tblW w:w="0" w:type="auto"/>
        <w:tblLook w:val="04A0" w:firstRow="1" w:lastRow="0" w:firstColumn="1" w:lastColumn="0" w:noHBand="0" w:noVBand="1"/>
      </w:tblPr>
      <w:tblGrid>
        <w:gridCol w:w="9016"/>
      </w:tblGrid>
      <w:tr w:rsidR="003329E8" w:rsidTr="00EA044B">
        <w:tc>
          <w:tcPr>
            <w:tcW w:w="9016" w:type="dxa"/>
          </w:tcPr>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CalculateDefinitionsResponse</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BatchCount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Guid SyncID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329E8" w:rsidRDefault="003329E8" w:rsidP="00EA044B"/>
        </w:tc>
      </w:tr>
    </w:tbl>
    <w:p w:rsidR="003329E8" w:rsidRDefault="003329E8" w:rsidP="003329E8">
      <w:r>
        <w:t>BatchCount is how many times the next step is to be called.</w:t>
      </w:r>
    </w:p>
    <w:p w:rsidR="003329E8" w:rsidRDefault="003329E8" w:rsidP="003329E8">
      <w:r>
        <w:t>SyncID is just a confirmation of the SyncID passed in and can be ignored.</w:t>
      </w:r>
    </w:p>
    <w:p w:rsidR="003329E8" w:rsidRDefault="003329E8" w:rsidP="003329E8"/>
    <w:p w:rsidR="003329E8" w:rsidRDefault="003329E8" w:rsidP="003329E8">
      <w:pPr>
        <w:pStyle w:val="Heading2"/>
      </w:pPr>
      <w:r>
        <w:t>Step 8. Call “GetDefinitionBatchV2” (loop)</w:t>
      </w:r>
    </w:p>
    <w:p w:rsidR="003329E8" w:rsidRPr="00170A68" w:rsidRDefault="003329E8" w:rsidP="003329E8">
      <w:pPr>
        <w:rPr>
          <w:b/>
        </w:rPr>
      </w:pPr>
      <w:r w:rsidRPr="00170A68">
        <w:rPr>
          <w:b/>
        </w:rPr>
        <w:t>Request</w:t>
      </w:r>
    </w:p>
    <w:tbl>
      <w:tblPr>
        <w:tblStyle w:val="TableGrid"/>
        <w:tblW w:w="0" w:type="auto"/>
        <w:tblLook w:val="04A0" w:firstRow="1" w:lastRow="0" w:firstColumn="1" w:lastColumn="0" w:noHBand="0" w:noVBand="1"/>
      </w:tblPr>
      <w:tblGrid>
        <w:gridCol w:w="9016"/>
      </w:tblGrid>
      <w:tr w:rsidR="003329E8" w:rsidTr="00EA044B">
        <w:tc>
          <w:tcPr>
            <w:tcW w:w="9016" w:type="dxa"/>
          </w:tcPr>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GetDefinitionBatchReqeust</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Guid SyncID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BatchNo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329E8" w:rsidRDefault="003329E8" w:rsidP="00EA044B">
            <w:r>
              <w:rPr>
                <w:rFonts w:ascii="Consolas" w:hAnsi="Consolas" w:cs="Consolas"/>
                <w:color w:val="000000"/>
                <w:sz w:val="19"/>
                <w:szCs w:val="19"/>
              </w:rPr>
              <w:t xml:space="preserve">    }</w:t>
            </w:r>
          </w:p>
        </w:tc>
      </w:tr>
    </w:tbl>
    <w:p w:rsidR="003329E8" w:rsidRDefault="003329E8" w:rsidP="003329E8">
      <w:r w:rsidRPr="00396CF2">
        <w:t>SyncID is taken from the response of “RequestServerSync” above.</w:t>
      </w:r>
    </w:p>
    <w:p w:rsidR="003329E8" w:rsidRDefault="003329E8" w:rsidP="003329E8">
      <w:r>
        <w:t>BatchNo is the current batch we are requesting, starting at 1.</w:t>
      </w:r>
    </w:p>
    <w:p w:rsidR="003329E8" w:rsidRDefault="003329E8" w:rsidP="003329E8"/>
    <w:p w:rsidR="003329E8" w:rsidRDefault="003329E8" w:rsidP="003329E8">
      <w:pPr>
        <w:rPr>
          <w:b/>
        </w:rPr>
      </w:pPr>
      <w:r w:rsidRPr="00170A68">
        <w:rPr>
          <w:b/>
        </w:rPr>
        <w:t>Response</w:t>
      </w:r>
    </w:p>
    <w:p w:rsidR="003329E8" w:rsidRDefault="003329E8" w:rsidP="003329E8"/>
    <w:tbl>
      <w:tblPr>
        <w:tblStyle w:val="TableGrid"/>
        <w:tblW w:w="0" w:type="auto"/>
        <w:tblLook w:val="04A0" w:firstRow="1" w:lastRow="0" w:firstColumn="1" w:lastColumn="0" w:noHBand="0" w:noVBand="1"/>
      </w:tblPr>
      <w:tblGrid>
        <w:gridCol w:w="9016"/>
      </w:tblGrid>
      <w:tr w:rsidR="003329E8" w:rsidTr="00EA044B">
        <w:tc>
          <w:tcPr>
            <w:tcW w:w="9016" w:type="dxa"/>
          </w:tcPr>
          <w:p w:rsidR="003329E8" w:rsidRPr="00DC486E" w:rsidRDefault="003329E8" w:rsidP="00EA044B">
            <w:r w:rsidRPr="00DC486E">
              <w:t>{</w:t>
            </w:r>
          </w:p>
          <w:p w:rsidR="003329E8" w:rsidRPr="00DC486E" w:rsidRDefault="003329E8" w:rsidP="00EA044B">
            <w:r w:rsidRPr="00DC486E">
              <w:t>"</w:t>
            </w:r>
            <w:r>
              <w:t>ServerRows</w:t>
            </w:r>
            <w:r w:rsidRPr="00DC486E">
              <w:t>": [{</w:t>
            </w:r>
          </w:p>
          <w:p w:rsidR="003329E8" w:rsidRPr="00DC486E" w:rsidRDefault="003329E8" w:rsidP="00EA044B">
            <w:r w:rsidRPr="00DC486E">
              <w:tab/>
            </w:r>
            <w:r w:rsidRPr="00DC486E">
              <w:tab/>
              <w:t>"</w:t>
            </w:r>
            <w:r>
              <w:t>SyncAudit</w:t>
            </w:r>
            <w:r w:rsidRPr="00DC486E">
              <w:t>Ticks": 1565268287042,</w:t>
            </w:r>
          </w:p>
          <w:p w:rsidR="003329E8" w:rsidRPr="00DC486E" w:rsidRDefault="003329E8" w:rsidP="00EA044B">
            <w:pPr>
              <w:spacing w:after="160" w:line="259" w:lineRule="auto"/>
            </w:pPr>
            <w:r w:rsidRPr="00DC486E">
              <w:tab/>
            </w:r>
            <w:r w:rsidRPr="00DC486E">
              <w:tab/>
              <w:t>"</w:t>
            </w:r>
            <w:r>
              <w:t>Type</w:t>
            </w:r>
            <w:r w:rsidRPr="00DC486E">
              <w:t xml:space="preserve">": </w:t>
            </w:r>
            <w:r>
              <w:t>“Job”,</w:t>
            </w:r>
            <w:r>
              <w:br/>
            </w:r>
            <w:r>
              <w:tab/>
            </w:r>
            <w:r>
              <w:tab/>
              <w:t>“Object”: “{\”SomeJSONString\”:123456}”</w:t>
            </w:r>
          </w:p>
          <w:p w:rsidR="003329E8" w:rsidRPr="00DC486E" w:rsidRDefault="003329E8" w:rsidP="00EA044B">
            <w:r w:rsidRPr="00DC486E">
              <w:tab/>
              <w:t>}, {</w:t>
            </w:r>
          </w:p>
          <w:p w:rsidR="003329E8" w:rsidRPr="00DC486E" w:rsidRDefault="003329E8" w:rsidP="00EA044B">
            <w:r w:rsidRPr="00DC486E">
              <w:tab/>
            </w:r>
            <w:r w:rsidRPr="00DC486E">
              <w:tab/>
              <w:t>"ID": "8ad5ee13-05a5-4b79-8a9a-0ec6f8b34abe",</w:t>
            </w:r>
          </w:p>
          <w:p w:rsidR="003329E8" w:rsidRPr="00DC486E" w:rsidRDefault="003329E8" w:rsidP="00EA044B">
            <w:r w:rsidRPr="00DC486E">
              <w:tab/>
            </w:r>
            <w:r w:rsidRPr="00DC486E">
              <w:tab/>
              <w:t>"</w:t>
            </w:r>
            <w:r>
              <w:t>SyncAudit</w:t>
            </w:r>
            <w:r w:rsidRPr="00DC486E">
              <w:t>Ticks": 1565268287042,</w:t>
            </w:r>
          </w:p>
          <w:p w:rsidR="003329E8" w:rsidRPr="00DC486E" w:rsidRDefault="003329E8" w:rsidP="00EA044B">
            <w:pPr>
              <w:spacing w:after="160" w:line="259" w:lineRule="auto"/>
            </w:pPr>
            <w:r w:rsidRPr="00DC486E">
              <w:tab/>
            </w:r>
            <w:r w:rsidRPr="00DC486E">
              <w:tab/>
              <w:t>"</w:t>
            </w:r>
            <w:r>
              <w:t>Type</w:t>
            </w:r>
            <w:r w:rsidRPr="00DC486E">
              <w:t xml:space="preserve">": </w:t>
            </w:r>
            <w:r>
              <w:t>“Item”,</w:t>
            </w:r>
            <w:r>
              <w:br/>
            </w:r>
            <w:r>
              <w:tab/>
            </w:r>
            <w:r>
              <w:tab/>
              <w:t>“Object”: “{\”SomeJSONString\”:123456}”</w:t>
            </w:r>
          </w:p>
          <w:p w:rsidR="003329E8" w:rsidRPr="00DC486E" w:rsidRDefault="003329E8" w:rsidP="00EA044B">
            <w:r w:rsidRPr="00DC486E">
              <w:tab/>
              <w:t>}, {</w:t>
            </w:r>
          </w:p>
          <w:p w:rsidR="003329E8" w:rsidRPr="00DC486E" w:rsidRDefault="003329E8" w:rsidP="00EA044B">
            <w:r w:rsidRPr="00DC486E">
              <w:tab/>
            </w:r>
            <w:r w:rsidRPr="00DC486E">
              <w:tab/>
              <w:t>"ID": "8ad5ee13-05a5-4b79-8a9a-0ec6f8b34abe",</w:t>
            </w:r>
          </w:p>
          <w:p w:rsidR="003329E8" w:rsidRPr="00DC486E" w:rsidRDefault="003329E8" w:rsidP="00EA044B">
            <w:r w:rsidRPr="00DC486E">
              <w:tab/>
            </w:r>
            <w:r w:rsidRPr="00DC486E">
              <w:tab/>
              <w:t>"</w:t>
            </w:r>
            <w:r>
              <w:t>SyncAudit</w:t>
            </w:r>
            <w:r w:rsidRPr="00DC486E">
              <w:t>Ticks": 1565268287042,</w:t>
            </w:r>
          </w:p>
          <w:p w:rsidR="003329E8" w:rsidRPr="00DC486E" w:rsidRDefault="003329E8" w:rsidP="00EA044B">
            <w:pPr>
              <w:spacing w:after="160" w:line="259" w:lineRule="auto"/>
            </w:pPr>
            <w:r w:rsidRPr="00DC486E">
              <w:tab/>
            </w:r>
            <w:r w:rsidRPr="00DC486E">
              <w:tab/>
              <w:t>"</w:t>
            </w:r>
            <w:r>
              <w:t>Type</w:t>
            </w:r>
            <w:r w:rsidRPr="00DC486E">
              <w:t xml:space="preserve">": </w:t>
            </w:r>
            <w:r>
              <w:t>“Report”,</w:t>
            </w:r>
            <w:r>
              <w:br/>
            </w:r>
            <w:r>
              <w:tab/>
            </w:r>
            <w:r>
              <w:tab/>
              <w:t>“Object”: “{\”SomeJSONString\”:123456}”</w:t>
            </w:r>
          </w:p>
          <w:p w:rsidR="003329E8" w:rsidRPr="00DC486E" w:rsidRDefault="003329E8" w:rsidP="00EA044B">
            <w:r w:rsidRPr="00DC486E">
              <w:tab/>
              <w:t>}</w:t>
            </w:r>
          </w:p>
          <w:p w:rsidR="003329E8" w:rsidRPr="00DC486E" w:rsidRDefault="003329E8" w:rsidP="00EA044B">
            <w:r w:rsidRPr="00DC486E">
              <w:t>],</w:t>
            </w:r>
          </w:p>
          <w:p w:rsidR="003329E8" w:rsidRPr="00DC486E" w:rsidRDefault="003329E8" w:rsidP="00EA044B">
            <w:r w:rsidRPr="00DC486E">
              <w:t>"</w:t>
            </w:r>
            <w:r>
              <w:t>BatchNo</w:t>
            </w:r>
            <w:r w:rsidRPr="00DC486E">
              <w:t>": "</w:t>
            </w:r>
            <w:r>
              <w:t>1</w:t>
            </w:r>
            <w:r w:rsidRPr="00DC486E">
              <w:t>",</w:t>
            </w:r>
          </w:p>
          <w:p w:rsidR="003329E8" w:rsidRDefault="003329E8" w:rsidP="00EA044B">
            <w:pPr>
              <w:rPr>
                <w:color w:val="FF0000"/>
              </w:rPr>
            </w:pPr>
            <w:r w:rsidRPr="00DC486E">
              <w:t>}</w:t>
            </w:r>
          </w:p>
        </w:tc>
      </w:tr>
    </w:tbl>
    <w:p w:rsidR="003329E8" w:rsidRDefault="003329E8" w:rsidP="003329E8">
      <w:pPr>
        <w:rPr>
          <w:color w:val="FF0000"/>
        </w:rPr>
      </w:pPr>
    </w:p>
    <w:p w:rsidR="003329E8" w:rsidRDefault="003329E8" w:rsidP="003329E8">
      <w:pPr>
        <w:rPr>
          <w:color w:val="FF0000"/>
        </w:rPr>
      </w:pPr>
    </w:p>
    <w:tbl>
      <w:tblPr>
        <w:tblStyle w:val="TableGrid"/>
        <w:tblW w:w="0" w:type="auto"/>
        <w:tblLook w:val="04A0" w:firstRow="1" w:lastRow="0" w:firstColumn="1" w:lastColumn="0" w:noHBand="0" w:noVBand="1"/>
      </w:tblPr>
      <w:tblGrid>
        <w:gridCol w:w="9016"/>
      </w:tblGrid>
      <w:tr w:rsidR="003329E8" w:rsidTr="00EA044B">
        <w:tc>
          <w:tcPr>
            <w:tcW w:w="9016" w:type="dxa"/>
          </w:tcPr>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DefinitionBatchV2Response</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List&lt;DefinitionRowV2Response&gt; ServerRows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BatchNo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329E8" w:rsidRDefault="003329E8" w:rsidP="00EA044B">
            <w:pPr>
              <w:autoSpaceDE w:val="0"/>
              <w:autoSpaceDN w:val="0"/>
              <w:adjustRightInd w:val="0"/>
              <w:rPr>
                <w:rFonts w:ascii="Consolas" w:hAnsi="Consolas" w:cs="Consolas"/>
                <w:color w:val="000000"/>
                <w:sz w:val="19"/>
                <w:szCs w:val="19"/>
              </w:rPr>
            </w:pP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DefinitionRowV2Response</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Guid?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Object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SyncAuditTicks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Type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329E8" w:rsidRDefault="003329E8" w:rsidP="00EA044B">
            <w:pPr>
              <w:rPr>
                <w:color w:val="FF0000"/>
              </w:rPr>
            </w:pPr>
            <w:r>
              <w:rPr>
                <w:rFonts w:ascii="Consolas" w:hAnsi="Consolas" w:cs="Consolas"/>
                <w:color w:val="000000"/>
                <w:sz w:val="19"/>
                <w:szCs w:val="19"/>
              </w:rPr>
              <w:t xml:space="preserve">    }</w:t>
            </w:r>
          </w:p>
        </w:tc>
      </w:tr>
    </w:tbl>
    <w:p w:rsidR="003329E8" w:rsidRDefault="003329E8" w:rsidP="003329E8">
      <w:pPr>
        <w:rPr>
          <w:color w:val="FF0000"/>
        </w:rPr>
      </w:pPr>
    </w:p>
    <w:p w:rsidR="003329E8" w:rsidRPr="00443C33" w:rsidRDefault="003329E8" w:rsidP="003329E8">
      <w:r>
        <w:t>These rows will be saved into the “Definition” table.</w:t>
      </w:r>
    </w:p>
    <w:p w:rsidR="003329E8" w:rsidRDefault="003329E8" w:rsidP="003329E8">
      <w:pPr>
        <w:rPr>
          <w:b/>
        </w:rPr>
      </w:pPr>
    </w:p>
    <w:p w:rsidR="003329E8" w:rsidRDefault="003329E8" w:rsidP="003329E8"/>
    <w:p w:rsidR="003329E8" w:rsidRDefault="003329E8" w:rsidP="003329E8">
      <w:pPr>
        <w:pStyle w:val="Heading3"/>
      </w:pPr>
      <w:r>
        <w:t>Step 9. Call “UploadClientDataModelAudits”</w:t>
      </w:r>
    </w:p>
    <w:p w:rsidR="003329E8" w:rsidRDefault="003329E8" w:rsidP="003329E8">
      <w:pPr>
        <w:rPr>
          <w:b/>
        </w:rPr>
      </w:pPr>
      <w:r>
        <w:rPr>
          <w:b/>
        </w:rPr>
        <w:t>Request</w:t>
      </w:r>
    </w:p>
    <w:p w:rsidR="003329E8" w:rsidRPr="00DC486E" w:rsidRDefault="003329E8" w:rsidP="003329E8">
      <w:r>
        <w:t>This sends to the server entries from the “Data” table. Include username and access token in standard format.</w:t>
      </w:r>
    </w:p>
    <w:tbl>
      <w:tblPr>
        <w:tblStyle w:val="TableGrid"/>
        <w:tblW w:w="0" w:type="auto"/>
        <w:tblLook w:val="04A0" w:firstRow="1" w:lastRow="0" w:firstColumn="1" w:lastColumn="0" w:noHBand="0" w:noVBand="1"/>
      </w:tblPr>
      <w:tblGrid>
        <w:gridCol w:w="9016"/>
      </w:tblGrid>
      <w:tr w:rsidR="003329E8" w:rsidTr="00EA044B">
        <w:tc>
          <w:tcPr>
            <w:tcW w:w="9016" w:type="dxa"/>
          </w:tcPr>
          <w:p w:rsidR="003329E8" w:rsidRPr="00DC486E" w:rsidRDefault="003329E8" w:rsidP="00EA044B">
            <w:r w:rsidRPr="00DC486E">
              <w:t>{</w:t>
            </w:r>
          </w:p>
          <w:p w:rsidR="003329E8" w:rsidRPr="00DC486E" w:rsidRDefault="003329E8" w:rsidP="00EA044B">
            <w:r w:rsidRPr="00DC486E">
              <w:t>"</w:t>
            </w:r>
            <w:r w:rsidRPr="00D051CC">
              <w:t>dataModelAudits</w:t>
            </w:r>
            <w:r w:rsidRPr="00DC486E">
              <w:t>": [{</w:t>
            </w:r>
          </w:p>
          <w:p w:rsidR="003329E8" w:rsidRPr="00DC486E" w:rsidRDefault="003329E8" w:rsidP="00EA044B">
            <w:r w:rsidRPr="00DC486E">
              <w:tab/>
            </w:r>
            <w:r w:rsidRPr="00DC486E">
              <w:tab/>
              <w:t>"ID": "8ad5ee13-05a5-4b79-8a9a-0ec6f8b34abe",</w:t>
            </w:r>
          </w:p>
          <w:p w:rsidR="003329E8" w:rsidRPr="00DC486E" w:rsidRDefault="003329E8" w:rsidP="00EA044B">
            <w:r w:rsidRPr="00DC486E">
              <w:tab/>
            </w:r>
            <w:r w:rsidRPr="00DC486E">
              <w:tab/>
              <w:t>"Ticks": 1565268287042,</w:t>
            </w:r>
          </w:p>
          <w:p w:rsidR="003329E8" w:rsidRPr="00DC486E" w:rsidRDefault="003329E8" w:rsidP="00EA044B">
            <w:r w:rsidRPr="00DC486E">
              <w:tab/>
            </w:r>
            <w:r w:rsidRPr="00DC486E">
              <w:tab/>
              <w:t>"</w:t>
            </w:r>
            <w:r>
              <w:t>Type</w:t>
            </w:r>
            <w:r w:rsidRPr="00DC486E">
              <w:t xml:space="preserve">": </w:t>
            </w:r>
            <w:r>
              <w:t>“Item”</w:t>
            </w:r>
          </w:p>
          <w:p w:rsidR="003329E8" w:rsidRPr="00DC486E" w:rsidRDefault="003329E8" w:rsidP="00EA044B">
            <w:r w:rsidRPr="00DC486E">
              <w:lastRenderedPageBreak/>
              <w:tab/>
              <w:t>}, {</w:t>
            </w:r>
          </w:p>
          <w:p w:rsidR="003329E8" w:rsidRPr="00DC486E" w:rsidRDefault="003329E8" w:rsidP="00EA044B">
            <w:r w:rsidRPr="00DC486E">
              <w:tab/>
            </w:r>
            <w:r w:rsidRPr="00DC486E">
              <w:tab/>
              <w:t>"ID": "3f16a2b9-a0ef-43dd-a5fa-1b887a5cca66",</w:t>
            </w:r>
          </w:p>
          <w:p w:rsidR="003329E8" w:rsidRPr="00DC486E" w:rsidRDefault="003329E8" w:rsidP="00EA044B">
            <w:r w:rsidRPr="00DC486E">
              <w:tab/>
            </w:r>
            <w:r w:rsidRPr="00DC486E">
              <w:tab/>
              <w:t>"Ticks": 1565268287042,</w:t>
            </w:r>
          </w:p>
          <w:p w:rsidR="003329E8" w:rsidRPr="00DC486E" w:rsidRDefault="003329E8" w:rsidP="00EA044B">
            <w:r w:rsidRPr="00DC486E">
              <w:tab/>
            </w:r>
            <w:r w:rsidRPr="00DC486E">
              <w:tab/>
              <w:t>"</w:t>
            </w:r>
            <w:r>
              <w:t>Type</w:t>
            </w:r>
            <w:r w:rsidRPr="00DC486E">
              <w:t xml:space="preserve">": </w:t>
            </w:r>
            <w:r>
              <w:t>“Item”</w:t>
            </w:r>
          </w:p>
          <w:p w:rsidR="003329E8" w:rsidRPr="00DC486E" w:rsidRDefault="003329E8" w:rsidP="00EA044B">
            <w:r w:rsidRPr="00DC486E">
              <w:tab/>
              <w:t>}, {</w:t>
            </w:r>
          </w:p>
          <w:p w:rsidR="003329E8" w:rsidRPr="00DC486E" w:rsidRDefault="003329E8" w:rsidP="00EA044B">
            <w:r w:rsidRPr="00DC486E">
              <w:tab/>
            </w:r>
            <w:r w:rsidRPr="00DC486E">
              <w:tab/>
              <w:t>"ID": "6066e1f2-e28c-4453-9f3c-2592a042fd90",</w:t>
            </w:r>
          </w:p>
          <w:p w:rsidR="003329E8" w:rsidRPr="00DC486E" w:rsidRDefault="003329E8" w:rsidP="00EA044B">
            <w:r w:rsidRPr="00DC486E">
              <w:tab/>
            </w:r>
            <w:r w:rsidRPr="00DC486E">
              <w:tab/>
              <w:t>"Ticks": 1565268287042,</w:t>
            </w:r>
          </w:p>
          <w:p w:rsidR="003329E8" w:rsidRPr="00DC486E" w:rsidRDefault="003329E8" w:rsidP="00EA044B">
            <w:r w:rsidRPr="00DC486E">
              <w:tab/>
            </w:r>
            <w:r w:rsidRPr="00DC486E">
              <w:tab/>
              <w:t>"</w:t>
            </w:r>
            <w:r>
              <w:t>Type</w:t>
            </w:r>
            <w:r w:rsidRPr="00DC486E">
              <w:t xml:space="preserve">": </w:t>
            </w:r>
            <w:r>
              <w:t>“Report”</w:t>
            </w:r>
          </w:p>
          <w:p w:rsidR="003329E8" w:rsidRPr="00DC486E" w:rsidRDefault="003329E8" w:rsidP="00EA044B">
            <w:r w:rsidRPr="00DC486E">
              <w:tab/>
              <w:t>}</w:t>
            </w:r>
          </w:p>
          <w:p w:rsidR="003329E8" w:rsidRPr="00DC486E" w:rsidRDefault="003329E8" w:rsidP="00EA044B">
            <w:r w:rsidRPr="00DC486E">
              <w:t>],</w:t>
            </w:r>
          </w:p>
          <w:p w:rsidR="003329E8" w:rsidRPr="00DC486E" w:rsidRDefault="003329E8" w:rsidP="00EA044B">
            <w:r w:rsidRPr="00DC486E">
              <w:t>"syncID": "aa933d0f-e20a-4c96-a9db-70f9e8e38d75",</w:t>
            </w:r>
          </w:p>
          <w:p w:rsidR="003329E8" w:rsidRPr="00DC486E" w:rsidRDefault="003329E8" w:rsidP="00EA044B">
            <w:r w:rsidRPr="00DC486E">
              <w:t>"username": "motion",</w:t>
            </w:r>
          </w:p>
          <w:p w:rsidR="003329E8" w:rsidRPr="00DC486E" w:rsidRDefault="003329E8" w:rsidP="00EA044B">
            <w:r w:rsidRPr="00DC486E">
              <w:t>"password": "e116427f-8c3d-ad8d-42e9-ae02e42fea95"</w:t>
            </w:r>
          </w:p>
          <w:p w:rsidR="003329E8" w:rsidRDefault="003329E8" w:rsidP="00EA044B">
            <w:pPr>
              <w:rPr>
                <w:b/>
              </w:rPr>
            </w:pPr>
            <w:r w:rsidRPr="00DC486E">
              <w:t>}</w:t>
            </w:r>
          </w:p>
        </w:tc>
      </w:tr>
    </w:tbl>
    <w:p w:rsidR="003329E8" w:rsidRPr="00DC486E" w:rsidRDefault="003329E8" w:rsidP="003329E8">
      <w:pPr>
        <w:rPr>
          <w:b/>
        </w:rPr>
      </w:pPr>
    </w:p>
    <w:p w:rsidR="003329E8" w:rsidRDefault="003329E8" w:rsidP="003329E8">
      <w:r w:rsidRPr="00D051CC">
        <w:t xml:space="preserve">dataModelAudits </w:t>
      </w:r>
      <w:r>
        <w:t>is a list containing 3 relevant columns table.</w:t>
      </w:r>
    </w:p>
    <w:p w:rsidR="003329E8" w:rsidRDefault="003329E8" w:rsidP="003329E8">
      <w:r>
        <w:t>SyncID is taken from the response of “</w:t>
      </w:r>
      <w:r w:rsidRPr="00007C56">
        <w:t>RequestServerSync</w:t>
      </w:r>
      <w:r>
        <w:t>” above.</w:t>
      </w:r>
    </w:p>
    <w:p w:rsidR="003329E8" w:rsidRDefault="003329E8" w:rsidP="003329E8">
      <w:r>
        <w:t>As this is the “initial” sync, the query on the “Data” table to produce this data should be filtered down to the following “TableName”s:</w:t>
      </w:r>
    </w:p>
    <w:p w:rsidR="003329E8" w:rsidRDefault="003329E8" w:rsidP="003329E8">
      <w:pPr>
        <w:pStyle w:val="ListParagraph"/>
        <w:numPr>
          <w:ilvl w:val="0"/>
          <w:numId w:val="14"/>
        </w:numPr>
      </w:pPr>
      <w:r>
        <w:t>Site</w:t>
      </w:r>
    </w:p>
    <w:p w:rsidR="003329E8" w:rsidRDefault="003329E8" w:rsidP="003329E8">
      <w:pPr>
        <w:pStyle w:val="ListParagraph"/>
        <w:numPr>
          <w:ilvl w:val="0"/>
          <w:numId w:val="14"/>
        </w:numPr>
      </w:pPr>
      <w:r>
        <w:t>Job</w:t>
      </w:r>
    </w:p>
    <w:p w:rsidR="003329E8" w:rsidRPr="00D051CC" w:rsidRDefault="003329E8" w:rsidP="003329E8">
      <w:pPr>
        <w:pStyle w:val="ListParagraph"/>
        <w:numPr>
          <w:ilvl w:val="0"/>
          <w:numId w:val="14"/>
        </w:numPr>
      </w:pPr>
      <w:r>
        <w:t>Customer</w:t>
      </w:r>
    </w:p>
    <w:p w:rsidR="003329E8" w:rsidRDefault="003329E8" w:rsidP="003329E8">
      <w:pPr>
        <w:rPr>
          <w:b/>
        </w:rPr>
      </w:pPr>
      <w:r>
        <w:rPr>
          <w:b/>
        </w:rPr>
        <w:t>Response</w:t>
      </w:r>
    </w:p>
    <w:p w:rsidR="003329E8" w:rsidRPr="00155622" w:rsidRDefault="003329E8" w:rsidP="003329E8">
      <w:r>
        <w:t>The server will return a bool: true for success, false for error. If an error occurred don’t proceed further with the sync and show the user a message.</w:t>
      </w:r>
    </w:p>
    <w:p w:rsidR="003329E8" w:rsidRDefault="003329E8" w:rsidP="003329E8">
      <w:pPr>
        <w:rPr>
          <w:b/>
        </w:rPr>
      </w:pPr>
    </w:p>
    <w:p w:rsidR="003329E8" w:rsidRDefault="003329E8" w:rsidP="003329E8">
      <w:pPr>
        <w:pStyle w:val="Heading3"/>
      </w:pPr>
      <w:r>
        <w:t>Step 10. Call “CalculateDataModelDownload”</w:t>
      </w:r>
    </w:p>
    <w:p w:rsidR="003329E8" w:rsidRDefault="003329E8" w:rsidP="003329E8">
      <w:pPr>
        <w:rPr>
          <w:b/>
        </w:rPr>
      </w:pPr>
      <w:r>
        <w:rPr>
          <w:b/>
        </w:rPr>
        <w:t>Request</w:t>
      </w:r>
    </w:p>
    <w:p w:rsidR="003329E8" w:rsidRDefault="003329E8" w:rsidP="003329E8">
      <w:r>
        <w:t>Include username and access token in standard format. Also “type” set to “initial” and include the SyncID from the response of “</w:t>
      </w:r>
      <w:r w:rsidRPr="00007C56">
        <w:t>RequestServerSync</w:t>
      </w:r>
      <w:r>
        <w:t>” above.</w:t>
      </w:r>
    </w:p>
    <w:p w:rsidR="003329E8" w:rsidRDefault="003329E8" w:rsidP="003329E8">
      <w:r>
        <w:rPr>
          <w:rFonts w:ascii="Lucida Console" w:hAnsi="Lucida Console" w:cs="Lucida Console"/>
          <w:sz w:val="17"/>
          <w:szCs w:val="17"/>
        </w:rPr>
        <w:t>{"username":"john.smith","password":"</w:t>
      </w:r>
      <w:r w:rsidRPr="00D8104D">
        <w:rPr>
          <w:rFonts w:ascii="Lucida Console" w:hAnsi="Lucida Console" w:cs="Lucida Console"/>
          <w:sz w:val="17"/>
          <w:szCs w:val="17"/>
        </w:rPr>
        <w:t>e116427f-8c3d-ad8d-42e9-ae02e42fea95</w:t>
      </w:r>
      <w:r>
        <w:rPr>
          <w:rFonts w:ascii="Lucida Console" w:hAnsi="Lucida Console" w:cs="Lucida Console"/>
          <w:sz w:val="17"/>
          <w:szCs w:val="17"/>
        </w:rPr>
        <w:t>", type":"initial",“SyncID”:”</w:t>
      </w:r>
      <w:r w:rsidRPr="00396CF2">
        <w:t xml:space="preserve"> </w:t>
      </w:r>
      <w:r w:rsidRPr="00396CF2">
        <w:rPr>
          <w:rFonts w:ascii="Lucida Console" w:hAnsi="Lucida Console" w:cs="Lucida Console"/>
          <w:sz w:val="17"/>
          <w:szCs w:val="17"/>
        </w:rPr>
        <w:t>690dbf6b-4df1-fb82-447c-5a3fd072de55</w:t>
      </w:r>
      <w:r>
        <w:rPr>
          <w:rFonts w:ascii="Lucida Console" w:hAnsi="Lucida Console" w:cs="Lucida Console"/>
          <w:sz w:val="17"/>
          <w:szCs w:val="17"/>
        </w:rPr>
        <w:t>”}</w:t>
      </w:r>
    </w:p>
    <w:p w:rsidR="003329E8" w:rsidRPr="00170A68" w:rsidRDefault="003329E8" w:rsidP="003329E8">
      <w:pPr>
        <w:rPr>
          <w:b/>
        </w:rPr>
      </w:pPr>
      <w:r w:rsidRPr="00170A68">
        <w:rPr>
          <w:b/>
        </w:rPr>
        <w:t>Response</w:t>
      </w:r>
    </w:p>
    <w:tbl>
      <w:tblPr>
        <w:tblStyle w:val="TableGrid"/>
        <w:tblW w:w="0" w:type="auto"/>
        <w:tblLook w:val="04A0" w:firstRow="1" w:lastRow="0" w:firstColumn="1" w:lastColumn="0" w:noHBand="0" w:noVBand="1"/>
      </w:tblPr>
      <w:tblGrid>
        <w:gridCol w:w="9016"/>
      </w:tblGrid>
      <w:tr w:rsidR="003329E8" w:rsidTr="00EA044B">
        <w:tc>
          <w:tcPr>
            <w:tcW w:w="9016" w:type="dxa"/>
          </w:tcPr>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CalculateDataModelResponse</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BatchCount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Guid SyncID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329E8" w:rsidRDefault="003329E8" w:rsidP="00EA044B"/>
        </w:tc>
      </w:tr>
    </w:tbl>
    <w:p w:rsidR="003329E8" w:rsidRDefault="003329E8" w:rsidP="003329E8">
      <w:r>
        <w:t>BatchCount is how many times the next step is to be called.</w:t>
      </w:r>
    </w:p>
    <w:p w:rsidR="003329E8" w:rsidRDefault="003329E8" w:rsidP="003329E8">
      <w:r>
        <w:t>SyncID is just a confirmation of the SyncID passed in and can be ignored.</w:t>
      </w:r>
    </w:p>
    <w:p w:rsidR="003329E8" w:rsidRDefault="003329E8" w:rsidP="003329E8"/>
    <w:p w:rsidR="003329E8" w:rsidRDefault="003329E8" w:rsidP="003329E8">
      <w:pPr>
        <w:pStyle w:val="Heading2"/>
      </w:pPr>
      <w:r>
        <w:t>Step 11. Call “GetDataModelBatchV2” (loop)</w:t>
      </w:r>
    </w:p>
    <w:p w:rsidR="003329E8" w:rsidRPr="00170A68" w:rsidRDefault="003329E8" w:rsidP="003329E8">
      <w:pPr>
        <w:rPr>
          <w:b/>
        </w:rPr>
      </w:pPr>
      <w:r w:rsidRPr="00170A68">
        <w:rPr>
          <w:b/>
        </w:rPr>
        <w:t>Request</w:t>
      </w:r>
    </w:p>
    <w:tbl>
      <w:tblPr>
        <w:tblStyle w:val="TableGrid"/>
        <w:tblW w:w="0" w:type="auto"/>
        <w:tblLook w:val="04A0" w:firstRow="1" w:lastRow="0" w:firstColumn="1" w:lastColumn="0" w:noHBand="0" w:noVBand="1"/>
      </w:tblPr>
      <w:tblGrid>
        <w:gridCol w:w="9016"/>
      </w:tblGrid>
      <w:tr w:rsidR="003329E8" w:rsidTr="00EA044B">
        <w:tc>
          <w:tcPr>
            <w:tcW w:w="9016" w:type="dxa"/>
          </w:tcPr>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GetDefinitionBatchReqeust</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Guid SyncID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BatchNo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329E8" w:rsidRDefault="003329E8" w:rsidP="00EA044B">
            <w:r>
              <w:rPr>
                <w:rFonts w:ascii="Consolas" w:hAnsi="Consolas" w:cs="Consolas"/>
                <w:color w:val="000000"/>
                <w:sz w:val="19"/>
                <w:szCs w:val="19"/>
              </w:rPr>
              <w:t xml:space="preserve">    }</w:t>
            </w:r>
          </w:p>
        </w:tc>
      </w:tr>
    </w:tbl>
    <w:p w:rsidR="003329E8" w:rsidRDefault="003329E8" w:rsidP="003329E8">
      <w:r w:rsidRPr="00396CF2">
        <w:t>SyncID is taken from the response of “RequestServerSync” above.</w:t>
      </w:r>
    </w:p>
    <w:p w:rsidR="003329E8" w:rsidRDefault="003329E8" w:rsidP="003329E8">
      <w:r>
        <w:t>BatchNo is the current batch we are requesting, starting at 1.</w:t>
      </w:r>
    </w:p>
    <w:p w:rsidR="003329E8" w:rsidRDefault="003329E8" w:rsidP="003329E8"/>
    <w:p w:rsidR="003329E8" w:rsidRDefault="003329E8" w:rsidP="003329E8">
      <w:pPr>
        <w:rPr>
          <w:b/>
        </w:rPr>
      </w:pPr>
      <w:r w:rsidRPr="00170A68">
        <w:rPr>
          <w:b/>
        </w:rPr>
        <w:lastRenderedPageBreak/>
        <w:t>Response</w:t>
      </w:r>
    </w:p>
    <w:p w:rsidR="003329E8" w:rsidRDefault="003329E8" w:rsidP="003329E8"/>
    <w:tbl>
      <w:tblPr>
        <w:tblStyle w:val="TableGrid"/>
        <w:tblW w:w="0" w:type="auto"/>
        <w:tblLook w:val="04A0" w:firstRow="1" w:lastRow="0" w:firstColumn="1" w:lastColumn="0" w:noHBand="0" w:noVBand="1"/>
      </w:tblPr>
      <w:tblGrid>
        <w:gridCol w:w="9016"/>
      </w:tblGrid>
      <w:tr w:rsidR="003329E8" w:rsidTr="00EA044B">
        <w:tc>
          <w:tcPr>
            <w:tcW w:w="9016" w:type="dxa"/>
          </w:tcPr>
          <w:p w:rsidR="003329E8" w:rsidRPr="00DC486E" w:rsidRDefault="003329E8" w:rsidP="00EA044B">
            <w:r w:rsidRPr="00DC486E">
              <w:t>{</w:t>
            </w:r>
          </w:p>
          <w:p w:rsidR="003329E8" w:rsidRPr="00DC486E" w:rsidRDefault="003329E8" w:rsidP="00EA044B">
            <w:r w:rsidRPr="00DC486E">
              <w:t>"</w:t>
            </w:r>
            <w:r>
              <w:t>ServerRows</w:t>
            </w:r>
            <w:r w:rsidRPr="00DC486E">
              <w:t>": [{</w:t>
            </w:r>
          </w:p>
          <w:p w:rsidR="003329E8" w:rsidRPr="00DC486E" w:rsidRDefault="003329E8" w:rsidP="00EA044B">
            <w:r w:rsidRPr="00DC486E">
              <w:tab/>
            </w:r>
            <w:r w:rsidRPr="00DC486E">
              <w:tab/>
              <w:t>"ID": "8ad5ee13-05a5-4b79-8a9a-0ec6f8b34abe",</w:t>
            </w:r>
          </w:p>
          <w:p w:rsidR="003329E8" w:rsidRPr="00DC486E" w:rsidRDefault="003329E8" w:rsidP="00EA044B">
            <w:r w:rsidRPr="00DC486E">
              <w:tab/>
            </w:r>
            <w:r w:rsidRPr="00DC486E">
              <w:tab/>
              <w:t>"</w:t>
            </w:r>
            <w:r>
              <w:t>SyncAudit</w:t>
            </w:r>
            <w:r w:rsidRPr="00DC486E">
              <w:t>Ticks": 1565268287042,</w:t>
            </w:r>
          </w:p>
          <w:p w:rsidR="003329E8" w:rsidRPr="00DC486E" w:rsidRDefault="003329E8" w:rsidP="00EA044B">
            <w:pPr>
              <w:spacing w:after="160" w:line="259" w:lineRule="auto"/>
            </w:pPr>
            <w:r w:rsidRPr="00DC486E">
              <w:tab/>
            </w:r>
            <w:r w:rsidRPr="00DC486E">
              <w:tab/>
              <w:t>"</w:t>
            </w:r>
            <w:r>
              <w:t>Type</w:t>
            </w:r>
            <w:r w:rsidRPr="00DC486E">
              <w:t xml:space="preserve">": </w:t>
            </w:r>
            <w:r>
              <w:t>“Item”,</w:t>
            </w:r>
            <w:r>
              <w:br/>
            </w:r>
            <w:r>
              <w:tab/>
            </w:r>
            <w:r>
              <w:tab/>
              <w:t>“Object”: “{\”SomeJSONString\”:123456}”</w:t>
            </w:r>
          </w:p>
          <w:p w:rsidR="003329E8" w:rsidRPr="00DC486E" w:rsidRDefault="003329E8" w:rsidP="00EA044B">
            <w:r w:rsidRPr="00DC486E">
              <w:tab/>
              <w:t>}, {</w:t>
            </w:r>
          </w:p>
          <w:p w:rsidR="003329E8" w:rsidRPr="00DC486E" w:rsidRDefault="003329E8" w:rsidP="00EA044B">
            <w:r w:rsidRPr="00DC486E">
              <w:tab/>
            </w:r>
            <w:r w:rsidRPr="00DC486E">
              <w:tab/>
              <w:t>"ID": "8ad5ee13-05a5-4b79-8a9a-0ec6f8b34abe",</w:t>
            </w:r>
          </w:p>
          <w:p w:rsidR="003329E8" w:rsidRPr="00DC486E" w:rsidRDefault="003329E8" w:rsidP="00EA044B">
            <w:r w:rsidRPr="00DC486E">
              <w:tab/>
            </w:r>
            <w:r w:rsidRPr="00DC486E">
              <w:tab/>
              <w:t>"</w:t>
            </w:r>
            <w:r>
              <w:t>SyncAudit</w:t>
            </w:r>
            <w:r w:rsidRPr="00DC486E">
              <w:t>Ticks": 1565268287042,</w:t>
            </w:r>
          </w:p>
          <w:p w:rsidR="003329E8" w:rsidRPr="00DC486E" w:rsidRDefault="003329E8" w:rsidP="00EA044B">
            <w:pPr>
              <w:spacing w:after="160" w:line="259" w:lineRule="auto"/>
            </w:pPr>
            <w:r w:rsidRPr="00DC486E">
              <w:tab/>
            </w:r>
            <w:r w:rsidRPr="00DC486E">
              <w:tab/>
              <w:t>"</w:t>
            </w:r>
            <w:r>
              <w:t>Type</w:t>
            </w:r>
            <w:r w:rsidRPr="00DC486E">
              <w:t xml:space="preserve">": </w:t>
            </w:r>
            <w:r>
              <w:t>“Report”,</w:t>
            </w:r>
            <w:r>
              <w:br/>
            </w:r>
            <w:r>
              <w:tab/>
            </w:r>
            <w:r>
              <w:tab/>
              <w:t>“Object”: “{\”SomeJSONString\”:123456}”</w:t>
            </w:r>
          </w:p>
          <w:p w:rsidR="003329E8" w:rsidRPr="00DC486E" w:rsidRDefault="003329E8" w:rsidP="00EA044B">
            <w:r w:rsidRPr="00DC486E">
              <w:tab/>
              <w:t>}</w:t>
            </w:r>
          </w:p>
          <w:p w:rsidR="003329E8" w:rsidRPr="00DC486E" w:rsidRDefault="003329E8" w:rsidP="00EA044B">
            <w:r w:rsidRPr="00DC486E">
              <w:t>],</w:t>
            </w:r>
          </w:p>
          <w:p w:rsidR="003329E8" w:rsidRPr="00DC486E" w:rsidRDefault="003329E8" w:rsidP="00EA044B">
            <w:r w:rsidRPr="00DC486E">
              <w:t>"</w:t>
            </w:r>
            <w:r>
              <w:t>BatchNo</w:t>
            </w:r>
            <w:r w:rsidRPr="00DC486E">
              <w:t>": "</w:t>
            </w:r>
            <w:r>
              <w:t>1</w:t>
            </w:r>
            <w:r w:rsidRPr="00DC486E">
              <w:t>",</w:t>
            </w:r>
          </w:p>
          <w:p w:rsidR="003329E8" w:rsidRDefault="003329E8" w:rsidP="00EA044B">
            <w:pPr>
              <w:rPr>
                <w:color w:val="FF0000"/>
              </w:rPr>
            </w:pPr>
            <w:r w:rsidRPr="00DC486E">
              <w:t>}</w:t>
            </w:r>
          </w:p>
        </w:tc>
      </w:tr>
    </w:tbl>
    <w:p w:rsidR="003329E8" w:rsidRDefault="003329E8" w:rsidP="003329E8">
      <w:pPr>
        <w:rPr>
          <w:color w:val="FF0000"/>
        </w:rPr>
      </w:pPr>
    </w:p>
    <w:p w:rsidR="003329E8" w:rsidRDefault="003329E8" w:rsidP="003329E8">
      <w:pPr>
        <w:rPr>
          <w:color w:val="FF0000"/>
        </w:rPr>
      </w:pPr>
    </w:p>
    <w:tbl>
      <w:tblPr>
        <w:tblStyle w:val="TableGrid"/>
        <w:tblW w:w="0" w:type="auto"/>
        <w:tblLook w:val="04A0" w:firstRow="1" w:lastRow="0" w:firstColumn="1" w:lastColumn="0" w:noHBand="0" w:noVBand="1"/>
      </w:tblPr>
      <w:tblGrid>
        <w:gridCol w:w="9016"/>
      </w:tblGrid>
      <w:tr w:rsidR="003329E8" w:rsidTr="00EA044B">
        <w:tc>
          <w:tcPr>
            <w:tcW w:w="9016" w:type="dxa"/>
          </w:tcPr>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DataModelBatchV2Response</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List&lt;AppDataModel&gt; ServerRows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BatchNo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329E8" w:rsidRDefault="003329E8" w:rsidP="00EA044B">
            <w:pPr>
              <w:autoSpaceDE w:val="0"/>
              <w:autoSpaceDN w:val="0"/>
              <w:adjustRightInd w:val="0"/>
              <w:rPr>
                <w:rFonts w:ascii="Consolas" w:hAnsi="Consolas" w:cs="Consolas"/>
                <w:color w:val="000000"/>
                <w:sz w:val="19"/>
                <w:szCs w:val="19"/>
              </w:rPr>
            </w:pP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AppDataModel</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Guid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Type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329E8" w:rsidRDefault="003329E8" w:rsidP="00EA04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Object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329E8" w:rsidRDefault="003329E8" w:rsidP="00EA044B">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SyncAuditTicks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329E8" w:rsidRDefault="003329E8" w:rsidP="00EA044B">
            <w:pPr>
              <w:rPr>
                <w:color w:val="FF0000"/>
              </w:rPr>
            </w:pPr>
            <w:r>
              <w:rPr>
                <w:rFonts w:ascii="Consolas" w:hAnsi="Consolas" w:cs="Consolas"/>
                <w:color w:val="000000"/>
                <w:sz w:val="19"/>
                <w:szCs w:val="19"/>
              </w:rPr>
              <w:t xml:space="preserve">    }</w:t>
            </w:r>
          </w:p>
        </w:tc>
      </w:tr>
    </w:tbl>
    <w:p w:rsidR="003329E8" w:rsidRDefault="003329E8" w:rsidP="003329E8">
      <w:pPr>
        <w:rPr>
          <w:b/>
        </w:rPr>
      </w:pPr>
    </w:p>
    <w:p w:rsidR="003329E8" w:rsidRPr="00443C33" w:rsidRDefault="003329E8" w:rsidP="003329E8">
      <w:r>
        <w:t>These rows will be saved into the “Data” table.</w:t>
      </w:r>
    </w:p>
    <w:p w:rsidR="0011760A" w:rsidRDefault="0011760A">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11760A" w:rsidRDefault="0011760A" w:rsidP="0011760A">
      <w:pPr>
        <w:pStyle w:val="Heading1"/>
      </w:pPr>
      <w:r>
        <w:lastRenderedPageBreak/>
        <w:t>Error Logging</w:t>
      </w:r>
    </w:p>
    <w:p w:rsidR="0011760A" w:rsidRDefault="00CB5C8A" w:rsidP="009B4BB6">
      <w:pPr>
        <w:spacing w:line="360" w:lineRule="auto"/>
        <w:rPr>
          <w:szCs w:val="18"/>
        </w:rPr>
      </w:pPr>
      <w:r>
        <w:rPr>
          <w:szCs w:val="18"/>
        </w:rPr>
        <w:t xml:space="preserve">All errors should be recorded. If a user has an internet connection, this should send error details automatically, otherwise they should be stored locally and sent as part of the upload process. Once the error messages are sent, the table should be truncated. </w:t>
      </w:r>
      <w:r w:rsidR="00833E8A">
        <w:rPr>
          <w:szCs w:val="18"/>
        </w:rPr>
        <w:t>The messages should be stored as the JSON string that would have been sent over to the Kinetic log service.</w:t>
      </w:r>
    </w:p>
    <w:p w:rsidR="00434E11" w:rsidRDefault="00434E11" w:rsidP="009B4BB6">
      <w:pPr>
        <w:spacing w:line="360" w:lineRule="auto"/>
        <w:rPr>
          <w:szCs w:val="18"/>
        </w:rPr>
      </w:pPr>
      <w:r>
        <w:rPr>
          <w:szCs w:val="18"/>
        </w:rPr>
        <w:t>If the user is online, the server will respond with an error code. This should be presented to the user in a popup.</w:t>
      </w:r>
    </w:p>
    <w:p w:rsidR="00CB5C8A" w:rsidRDefault="00CB5C8A" w:rsidP="009B4BB6">
      <w:pPr>
        <w:spacing w:line="360" w:lineRule="auto"/>
        <w:rPr>
          <w:szCs w:val="18"/>
        </w:rPr>
      </w:pPr>
      <w:r>
        <w:rPr>
          <w:szCs w:val="18"/>
        </w:rPr>
        <w:t>Code snippet shown below from current app:</w:t>
      </w:r>
    </w:p>
    <w:p w:rsidR="00B21ED1" w:rsidRDefault="00B21ED1">
      <w:pPr>
        <w:rPr>
          <w:szCs w:val="18"/>
        </w:rPr>
      </w:pPr>
      <w:r>
        <w:rPr>
          <w:szCs w:val="18"/>
        </w:rPr>
        <w:t>Model</w:t>
      </w:r>
    </w:p>
    <w:tbl>
      <w:tblPr>
        <w:tblStyle w:val="TableGrid"/>
        <w:tblW w:w="0" w:type="auto"/>
        <w:tblLook w:val="04A0" w:firstRow="1" w:lastRow="0" w:firstColumn="1" w:lastColumn="0" w:noHBand="0" w:noVBand="1"/>
      </w:tblPr>
      <w:tblGrid>
        <w:gridCol w:w="9016"/>
      </w:tblGrid>
      <w:tr w:rsidR="00B21ED1" w:rsidTr="00B21ED1">
        <w:tc>
          <w:tcPr>
            <w:tcW w:w="9016" w:type="dxa"/>
          </w:tcPr>
          <w:p w:rsidR="00B21ED1" w:rsidRDefault="00B21ED1" w:rsidP="00B21ED1">
            <w:pPr>
              <w:autoSpaceDE w:val="0"/>
              <w:autoSpaceDN w:val="0"/>
              <w:rPr>
                <w:rFonts w:ascii="Consolas" w:hAnsi="Consolas"/>
                <w:color w:val="000000"/>
                <w:sz w:val="19"/>
                <w:szCs w:val="19"/>
              </w:rPr>
            </w:pPr>
            <w:r>
              <w:rPr>
                <w:rFonts w:ascii="Consolas" w:hAnsi="Consolas"/>
                <w:color w:val="0000FF"/>
                <w:sz w:val="19"/>
                <w:szCs w:val="19"/>
              </w:rPr>
              <w:t>public</w:t>
            </w:r>
            <w:r>
              <w:rPr>
                <w:rFonts w:ascii="Consolas" w:hAnsi="Consolas"/>
                <w:color w:val="000000"/>
                <w:sz w:val="19"/>
                <w:szCs w:val="19"/>
              </w:rPr>
              <w:t xml:space="preserve"> string Platform { </w:t>
            </w:r>
            <w:r>
              <w:rPr>
                <w:rFonts w:ascii="Consolas" w:hAnsi="Consolas"/>
                <w:color w:val="0000FF"/>
                <w:sz w:val="19"/>
                <w:szCs w:val="19"/>
              </w:rPr>
              <w:t>get</w:t>
            </w:r>
            <w:r>
              <w:rPr>
                <w:rFonts w:ascii="Consolas" w:hAnsi="Consolas"/>
                <w:color w:val="000000"/>
                <w:sz w:val="19"/>
                <w:szCs w:val="19"/>
              </w:rPr>
              <w:t xml:space="preserve">; </w:t>
            </w:r>
            <w:r>
              <w:rPr>
                <w:rFonts w:ascii="Consolas" w:hAnsi="Consolas"/>
                <w:color w:val="0000FF"/>
                <w:sz w:val="19"/>
                <w:szCs w:val="19"/>
              </w:rPr>
              <w:t>set</w:t>
            </w:r>
            <w:r>
              <w:rPr>
                <w:rFonts w:ascii="Consolas" w:hAnsi="Consolas"/>
                <w:color w:val="000000"/>
                <w:sz w:val="19"/>
                <w:szCs w:val="19"/>
              </w:rPr>
              <w:t>; } //Always “App”</w:t>
            </w:r>
          </w:p>
          <w:p w:rsidR="00B21ED1" w:rsidRDefault="00B21ED1" w:rsidP="00B21ED1">
            <w:pPr>
              <w:autoSpaceDE w:val="0"/>
              <w:autoSpaceDN w:val="0"/>
              <w:rPr>
                <w:rFonts w:ascii="Consolas" w:hAnsi="Consolas"/>
                <w:color w:val="000000"/>
                <w:sz w:val="19"/>
                <w:szCs w:val="19"/>
              </w:rPr>
            </w:pPr>
            <w:r>
              <w:rPr>
                <w:rFonts w:ascii="Consolas" w:hAnsi="Consolas"/>
                <w:color w:val="000000"/>
                <w:sz w:val="19"/>
                <w:szCs w:val="19"/>
              </w:rPr>
              <w:t>       </w:t>
            </w:r>
            <w:r>
              <w:rPr>
                <w:rFonts w:ascii="Consolas" w:hAnsi="Consolas"/>
                <w:color w:val="0000FF"/>
                <w:sz w:val="19"/>
                <w:szCs w:val="19"/>
              </w:rPr>
              <w:t>public</w:t>
            </w:r>
            <w:r>
              <w:rPr>
                <w:rFonts w:ascii="Consolas" w:hAnsi="Consolas"/>
                <w:color w:val="000000"/>
                <w:sz w:val="19"/>
                <w:szCs w:val="19"/>
              </w:rPr>
              <w:t xml:space="preserve"> string Environment { </w:t>
            </w:r>
            <w:r>
              <w:rPr>
                <w:rFonts w:ascii="Consolas" w:hAnsi="Consolas"/>
                <w:color w:val="0000FF"/>
                <w:sz w:val="19"/>
                <w:szCs w:val="19"/>
              </w:rPr>
              <w:t>get</w:t>
            </w:r>
            <w:r>
              <w:rPr>
                <w:rFonts w:ascii="Consolas" w:hAnsi="Consolas"/>
                <w:color w:val="000000"/>
                <w:sz w:val="19"/>
                <w:szCs w:val="19"/>
              </w:rPr>
              <w:t xml:space="preserve">; </w:t>
            </w:r>
            <w:r>
              <w:rPr>
                <w:rFonts w:ascii="Consolas" w:hAnsi="Consolas"/>
                <w:color w:val="0000FF"/>
                <w:sz w:val="19"/>
                <w:szCs w:val="19"/>
              </w:rPr>
              <w:t>set</w:t>
            </w:r>
            <w:r>
              <w:rPr>
                <w:rFonts w:ascii="Consolas" w:hAnsi="Consolas"/>
                <w:color w:val="000000"/>
                <w:sz w:val="19"/>
                <w:szCs w:val="19"/>
              </w:rPr>
              <w:t>; } //Server side enum, can be “Test”/”Live”/”Motion”. See below for calculation</w:t>
            </w:r>
          </w:p>
          <w:p w:rsidR="00B21ED1" w:rsidRDefault="00B21ED1" w:rsidP="00B21ED1">
            <w:pPr>
              <w:autoSpaceDE w:val="0"/>
              <w:autoSpaceDN w:val="0"/>
              <w:rPr>
                <w:rFonts w:ascii="Consolas" w:hAnsi="Consolas"/>
                <w:color w:val="000000"/>
                <w:sz w:val="19"/>
                <w:szCs w:val="19"/>
              </w:rPr>
            </w:pPr>
            <w:r>
              <w:rPr>
                <w:rFonts w:ascii="Consolas" w:hAnsi="Consolas"/>
                <w:color w:val="000000"/>
                <w:sz w:val="19"/>
                <w:szCs w:val="19"/>
              </w:rPr>
              <w:t xml:space="preserve">        </w:t>
            </w:r>
            <w:r>
              <w:rPr>
                <w:rFonts w:ascii="Consolas" w:hAnsi="Consolas"/>
                <w:color w:val="0000FF"/>
                <w:sz w:val="19"/>
                <w:szCs w:val="19"/>
              </w:rPr>
              <w:t>public</w:t>
            </w:r>
            <w:r>
              <w:rPr>
                <w:rFonts w:ascii="Consolas" w:hAnsi="Consolas"/>
                <w:color w:val="000000"/>
                <w:sz w:val="19"/>
                <w:szCs w:val="19"/>
              </w:rPr>
              <w:t xml:space="preserve"> DateTime CreatedDate { </w:t>
            </w:r>
            <w:r>
              <w:rPr>
                <w:rFonts w:ascii="Consolas" w:hAnsi="Consolas"/>
                <w:color w:val="0000FF"/>
                <w:sz w:val="19"/>
                <w:szCs w:val="19"/>
              </w:rPr>
              <w:t>get</w:t>
            </w:r>
            <w:r>
              <w:rPr>
                <w:rFonts w:ascii="Consolas" w:hAnsi="Consolas"/>
                <w:color w:val="000000"/>
                <w:sz w:val="19"/>
                <w:szCs w:val="19"/>
              </w:rPr>
              <w:t xml:space="preserve">; </w:t>
            </w:r>
            <w:r>
              <w:rPr>
                <w:rFonts w:ascii="Consolas" w:hAnsi="Consolas"/>
                <w:color w:val="0000FF"/>
                <w:sz w:val="19"/>
                <w:szCs w:val="19"/>
              </w:rPr>
              <w:t>set</w:t>
            </w:r>
            <w:r>
              <w:rPr>
                <w:rFonts w:ascii="Consolas" w:hAnsi="Consolas"/>
                <w:color w:val="000000"/>
                <w:sz w:val="19"/>
                <w:szCs w:val="19"/>
              </w:rPr>
              <w:t>; }</w:t>
            </w:r>
          </w:p>
          <w:p w:rsidR="00B21ED1" w:rsidRDefault="00B21ED1" w:rsidP="00B21ED1">
            <w:pPr>
              <w:autoSpaceDE w:val="0"/>
              <w:autoSpaceDN w:val="0"/>
              <w:rPr>
                <w:rFonts w:ascii="Consolas" w:hAnsi="Consolas"/>
                <w:color w:val="000000"/>
                <w:sz w:val="19"/>
                <w:szCs w:val="19"/>
              </w:rPr>
            </w:pPr>
            <w:r>
              <w:rPr>
                <w:rFonts w:ascii="Consolas" w:hAnsi="Consolas"/>
                <w:color w:val="000000"/>
                <w:sz w:val="19"/>
                <w:szCs w:val="19"/>
              </w:rPr>
              <w:t xml:space="preserve">        </w:t>
            </w:r>
            <w:r>
              <w:rPr>
                <w:rFonts w:ascii="Consolas" w:hAnsi="Consolas"/>
                <w:color w:val="0000FF"/>
                <w:sz w:val="19"/>
                <w:szCs w:val="19"/>
              </w:rPr>
              <w:t>public</w:t>
            </w:r>
            <w:r>
              <w:rPr>
                <w:rFonts w:ascii="Consolas" w:hAnsi="Consolas"/>
                <w:color w:val="000000"/>
                <w:sz w:val="19"/>
                <w:szCs w:val="19"/>
              </w:rPr>
              <w:t xml:space="preserve"> </w:t>
            </w:r>
            <w:r>
              <w:rPr>
                <w:rFonts w:ascii="Consolas" w:hAnsi="Consolas"/>
                <w:color w:val="0000FF"/>
                <w:sz w:val="19"/>
                <w:szCs w:val="19"/>
              </w:rPr>
              <w:t>string</w:t>
            </w:r>
            <w:r>
              <w:rPr>
                <w:rFonts w:ascii="Consolas" w:hAnsi="Consolas"/>
                <w:color w:val="000000"/>
                <w:sz w:val="19"/>
                <w:szCs w:val="19"/>
              </w:rPr>
              <w:t xml:space="preserve"> Customer { </w:t>
            </w:r>
            <w:r>
              <w:rPr>
                <w:rFonts w:ascii="Consolas" w:hAnsi="Consolas"/>
                <w:color w:val="0000FF"/>
                <w:sz w:val="19"/>
                <w:szCs w:val="19"/>
              </w:rPr>
              <w:t>get</w:t>
            </w:r>
            <w:r>
              <w:rPr>
                <w:rFonts w:ascii="Consolas" w:hAnsi="Consolas"/>
                <w:color w:val="000000"/>
                <w:sz w:val="19"/>
                <w:szCs w:val="19"/>
              </w:rPr>
              <w:t xml:space="preserve">; </w:t>
            </w:r>
            <w:r>
              <w:rPr>
                <w:rFonts w:ascii="Consolas" w:hAnsi="Consolas"/>
                <w:color w:val="0000FF"/>
                <w:sz w:val="19"/>
                <w:szCs w:val="19"/>
              </w:rPr>
              <w:t>set</w:t>
            </w:r>
            <w:r>
              <w:rPr>
                <w:rFonts w:ascii="Consolas" w:hAnsi="Consolas"/>
                <w:color w:val="000000"/>
                <w:sz w:val="19"/>
                <w:szCs w:val="19"/>
              </w:rPr>
              <w:t>; } //CustomerName</w:t>
            </w:r>
          </w:p>
          <w:p w:rsidR="00B21ED1" w:rsidRDefault="00B21ED1" w:rsidP="00B21ED1">
            <w:pPr>
              <w:autoSpaceDE w:val="0"/>
              <w:autoSpaceDN w:val="0"/>
              <w:rPr>
                <w:rFonts w:ascii="Consolas" w:hAnsi="Consolas"/>
                <w:color w:val="000000"/>
                <w:sz w:val="19"/>
                <w:szCs w:val="19"/>
              </w:rPr>
            </w:pPr>
            <w:r>
              <w:rPr>
                <w:rFonts w:ascii="Consolas" w:hAnsi="Consolas"/>
                <w:color w:val="000000"/>
                <w:sz w:val="19"/>
                <w:szCs w:val="19"/>
              </w:rPr>
              <w:t xml:space="preserve">        </w:t>
            </w:r>
            <w:r>
              <w:rPr>
                <w:rFonts w:ascii="Consolas" w:hAnsi="Consolas"/>
                <w:color w:val="0000FF"/>
                <w:sz w:val="19"/>
                <w:szCs w:val="19"/>
              </w:rPr>
              <w:t>public</w:t>
            </w:r>
            <w:r>
              <w:rPr>
                <w:rFonts w:ascii="Consolas" w:hAnsi="Consolas"/>
                <w:color w:val="000000"/>
                <w:sz w:val="19"/>
                <w:szCs w:val="19"/>
              </w:rPr>
              <w:t xml:space="preserve"> </w:t>
            </w:r>
            <w:r>
              <w:rPr>
                <w:rFonts w:ascii="Consolas" w:hAnsi="Consolas"/>
                <w:color w:val="0000FF"/>
                <w:sz w:val="19"/>
                <w:szCs w:val="19"/>
              </w:rPr>
              <w:t>string</w:t>
            </w:r>
            <w:r>
              <w:rPr>
                <w:rFonts w:ascii="Consolas" w:hAnsi="Consolas"/>
                <w:color w:val="000000"/>
                <w:sz w:val="19"/>
                <w:szCs w:val="19"/>
              </w:rPr>
              <w:t xml:space="preserve"> Username { </w:t>
            </w:r>
            <w:r>
              <w:rPr>
                <w:rFonts w:ascii="Consolas" w:hAnsi="Consolas"/>
                <w:color w:val="0000FF"/>
                <w:sz w:val="19"/>
                <w:szCs w:val="19"/>
              </w:rPr>
              <w:t>get</w:t>
            </w:r>
            <w:r>
              <w:rPr>
                <w:rFonts w:ascii="Consolas" w:hAnsi="Consolas"/>
                <w:color w:val="000000"/>
                <w:sz w:val="19"/>
                <w:szCs w:val="19"/>
              </w:rPr>
              <w:t xml:space="preserve">; </w:t>
            </w:r>
            <w:r>
              <w:rPr>
                <w:rFonts w:ascii="Consolas" w:hAnsi="Consolas"/>
                <w:color w:val="0000FF"/>
                <w:sz w:val="19"/>
                <w:szCs w:val="19"/>
              </w:rPr>
              <w:t>set</w:t>
            </w:r>
            <w:r>
              <w:rPr>
                <w:rFonts w:ascii="Consolas" w:hAnsi="Consolas"/>
                <w:color w:val="000000"/>
                <w:sz w:val="19"/>
                <w:szCs w:val="19"/>
              </w:rPr>
              <w:t>; } //Logged in user’s name</w:t>
            </w:r>
          </w:p>
          <w:p w:rsidR="00B21ED1" w:rsidRDefault="00B21ED1" w:rsidP="00B21ED1">
            <w:pPr>
              <w:autoSpaceDE w:val="0"/>
              <w:autoSpaceDN w:val="0"/>
              <w:rPr>
                <w:rFonts w:ascii="Consolas" w:hAnsi="Consolas"/>
                <w:color w:val="000000"/>
                <w:sz w:val="19"/>
                <w:szCs w:val="19"/>
              </w:rPr>
            </w:pPr>
            <w:r>
              <w:rPr>
                <w:rFonts w:ascii="Consolas" w:hAnsi="Consolas"/>
                <w:color w:val="000000"/>
                <w:sz w:val="19"/>
                <w:szCs w:val="19"/>
              </w:rPr>
              <w:t xml:space="preserve">        </w:t>
            </w:r>
            <w:r>
              <w:rPr>
                <w:rFonts w:ascii="Consolas" w:hAnsi="Consolas"/>
                <w:color w:val="0000FF"/>
                <w:sz w:val="19"/>
                <w:szCs w:val="19"/>
              </w:rPr>
              <w:t>public</w:t>
            </w:r>
            <w:r>
              <w:rPr>
                <w:rFonts w:ascii="Consolas" w:hAnsi="Consolas"/>
                <w:color w:val="000000"/>
                <w:sz w:val="19"/>
                <w:szCs w:val="19"/>
              </w:rPr>
              <w:t xml:space="preserve"> </w:t>
            </w:r>
            <w:r>
              <w:rPr>
                <w:rFonts w:ascii="Consolas" w:hAnsi="Consolas"/>
                <w:color w:val="0000FF"/>
                <w:sz w:val="19"/>
                <w:szCs w:val="19"/>
              </w:rPr>
              <w:t>string</w:t>
            </w:r>
            <w:r>
              <w:rPr>
                <w:rFonts w:ascii="Consolas" w:hAnsi="Consolas"/>
                <w:color w:val="000000"/>
                <w:sz w:val="19"/>
                <w:szCs w:val="19"/>
              </w:rPr>
              <w:t xml:space="preserve"> UserID { </w:t>
            </w:r>
            <w:r>
              <w:rPr>
                <w:rFonts w:ascii="Consolas" w:hAnsi="Consolas"/>
                <w:color w:val="0000FF"/>
                <w:sz w:val="19"/>
                <w:szCs w:val="19"/>
              </w:rPr>
              <w:t>get</w:t>
            </w:r>
            <w:r>
              <w:rPr>
                <w:rFonts w:ascii="Consolas" w:hAnsi="Consolas"/>
                <w:color w:val="000000"/>
                <w:sz w:val="19"/>
                <w:szCs w:val="19"/>
              </w:rPr>
              <w:t xml:space="preserve">; </w:t>
            </w:r>
            <w:r>
              <w:rPr>
                <w:rFonts w:ascii="Consolas" w:hAnsi="Consolas"/>
                <w:color w:val="0000FF"/>
                <w:sz w:val="19"/>
                <w:szCs w:val="19"/>
              </w:rPr>
              <w:t>set</w:t>
            </w:r>
            <w:r>
              <w:rPr>
                <w:rFonts w:ascii="Consolas" w:hAnsi="Consolas"/>
                <w:color w:val="000000"/>
                <w:sz w:val="19"/>
                <w:szCs w:val="19"/>
              </w:rPr>
              <w:t>; } //Logged in user’s ID</w:t>
            </w:r>
          </w:p>
          <w:p w:rsidR="00B21ED1" w:rsidRDefault="00B21ED1" w:rsidP="00B21ED1">
            <w:pPr>
              <w:autoSpaceDE w:val="0"/>
              <w:autoSpaceDN w:val="0"/>
              <w:rPr>
                <w:rFonts w:ascii="Consolas" w:hAnsi="Consolas"/>
                <w:color w:val="000000"/>
                <w:sz w:val="19"/>
                <w:szCs w:val="19"/>
              </w:rPr>
            </w:pPr>
            <w:r>
              <w:rPr>
                <w:rFonts w:ascii="Consolas" w:hAnsi="Consolas"/>
                <w:color w:val="000000"/>
                <w:sz w:val="19"/>
                <w:szCs w:val="19"/>
              </w:rPr>
              <w:t xml:space="preserve">        </w:t>
            </w:r>
            <w:r>
              <w:rPr>
                <w:rFonts w:ascii="Consolas" w:hAnsi="Consolas"/>
                <w:color w:val="0000FF"/>
                <w:sz w:val="19"/>
                <w:szCs w:val="19"/>
              </w:rPr>
              <w:t>public</w:t>
            </w:r>
            <w:r>
              <w:rPr>
                <w:rFonts w:ascii="Consolas" w:hAnsi="Consolas"/>
                <w:color w:val="000000"/>
                <w:sz w:val="19"/>
                <w:szCs w:val="19"/>
              </w:rPr>
              <w:t xml:space="preserve"> </w:t>
            </w:r>
            <w:r>
              <w:rPr>
                <w:rFonts w:ascii="Consolas" w:hAnsi="Consolas"/>
                <w:color w:val="0000FF"/>
                <w:sz w:val="19"/>
                <w:szCs w:val="19"/>
              </w:rPr>
              <w:t>string</w:t>
            </w:r>
            <w:r>
              <w:rPr>
                <w:rFonts w:ascii="Consolas" w:hAnsi="Consolas"/>
                <w:color w:val="000000"/>
                <w:sz w:val="19"/>
                <w:szCs w:val="19"/>
              </w:rPr>
              <w:t xml:space="preserve"> URL { </w:t>
            </w:r>
            <w:r>
              <w:rPr>
                <w:rFonts w:ascii="Consolas" w:hAnsi="Consolas"/>
                <w:color w:val="0000FF"/>
                <w:sz w:val="19"/>
                <w:szCs w:val="19"/>
              </w:rPr>
              <w:t>get</w:t>
            </w:r>
            <w:r>
              <w:rPr>
                <w:rFonts w:ascii="Consolas" w:hAnsi="Consolas"/>
                <w:color w:val="000000"/>
                <w:sz w:val="19"/>
                <w:szCs w:val="19"/>
              </w:rPr>
              <w:t xml:space="preserve">; </w:t>
            </w:r>
            <w:r>
              <w:rPr>
                <w:rFonts w:ascii="Consolas" w:hAnsi="Consolas"/>
                <w:color w:val="0000FF"/>
                <w:sz w:val="19"/>
                <w:szCs w:val="19"/>
              </w:rPr>
              <w:t>set</w:t>
            </w:r>
            <w:r>
              <w:rPr>
                <w:rFonts w:ascii="Consolas" w:hAnsi="Consolas"/>
                <w:color w:val="000000"/>
                <w:sz w:val="19"/>
                <w:szCs w:val="19"/>
              </w:rPr>
              <w:t>; } //Not applicable to the app, leave blank</w:t>
            </w:r>
          </w:p>
          <w:p w:rsidR="00B21ED1" w:rsidRDefault="00B21ED1" w:rsidP="00B21ED1">
            <w:pPr>
              <w:autoSpaceDE w:val="0"/>
              <w:autoSpaceDN w:val="0"/>
              <w:rPr>
                <w:rFonts w:ascii="Consolas" w:hAnsi="Consolas"/>
                <w:color w:val="000000"/>
                <w:sz w:val="19"/>
                <w:szCs w:val="19"/>
              </w:rPr>
            </w:pPr>
            <w:r>
              <w:rPr>
                <w:rFonts w:ascii="Consolas" w:hAnsi="Consolas"/>
                <w:color w:val="000000"/>
                <w:sz w:val="19"/>
                <w:szCs w:val="19"/>
              </w:rPr>
              <w:t xml:space="preserve">        </w:t>
            </w:r>
            <w:r>
              <w:rPr>
                <w:rFonts w:ascii="Consolas" w:hAnsi="Consolas"/>
                <w:color w:val="0000FF"/>
                <w:sz w:val="19"/>
                <w:szCs w:val="19"/>
              </w:rPr>
              <w:t>public</w:t>
            </w:r>
            <w:r>
              <w:rPr>
                <w:rFonts w:ascii="Consolas" w:hAnsi="Consolas"/>
                <w:color w:val="000000"/>
                <w:sz w:val="19"/>
                <w:szCs w:val="19"/>
              </w:rPr>
              <w:t xml:space="preserve"> </w:t>
            </w:r>
            <w:r>
              <w:rPr>
                <w:rFonts w:ascii="Consolas" w:hAnsi="Consolas"/>
                <w:color w:val="0000FF"/>
                <w:sz w:val="19"/>
                <w:szCs w:val="19"/>
              </w:rPr>
              <w:t>string</w:t>
            </w:r>
            <w:r>
              <w:rPr>
                <w:rFonts w:ascii="Consolas" w:hAnsi="Consolas"/>
                <w:color w:val="000000"/>
                <w:sz w:val="19"/>
                <w:szCs w:val="19"/>
              </w:rPr>
              <w:t xml:space="preserve"> Hostname { </w:t>
            </w:r>
            <w:r>
              <w:rPr>
                <w:rFonts w:ascii="Consolas" w:hAnsi="Consolas"/>
                <w:color w:val="0000FF"/>
                <w:sz w:val="19"/>
                <w:szCs w:val="19"/>
              </w:rPr>
              <w:t>get</w:t>
            </w:r>
            <w:r>
              <w:rPr>
                <w:rFonts w:ascii="Consolas" w:hAnsi="Consolas"/>
                <w:color w:val="000000"/>
                <w:sz w:val="19"/>
                <w:szCs w:val="19"/>
              </w:rPr>
              <w:t xml:space="preserve">; </w:t>
            </w:r>
            <w:r>
              <w:rPr>
                <w:rFonts w:ascii="Consolas" w:hAnsi="Consolas"/>
                <w:color w:val="0000FF"/>
                <w:sz w:val="19"/>
                <w:szCs w:val="19"/>
              </w:rPr>
              <w:t>set</w:t>
            </w:r>
            <w:r>
              <w:rPr>
                <w:rFonts w:ascii="Consolas" w:hAnsi="Consolas"/>
                <w:color w:val="000000"/>
                <w:sz w:val="19"/>
                <w:szCs w:val="19"/>
              </w:rPr>
              <w:t>; } //KineticWebsite URL (as opposed to the sync service, see previous working out of this)</w:t>
            </w:r>
          </w:p>
          <w:p w:rsidR="00B21ED1" w:rsidRDefault="00B21ED1" w:rsidP="00B21ED1">
            <w:pPr>
              <w:autoSpaceDE w:val="0"/>
              <w:autoSpaceDN w:val="0"/>
              <w:rPr>
                <w:rFonts w:ascii="Consolas" w:hAnsi="Consolas"/>
                <w:color w:val="000000"/>
                <w:sz w:val="19"/>
                <w:szCs w:val="19"/>
              </w:rPr>
            </w:pPr>
            <w:r>
              <w:rPr>
                <w:rFonts w:ascii="Consolas" w:hAnsi="Consolas"/>
                <w:color w:val="000000"/>
                <w:sz w:val="19"/>
                <w:szCs w:val="19"/>
              </w:rPr>
              <w:t xml:space="preserve">        </w:t>
            </w:r>
            <w:r>
              <w:rPr>
                <w:rFonts w:ascii="Consolas" w:hAnsi="Consolas"/>
                <w:color w:val="0000FF"/>
                <w:sz w:val="19"/>
                <w:szCs w:val="19"/>
              </w:rPr>
              <w:t>public</w:t>
            </w:r>
            <w:r>
              <w:rPr>
                <w:rFonts w:ascii="Consolas" w:hAnsi="Consolas"/>
                <w:color w:val="000000"/>
                <w:sz w:val="19"/>
                <w:szCs w:val="19"/>
              </w:rPr>
              <w:t xml:space="preserve"> </w:t>
            </w:r>
            <w:r>
              <w:rPr>
                <w:rFonts w:ascii="Consolas" w:hAnsi="Consolas"/>
                <w:color w:val="0000FF"/>
                <w:sz w:val="19"/>
                <w:szCs w:val="19"/>
              </w:rPr>
              <w:t>string</w:t>
            </w:r>
            <w:r>
              <w:rPr>
                <w:rFonts w:ascii="Consolas" w:hAnsi="Consolas"/>
                <w:color w:val="000000"/>
                <w:sz w:val="19"/>
                <w:szCs w:val="19"/>
              </w:rPr>
              <w:t xml:space="preserve"> VersionNo { </w:t>
            </w:r>
            <w:r>
              <w:rPr>
                <w:rFonts w:ascii="Consolas" w:hAnsi="Consolas"/>
                <w:color w:val="0000FF"/>
                <w:sz w:val="19"/>
                <w:szCs w:val="19"/>
              </w:rPr>
              <w:t>get</w:t>
            </w:r>
            <w:r>
              <w:rPr>
                <w:rFonts w:ascii="Consolas" w:hAnsi="Consolas"/>
                <w:color w:val="000000"/>
                <w:sz w:val="19"/>
                <w:szCs w:val="19"/>
              </w:rPr>
              <w:t xml:space="preserve">; </w:t>
            </w:r>
            <w:r>
              <w:rPr>
                <w:rFonts w:ascii="Consolas" w:hAnsi="Consolas"/>
                <w:color w:val="0000FF"/>
                <w:sz w:val="19"/>
                <w:szCs w:val="19"/>
              </w:rPr>
              <w:t>set</w:t>
            </w:r>
            <w:r>
              <w:rPr>
                <w:rFonts w:ascii="Consolas" w:hAnsi="Consolas"/>
                <w:color w:val="000000"/>
                <w:sz w:val="19"/>
                <w:szCs w:val="19"/>
              </w:rPr>
              <w:t>; } //Version No of the app</w:t>
            </w:r>
          </w:p>
          <w:p w:rsidR="00B21ED1" w:rsidRDefault="00B21ED1" w:rsidP="00B21ED1">
            <w:pPr>
              <w:autoSpaceDE w:val="0"/>
              <w:autoSpaceDN w:val="0"/>
              <w:rPr>
                <w:rFonts w:ascii="Consolas" w:hAnsi="Consolas"/>
                <w:color w:val="000000"/>
                <w:sz w:val="19"/>
                <w:szCs w:val="19"/>
              </w:rPr>
            </w:pPr>
            <w:r>
              <w:rPr>
                <w:rFonts w:ascii="Consolas" w:hAnsi="Consolas"/>
                <w:color w:val="000000"/>
                <w:sz w:val="19"/>
                <w:szCs w:val="19"/>
              </w:rPr>
              <w:t>       </w:t>
            </w:r>
            <w:r>
              <w:rPr>
                <w:rFonts w:ascii="Consolas" w:hAnsi="Consolas"/>
                <w:color w:val="0000FF"/>
                <w:sz w:val="19"/>
                <w:szCs w:val="19"/>
              </w:rPr>
              <w:t>public</w:t>
            </w:r>
            <w:r>
              <w:rPr>
                <w:rFonts w:ascii="Consolas" w:hAnsi="Consolas"/>
                <w:color w:val="000000"/>
                <w:sz w:val="19"/>
                <w:szCs w:val="19"/>
              </w:rPr>
              <w:t xml:space="preserve"> </w:t>
            </w:r>
            <w:r>
              <w:rPr>
                <w:rFonts w:ascii="Consolas" w:hAnsi="Consolas"/>
                <w:color w:val="0000FF"/>
                <w:sz w:val="19"/>
                <w:szCs w:val="19"/>
              </w:rPr>
              <w:t>string</w:t>
            </w:r>
            <w:r>
              <w:rPr>
                <w:rFonts w:ascii="Consolas" w:hAnsi="Consolas"/>
                <w:color w:val="000000"/>
                <w:sz w:val="19"/>
                <w:szCs w:val="19"/>
              </w:rPr>
              <w:t xml:space="preserve"> ExceptionType { </w:t>
            </w:r>
            <w:r>
              <w:rPr>
                <w:rFonts w:ascii="Consolas" w:hAnsi="Consolas"/>
                <w:color w:val="0000FF"/>
                <w:sz w:val="19"/>
                <w:szCs w:val="19"/>
              </w:rPr>
              <w:t>get</w:t>
            </w:r>
            <w:r>
              <w:rPr>
                <w:rFonts w:ascii="Consolas" w:hAnsi="Consolas"/>
                <w:color w:val="000000"/>
                <w:sz w:val="19"/>
                <w:szCs w:val="19"/>
              </w:rPr>
              <w:t xml:space="preserve">; </w:t>
            </w:r>
            <w:r>
              <w:rPr>
                <w:rFonts w:ascii="Consolas" w:hAnsi="Consolas"/>
                <w:color w:val="0000FF"/>
                <w:sz w:val="19"/>
                <w:szCs w:val="19"/>
              </w:rPr>
              <w:t>set</w:t>
            </w:r>
            <w:r>
              <w:rPr>
                <w:rFonts w:ascii="Consolas" w:hAnsi="Consolas"/>
                <w:color w:val="000000"/>
                <w:sz w:val="19"/>
                <w:szCs w:val="19"/>
              </w:rPr>
              <w:t>; }</w:t>
            </w:r>
          </w:p>
          <w:p w:rsidR="00B21ED1" w:rsidRDefault="00B21ED1" w:rsidP="00B21ED1">
            <w:pPr>
              <w:autoSpaceDE w:val="0"/>
              <w:autoSpaceDN w:val="0"/>
              <w:rPr>
                <w:rFonts w:ascii="Consolas" w:hAnsi="Consolas"/>
                <w:color w:val="000000"/>
                <w:sz w:val="19"/>
                <w:szCs w:val="19"/>
              </w:rPr>
            </w:pPr>
            <w:r>
              <w:rPr>
                <w:rFonts w:ascii="Consolas" w:hAnsi="Consolas"/>
                <w:color w:val="000000"/>
                <w:sz w:val="19"/>
                <w:szCs w:val="19"/>
              </w:rPr>
              <w:t xml:space="preserve">        </w:t>
            </w:r>
            <w:r>
              <w:rPr>
                <w:rFonts w:ascii="Consolas" w:hAnsi="Consolas"/>
                <w:color w:val="0000FF"/>
                <w:sz w:val="19"/>
                <w:szCs w:val="19"/>
              </w:rPr>
              <w:t>public</w:t>
            </w:r>
            <w:r>
              <w:rPr>
                <w:rFonts w:ascii="Consolas" w:hAnsi="Consolas"/>
                <w:color w:val="000000"/>
                <w:sz w:val="19"/>
                <w:szCs w:val="19"/>
              </w:rPr>
              <w:t xml:space="preserve"> </w:t>
            </w:r>
            <w:r>
              <w:rPr>
                <w:rFonts w:ascii="Consolas" w:hAnsi="Consolas"/>
                <w:color w:val="0000FF"/>
                <w:sz w:val="19"/>
                <w:szCs w:val="19"/>
              </w:rPr>
              <w:t>string</w:t>
            </w:r>
            <w:r>
              <w:rPr>
                <w:rFonts w:ascii="Consolas" w:hAnsi="Consolas"/>
                <w:color w:val="000000"/>
                <w:sz w:val="19"/>
                <w:szCs w:val="19"/>
              </w:rPr>
              <w:t xml:space="preserve"> Message { </w:t>
            </w:r>
            <w:r>
              <w:rPr>
                <w:rFonts w:ascii="Consolas" w:hAnsi="Consolas"/>
                <w:color w:val="0000FF"/>
                <w:sz w:val="19"/>
                <w:szCs w:val="19"/>
              </w:rPr>
              <w:t>get</w:t>
            </w:r>
            <w:r>
              <w:rPr>
                <w:rFonts w:ascii="Consolas" w:hAnsi="Consolas"/>
                <w:color w:val="000000"/>
                <w:sz w:val="19"/>
                <w:szCs w:val="19"/>
              </w:rPr>
              <w:t xml:space="preserve">; </w:t>
            </w:r>
            <w:r>
              <w:rPr>
                <w:rFonts w:ascii="Consolas" w:hAnsi="Consolas"/>
                <w:color w:val="0000FF"/>
                <w:sz w:val="19"/>
                <w:szCs w:val="19"/>
              </w:rPr>
              <w:t>set</w:t>
            </w:r>
            <w:r>
              <w:rPr>
                <w:rFonts w:ascii="Consolas" w:hAnsi="Consolas"/>
                <w:color w:val="000000"/>
                <w:sz w:val="19"/>
                <w:szCs w:val="19"/>
              </w:rPr>
              <w:t>; }</w:t>
            </w:r>
          </w:p>
          <w:p w:rsidR="00B21ED1" w:rsidRDefault="00B21ED1" w:rsidP="00B21ED1">
            <w:pPr>
              <w:autoSpaceDE w:val="0"/>
              <w:autoSpaceDN w:val="0"/>
              <w:rPr>
                <w:rFonts w:ascii="Consolas" w:hAnsi="Consolas"/>
                <w:color w:val="000000"/>
                <w:sz w:val="19"/>
                <w:szCs w:val="19"/>
              </w:rPr>
            </w:pPr>
            <w:r>
              <w:rPr>
                <w:rFonts w:ascii="Consolas" w:hAnsi="Consolas"/>
                <w:color w:val="000000"/>
                <w:sz w:val="19"/>
                <w:szCs w:val="19"/>
              </w:rPr>
              <w:t xml:space="preserve">        </w:t>
            </w:r>
            <w:r>
              <w:rPr>
                <w:rFonts w:ascii="Consolas" w:hAnsi="Consolas"/>
                <w:color w:val="0000FF"/>
                <w:sz w:val="19"/>
                <w:szCs w:val="19"/>
              </w:rPr>
              <w:t>public</w:t>
            </w:r>
            <w:r>
              <w:rPr>
                <w:rFonts w:ascii="Consolas" w:hAnsi="Consolas"/>
                <w:color w:val="000000"/>
                <w:sz w:val="19"/>
                <w:szCs w:val="19"/>
              </w:rPr>
              <w:t xml:space="preserve"> </w:t>
            </w:r>
            <w:r>
              <w:rPr>
                <w:rFonts w:ascii="Consolas" w:hAnsi="Consolas"/>
                <w:color w:val="0000FF"/>
                <w:sz w:val="19"/>
                <w:szCs w:val="19"/>
              </w:rPr>
              <w:t>string</w:t>
            </w:r>
            <w:r>
              <w:rPr>
                <w:rFonts w:ascii="Consolas" w:hAnsi="Consolas"/>
                <w:color w:val="000000"/>
                <w:sz w:val="19"/>
                <w:szCs w:val="19"/>
              </w:rPr>
              <w:t xml:space="preserve"> StackTrace { </w:t>
            </w:r>
            <w:r>
              <w:rPr>
                <w:rFonts w:ascii="Consolas" w:hAnsi="Consolas"/>
                <w:color w:val="0000FF"/>
                <w:sz w:val="19"/>
                <w:szCs w:val="19"/>
              </w:rPr>
              <w:t>get</w:t>
            </w:r>
            <w:r>
              <w:rPr>
                <w:rFonts w:ascii="Consolas" w:hAnsi="Consolas"/>
                <w:color w:val="000000"/>
                <w:sz w:val="19"/>
                <w:szCs w:val="19"/>
              </w:rPr>
              <w:t xml:space="preserve">; </w:t>
            </w:r>
            <w:r>
              <w:rPr>
                <w:rFonts w:ascii="Consolas" w:hAnsi="Consolas"/>
                <w:color w:val="0000FF"/>
                <w:sz w:val="19"/>
                <w:szCs w:val="19"/>
              </w:rPr>
              <w:t>set</w:t>
            </w:r>
            <w:r>
              <w:rPr>
                <w:rFonts w:ascii="Consolas" w:hAnsi="Consolas"/>
                <w:color w:val="000000"/>
                <w:sz w:val="19"/>
                <w:szCs w:val="19"/>
              </w:rPr>
              <w:t>; }</w:t>
            </w:r>
          </w:p>
          <w:p w:rsidR="00B21ED1" w:rsidRDefault="00B21ED1" w:rsidP="00B21ED1">
            <w:pPr>
              <w:autoSpaceDE w:val="0"/>
              <w:autoSpaceDN w:val="0"/>
              <w:rPr>
                <w:rFonts w:ascii="Consolas" w:hAnsi="Consolas"/>
                <w:color w:val="000000"/>
                <w:sz w:val="19"/>
                <w:szCs w:val="19"/>
              </w:rPr>
            </w:pPr>
            <w:r>
              <w:rPr>
                <w:rFonts w:ascii="Consolas" w:hAnsi="Consolas"/>
                <w:color w:val="000000"/>
                <w:sz w:val="19"/>
                <w:szCs w:val="19"/>
              </w:rPr>
              <w:t xml:space="preserve">        </w:t>
            </w:r>
            <w:r>
              <w:rPr>
                <w:rFonts w:ascii="Consolas" w:hAnsi="Consolas"/>
                <w:color w:val="0000FF"/>
                <w:sz w:val="19"/>
                <w:szCs w:val="19"/>
              </w:rPr>
              <w:t>public</w:t>
            </w:r>
            <w:r>
              <w:rPr>
                <w:rFonts w:ascii="Consolas" w:hAnsi="Consolas"/>
                <w:color w:val="000000"/>
                <w:sz w:val="19"/>
                <w:szCs w:val="19"/>
              </w:rPr>
              <w:t xml:space="preserve"> </w:t>
            </w:r>
            <w:r>
              <w:rPr>
                <w:rFonts w:ascii="Consolas" w:hAnsi="Consolas"/>
                <w:color w:val="0000FF"/>
                <w:sz w:val="19"/>
                <w:szCs w:val="19"/>
              </w:rPr>
              <w:t>string</w:t>
            </w:r>
            <w:r>
              <w:rPr>
                <w:rFonts w:ascii="Consolas" w:hAnsi="Consolas"/>
                <w:color w:val="000000"/>
                <w:sz w:val="19"/>
                <w:szCs w:val="19"/>
              </w:rPr>
              <w:t xml:space="preserve"> InnerExceptionType { </w:t>
            </w:r>
            <w:r>
              <w:rPr>
                <w:rFonts w:ascii="Consolas" w:hAnsi="Consolas"/>
                <w:color w:val="0000FF"/>
                <w:sz w:val="19"/>
                <w:szCs w:val="19"/>
              </w:rPr>
              <w:t>get</w:t>
            </w:r>
            <w:r>
              <w:rPr>
                <w:rFonts w:ascii="Consolas" w:hAnsi="Consolas"/>
                <w:color w:val="000000"/>
                <w:sz w:val="19"/>
                <w:szCs w:val="19"/>
              </w:rPr>
              <w:t xml:space="preserve">; </w:t>
            </w:r>
            <w:r>
              <w:rPr>
                <w:rFonts w:ascii="Consolas" w:hAnsi="Consolas"/>
                <w:color w:val="0000FF"/>
                <w:sz w:val="19"/>
                <w:szCs w:val="19"/>
              </w:rPr>
              <w:t>set</w:t>
            </w:r>
            <w:r>
              <w:rPr>
                <w:rFonts w:ascii="Consolas" w:hAnsi="Consolas"/>
                <w:color w:val="000000"/>
                <w:sz w:val="19"/>
                <w:szCs w:val="19"/>
              </w:rPr>
              <w:t>; }</w:t>
            </w:r>
          </w:p>
          <w:p w:rsidR="00B21ED1" w:rsidRDefault="00B21ED1" w:rsidP="00B21ED1">
            <w:pPr>
              <w:autoSpaceDE w:val="0"/>
              <w:autoSpaceDN w:val="0"/>
              <w:rPr>
                <w:rFonts w:ascii="Consolas" w:hAnsi="Consolas"/>
                <w:color w:val="000000"/>
                <w:sz w:val="19"/>
                <w:szCs w:val="19"/>
              </w:rPr>
            </w:pPr>
            <w:r>
              <w:rPr>
                <w:rFonts w:ascii="Consolas" w:hAnsi="Consolas"/>
                <w:color w:val="000000"/>
                <w:sz w:val="19"/>
                <w:szCs w:val="19"/>
              </w:rPr>
              <w:t xml:space="preserve">        </w:t>
            </w:r>
            <w:r>
              <w:rPr>
                <w:rFonts w:ascii="Consolas" w:hAnsi="Consolas"/>
                <w:color w:val="0000FF"/>
                <w:sz w:val="19"/>
                <w:szCs w:val="19"/>
              </w:rPr>
              <w:t>public</w:t>
            </w:r>
            <w:r>
              <w:rPr>
                <w:rFonts w:ascii="Consolas" w:hAnsi="Consolas"/>
                <w:color w:val="000000"/>
                <w:sz w:val="19"/>
                <w:szCs w:val="19"/>
              </w:rPr>
              <w:t xml:space="preserve"> </w:t>
            </w:r>
            <w:r>
              <w:rPr>
                <w:rFonts w:ascii="Consolas" w:hAnsi="Consolas"/>
                <w:color w:val="0000FF"/>
                <w:sz w:val="19"/>
                <w:szCs w:val="19"/>
              </w:rPr>
              <w:t>string</w:t>
            </w:r>
            <w:r>
              <w:rPr>
                <w:rFonts w:ascii="Consolas" w:hAnsi="Consolas"/>
                <w:color w:val="000000"/>
                <w:sz w:val="19"/>
                <w:szCs w:val="19"/>
              </w:rPr>
              <w:t xml:space="preserve"> InnerMessage { </w:t>
            </w:r>
            <w:r>
              <w:rPr>
                <w:rFonts w:ascii="Consolas" w:hAnsi="Consolas"/>
                <w:color w:val="0000FF"/>
                <w:sz w:val="19"/>
                <w:szCs w:val="19"/>
              </w:rPr>
              <w:t>get</w:t>
            </w:r>
            <w:r>
              <w:rPr>
                <w:rFonts w:ascii="Consolas" w:hAnsi="Consolas"/>
                <w:color w:val="000000"/>
                <w:sz w:val="19"/>
                <w:szCs w:val="19"/>
              </w:rPr>
              <w:t xml:space="preserve">; </w:t>
            </w:r>
            <w:r>
              <w:rPr>
                <w:rFonts w:ascii="Consolas" w:hAnsi="Consolas"/>
                <w:color w:val="0000FF"/>
                <w:sz w:val="19"/>
                <w:szCs w:val="19"/>
              </w:rPr>
              <w:t>set</w:t>
            </w:r>
            <w:r>
              <w:rPr>
                <w:rFonts w:ascii="Consolas" w:hAnsi="Consolas"/>
                <w:color w:val="000000"/>
                <w:sz w:val="19"/>
                <w:szCs w:val="19"/>
              </w:rPr>
              <w:t>; }</w:t>
            </w:r>
          </w:p>
          <w:p w:rsidR="00B21ED1" w:rsidRDefault="00B21ED1" w:rsidP="00B21ED1">
            <w:pPr>
              <w:autoSpaceDE w:val="0"/>
              <w:autoSpaceDN w:val="0"/>
              <w:rPr>
                <w:rFonts w:ascii="Consolas" w:hAnsi="Consolas"/>
                <w:color w:val="000000"/>
                <w:sz w:val="19"/>
                <w:szCs w:val="19"/>
              </w:rPr>
            </w:pPr>
            <w:r>
              <w:rPr>
                <w:rFonts w:ascii="Consolas" w:hAnsi="Consolas"/>
                <w:color w:val="000000"/>
                <w:sz w:val="19"/>
                <w:szCs w:val="19"/>
              </w:rPr>
              <w:t xml:space="preserve">        </w:t>
            </w:r>
            <w:r>
              <w:rPr>
                <w:rFonts w:ascii="Consolas" w:hAnsi="Consolas"/>
                <w:color w:val="0000FF"/>
                <w:sz w:val="19"/>
                <w:szCs w:val="19"/>
              </w:rPr>
              <w:t>public</w:t>
            </w:r>
            <w:r>
              <w:rPr>
                <w:rFonts w:ascii="Consolas" w:hAnsi="Consolas"/>
                <w:color w:val="000000"/>
                <w:sz w:val="19"/>
                <w:szCs w:val="19"/>
              </w:rPr>
              <w:t xml:space="preserve"> </w:t>
            </w:r>
            <w:r>
              <w:rPr>
                <w:rFonts w:ascii="Consolas" w:hAnsi="Consolas"/>
                <w:color w:val="0000FF"/>
                <w:sz w:val="19"/>
                <w:szCs w:val="19"/>
              </w:rPr>
              <w:t>string</w:t>
            </w:r>
            <w:r>
              <w:rPr>
                <w:rFonts w:ascii="Consolas" w:hAnsi="Consolas"/>
                <w:color w:val="000000"/>
                <w:sz w:val="19"/>
                <w:szCs w:val="19"/>
              </w:rPr>
              <w:t xml:space="preserve"> InnerStackTrace { </w:t>
            </w:r>
            <w:r>
              <w:rPr>
                <w:rFonts w:ascii="Consolas" w:hAnsi="Consolas"/>
                <w:color w:val="0000FF"/>
                <w:sz w:val="19"/>
                <w:szCs w:val="19"/>
              </w:rPr>
              <w:t>get</w:t>
            </w:r>
            <w:r>
              <w:rPr>
                <w:rFonts w:ascii="Consolas" w:hAnsi="Consolas"/>
                <w:color w:val="000000"/>
                <w:sz w:val="19"/>
                <w:szCs w:val="19"/>
              </w:rPr>
              <w:t xml:space="preserve">; </w:t>
            </w:r>
            <w:r>
              <w:rPr>
                <w:rFonts w:ascii="Consolas" w:hAnsi="Consolas"/>
                <w:color w:val="0000FF"/>
                <w:sz w:val="19"/>
                <w:szCs w:val="19"/>
              </w:rPr>
              <w:t>set</w:t>
            </w:r>
            <w:r>
              <w:rPr>
                <w:rFonts w:ascii="Consolas" w:hAnsi="Consolas"/>
                <w:color w:val="000000"/>
                <w:sz w:val="19"/>
                <w:szCs w:val="19"/>
              </w:rPr>
              <w:t>; }</w:t>
            </w:r>
          </w:p>
          <w:p w:rsidR="00B21ED1" w:rsidRDefault="00B21ED1" w:rsidP="00B21ED1">
            <w:pPr>
              <w:rPr>
                <w:rFonts w:ascii="Consolas" w:hAnsi="Consolas"/>
                <w:color w:val="000000"/>
                <w:sz w:val="19"/>
                <w:szCs w:val="19"/>
              </w:rPr>
            </w:pPr>
            <w:r>
              <w:rPr>
                <w:rFonts w:ascii="Consolas" w:hAnsi="Consolas"/>
                <w:color w:val="000000"/>
                <w:sz w:val="19"/>
                <w:szCs w:val="19"/>
              </w:rPr>
              <w:t xml:space="preserve">        </w:t>
            </w:r>
            <w:r>
              <w:rPr>
                <w:rFonts w:ascii="Consolas" w:hAnsi="Consolas"/>
                <w:color w:val="0000FF"/>
                <w:sz w:val="19"/>
                <w:szCs w:val="19"/>
              </w:rPr>
              <w:t>public</w:t>
            </w:r>
            <w:r>
              <w:rPr>
                <w:rFonts w:ascii="Consolas" w:hAnsi="Consolas"/>
                <w:color w:val="000000"/>
                <w:sz w:val="19"/>
                <w:szCs w:val="19"/>
              </w:rPr>
              <w:t xml:space="preserve"> dynamic AdditionalData { </w:t>
            </w:r>
            <w:r>
              <w:rPr>
                <w:rFonts w:ascii="Consolas" w:hAnsi="Consolas"/>
                <w:color w:val="0000FF"/>
                <w:sz w:val="19"/>
                <w:szCs w:val="19"/>
              </w:rPr>
              <w:t>get</w:t>
            </w:r>
            <w:r>
              <w:rPr>
                <w:rFonts w:ascii="Consolas" w:hAnsi="Consolas"/>
                <w:color w:val="000000"/>
                <w:sz w:val="19"/>
                <w:szCs w:val="19"/>
              </w:rPr>
              <w:t xml:space="preserve">; </w:t>
            </w:r>
            <w:r>
              <w:rPr>
                <w:rFonts w:ascii="Consolas" w:hAnsi="Consolas"/>
                <w:color w:val="0000FF"/>
                <w:sz w:val="19"/>
                <w:szCs w:val="19"/>
              </w:rPr>
              <w:t>set</w:t>
            </w:r>
            <w:r>
              <w:rPr>
                <w:rFonts w:ascii="Consolas" w:hAnsi="Consolas"/>
                <w:color w:val="000000"/>
                <w:sz w:val="19"/>
                <w:szCs w:val="19"/>
              </w:rPr>
              <w:t>; } //JSON object that can be used to pass additional data to the error logging server, leave blank when not sure</w:t>
            </w:r>
          </w:p>
          <w:p w:rsidR="00B21ED1" w:rsidRDefault="00B21ED1">
            <w:pPr>
              <w:rPr>
                <w:szCs w:val="18"/>
              </w:rPr>
            </w:pPr>
          </w:p>
        </w:tc>
      </w:tr>
    </w:tbl>
    <w:p w:rsidR="00B21ED1" w:rsidRDefault="00B21ED1">
      <w:pPr>
        <w:rPr>
          <w:szCs w:val="18"/>
        </w:rPr>
      </w:pPr>
    </w:p>
    <w:p w:rsidR="00B21ED1" w:rsidRDefault="00B21ED1">
      <w:pPr>
        <w:rPr>
          <w:szCs w:val="18"/>
        </w:rPr>
      </w:pPr>
      <w:r>
        <w:rPr>
          <w:szCs w:val="18"/>
        </w:rPr>
        <w:t>The way to calculate the environment:</w:t>
      </w:r>
    </w:p>
    <w:p w:rsidR="00B21ED1" w:rsidRDefault="00B21ED1">
      <w:pPr>
        <w:rPr>
          <w:szCs w:val="18"/>
        </w:rPr>
      </w:pPr>
    </w:p>
    <w:p w:rsidR="00B21ED1" w:rsidRDefault="00B21ED1" w:rsidP="00B21ED1">
      <w:pPr>
        <w:rPr>
          <w:rFonts w:ascii="Tahoma" w:hAnsi="Tahoma" w:cs="Tahoma"/>
          <w:sz w:val="18"/>
          <w:szCs w:val="18"/>
        </w:rPr>
      </w:pPr>
      <w:r>
        <w:rPr>
          <w:rFonts w:ascii="Tahoma" w:hAnsi="Tahoma" w:cs="Tahoma"/>
          <w:sz w:val="18"/>
          <w:szCs w:val="18"/>
        </w:rPr>
        <w:t xml:space="preserve">If url contains “test” then </w:t>
      </w:r>
    </w:p>
    <w:p w:rsidR="00B21ED1" w:rsidRDefault="00B21ED1" w:rsidP="00B21ED1">
      <w:pPr>
        <w:rPr>
          <w:rFonts w:ascii="Tahoma" w:hAnsi="Tahoma" w:cs="Tahoma"/>
          <w:sz w:val="18"/>
          <w:szCs w:val="18"/>
        </w:rPr>
      </w:pPr>
      <w:r>
        <w:rPr>
          <w:rFonts w:ascii="Tahoma" w:hAnsi="Tahoma" w:cs="Tahoma"/>
          <w:sz w:val="18"/>
          <w:szCs w:val="18"/>
        </w:rPr>
        <w:t>            Environment = “Test”</w:t>
      </w:r>
    </w:p>
    <w:p w:rsidR="00B21ED1" w:rsidRDefault="00B21ED1" w:rsidP="00B21ED1">
      <w:pPr>
        <w:rPr>
          <w:rFonts w:ascii="Tahoma" w:hAnsi="Tahoma" w:cs="Tahoma"/>
          <w:sz w:val="18"/>
          <w:szCs w:val="18"/>
        </w:rPr>
      </w:pPr>
      <w:r>
        <w:rPr>
          <w:rFonts w:ascii="Tahoma" w:hAnsi="Tahoma" w:cs="Tahoma"/>
          <w:sz w:val="18"/>
          <w:szCs w:val="18"/>
        </w:rPr>
        <w:t xml:space="preserve">If url does NOT contain “motionkinetic.net” but DOES contain “motion” </w:t>
      </w:r>
    </w:p>
    <w:p w:rsidR="00B21ED1" w:rsidRDefault="00B21ED1" w:rsidP="00B21ED1">
      <w:pPr>
        <w:rPr>
          <w:rFonts w:ascii="Tahoma" w:hAnsi="Tahoma" w:cs="Tahoma"/>
          <w:sz w:val="18"/>
          <w:szCs w:val="18"/>
        </w:rPr>
      </w:pPr>
      <w:r>
        <w:rPr>
          <w:rFonts w:ascii="Tahoma" w:hAnsi="Tahoma" w:cs="Tahoma"/>
          <w:sz w:val="18"/>
          <w:szCs w:val="18"/>
        </w:rPr>
        <w:t>            Environment = “Motion”</w:t>
      </w:r>
    </w:p>
    <w:p w:rsidR="00B21ED1" w:rsidRDefault="00B21ED1" w:rsidP="00B21ED1">
      <w:pPr>
        <w:rPr>
          <w:rFonts w:ascii="Tahoma" w:hAnsi="Tahoma" w:cs="Tahoma"/>
          <w:sz w:val="18"/>
          <w:szCs w:val="18"/>
        </w:rPr>
      </w:pPr>
      <w:r>
        <w:rPr>
          <w:rFonts w:ascii="Tahoma" w:hAnsi="Tahoma" w:cs="Tahoma"/>
          <w:sz w:val="18"/>
          <w:szCs w:val="18"/>
        </w:rPr>
        <w:t xml:space="preserve">If url contains “localhost” </w:t>
      </w:r>
    </w:p>
    <w:p w:rsidR="00B21ED1" w:rsidRDefault="00B21ED1" w:rsidP="00B21ED1">
      <w:pPr>
        <w:rPr>
          <w:rFonts w:ascii="Tahoma" w:hAnsi="Tahoma" w:cs="Tahoma"/>
          <w:sz w:val="18"/>
          <w:szCs w:val="18"/>
        </w:rPr>
      </w:pPr>
      <w:r>
        <w:rPr>
          <w:rFonts w:ascii="Tahoma" w:hAnsi="Tahoma" w:cs="Tahoma"/>
          <w:sz w:val="18"/>
          <w:szCs w:val="18"/>
        </w:rPr>
        <w:t>            Environment = “Motion”</w:t>
      </w:r>
    </w:p>
    <w:p w:rsidR="00B21ED1" w:rsidRDefault="00B21ED1" w:rsidP="00B21ED1">
      <w:pPr>
        <w:rPr>
          <w:rFonts w:ascii="Tahoma" w:hAnsi="Tahoma" w:cs="Tahoma"/>
          <w:sz w:val="18"/>
          <w:szCs w:val="18"/>
        </w:rPr>
      </w:pPr>
      <w:r>
        <w:rPr>
          <w:rFonts w:ascii="Tahoma" w:hAnsi="Tahoma" w:cs="Tahoma"/>
          <w:sz w:val="18"/>
          <w:szCs w:val="18"/>
        </w:rPr>
        <w:t>If url contains “motionkinetic.net” (but not “test”)</w:t>
      </w:r>
    </w:p>
    <w:p w:rsidR="00B21ED1" w:rsidRDefault="00B21ED1" w:rsidP="00B21ED1">
      <w:pPr>
        <w:rPr>
          <w:rFonts w:ascii="Tahoma" w:hAnsi="Tahoma" w:cs="Tahoma"/>
          <w:sz w:val="18"/>
          <w:szCs w:val="18"/>
        </w:rPr>
      </w:pPr>
      <w:r>
        <w:rPr>
          <w:rFonts w:ascii="Tahoma" w:hAnsi="Tahoma" w:cs="Tahoma"/>
          <w:sz w:val="18"/>
          <w:szCs w:val="18"/>
        </w:rPr>
        <w:t>            Environment = “Live”</w:t>
      </w:r>
    </w:p>
    <w:p w:rsidR="00B21ED1" w:rsidRDefault="00B21ED1" w:rsidP="00B21ED1">
      <w:pPr>
        <w:rPr>
          <w:rFonts w:ascii="Tahoma" w:hAnsi="Tahoma" w:cs="Tahoma"/>
          <w:sz w:val="18"/>
          <w:szCs w:val="18"/>
        </w:rPr>
      </w:pPr>
    </w:p>
    <w:p w:rsidR="00B21ED1" w:rsidRDefault="00B21ED1" w:rsidP="00B21ED1">
      <w:pPr>
        <w:rPr>
          <w:rFonts w:ascii="Tahoma" w:hAnsi="Tahoma" w:cs="Tahoma"/>
          <w:sz w:val="18"/>
          <w:szCs w:val="18"/>
        </w:rPr>
      </w:pPr>
      <w:r>
        <w:rPr>
          <w:rFonts w:ascii="Tahoma" w:hAnsi="Tahoma" w:cs="Tahoma"/>
          <w:sz w:val="18"/>
          <w:szCs w:val="18"/>
        </w:rPr>
        <w:t>Application code:</w:t>
      </w:r>
    </w:p>
    <w:p w:rsidR="00B21ED1" w:rsidRDefault="00B21ED1">
      <w:pPr>
        <w:rPr>
          <w:szCs w:val="18"/>
        </w:rPr>
      </w:pPr>
    </w:p>
    <w:tbl>
      <w:tblPr>
        <w:tblStyle w:val="TableGrid"/>
        <w:tblW w:w="0" w:type="auto"/>
        <w:tblLook w:val="04A0" w:firstRow="1" w:lastRow="0" w:firstColumn="1" w:lastColumn="0" w:noHBand="0" w:noVBand="1"/>
      </w:tblPr>
      <w:tblGrid>
        <w:gridCol w:w="9016"/>
      </w:tblGrid>
      <w:tr w:rsidR="00B21ED1" w:rsidTr="00B21ED1">
        <w:tc>
          <w:tcPr>
            <w:tcW w:w="9016" w:type="dxa"/>
          </w:tcPr>
          <w:p w:rsidR="00B21ED1" w:rsidRDefault="00B21ED1" w:rsidP="00B21ED1">
            <w:pPr>
              <w:autoSpaceDE w:val="0"/>
              <w:autoSpaceDN w:val="0"/>
              <w:rPr>
                <w:rFonts w:ascii="Consolas" w:hAnsi="Consolas"/>
                <w:color w:val="000000"/>
                <w:sz w:val="19"/>
                <w:szCs w:val="19"/>
              </w:rPr>
            </w:pPr>
            <w:r>
              <w:rPr>
                <w:rFonts w:ascii="Consolas" w:hAnsi="Consolas"/>
                <w:color w:val="0000FF"/>
                <w:sz w:val="19"/>
                <w:szCs w:val="19"/>
              </w:rPr>
              <w:t>var</w:t>
            </w:r>
            <w:r>
              <w:rPr>
                <w:rFonts w:ascii="Consolas" w:hAnsi="Consolas"/>
                <w:color w:val="000000"/>
                <w:sz w:val="19"/>
                <w:szCs w:val="19"/>
              </w:rPr>
              <w:t xml:space="preserve"> json = JsonConvert.SerializeObject(errorModel, </w:t>
            </w:r>
            <w:r>
              <w:rPr>
                <w:rFonts w:ascii="Consolas" w:hAnsi="Consolas"/>
                <w:color w:val="0000FF"/>
                <w:sz w:val="19"/>
                <w:szCs w:val="19"/>
              </w:rPr>
              <w:t>new</w:t>
            </w:r>
            <w:r>
              <w:rPr>
                <w:rFonts w:ascii="Consolas" w:hAnsi="Consolas"/>
                <w:color w:val="000000"/>
                <w:sz w:val="19"/>
                <w:szCs w:val="19"/>
              </w:rPr>
              <w:t xml:space="preserve"> JsonSerializerSettings() { NullValueHandling = NullValueHandling.Ignore });</w:t>
            </w:r>
          </w:p>
          <w:p w:rsidR="00B21ED1" w:rsidRDefault="00B21ED1" w:rsidP="00B21ED1">
            <w:pPr>
              <w:autoSpaceDE w:val="0"/>
              <w:autoSpaceDN w:val="0"/>
              <w:rPr>
                <w:rFonts w:ascii="Consolas" w:hAnsi="Consolas"/>
                <w:color w:val="000000"/>
                <w:sz w:val="19"/>
                <w:szCs w:val="19"/>
              </w:rPr>
            </w:pPr>
            <w:r>
              <w:rPr>
                <w:rFonts w:ascii="Consolas" w:hAnsi="Consolas"/>
                <w:color w:val="000000"/>
                <w:sz w:val="19"/>
                <w:szCs w:val="19"/>
              </w:rPr>
              <w:t xml:space="preserve">            </w:t>
            </w:r>
            <w:r>
              <w:rPr>
                <w:rFonts w:ascii="Consolas" w:hAnsi="Consolas"/>
                <w:color w:val="0000FF"/>
                <w:sz w:val="19"/>
                <w:szCs w:val="19"/>
              </w:rPr>
              <w:t>using</w:t>
            </w:r>
            <w:r>
              <w:rPr>
                <w:rFonts w:ascii="Consolas" w:hAnsi="Consolas"/>
                <w:color w:val="000000"/>
                <w:sz w:val="19"/>
                <w:szCs w:val="19"/>
              </w:rPr>
              <w:t xml:space="preserve"> (</w:t>
            </w:r>
            <w:r>
              <w:rPr>
                <w:rFonts w:ascii="Consolas" w:hAnsi="Consolas"/>
                <w:color w:val="0000FF"/>
                <w:sz w:val="19"/>
                <w:szCs w:val="19"/>
              </w:rPr>
              <w:t>var</w:t>
            </w:r>
            <w:r>
              <w:rPr>
                <w:rFonts w:ascii="Consolas" w:hAnsi="Consolas"/>
                <w:color w:val="000000"/>
                <w:sz w:val="19"/>
                <w:szCs w:val="19"/>
              </w:rPr>
              <w:t xml:space="preserve"> webClient = </w:t>
            </w:r>
            <w:r>
              <w:rPr>
                <w:rFonts w:ascii="Consolas" w:hAnsi="Consolas"/>
                <w:color w:val="0000FF"/>
                <w:sz w:val="19"/>
                <w:szCs w:val="19"/>
              </w:rPr>
              <w:t>new</w:t>
            </w:r>
            <w:r>
              <w:rPr>
                <w:rFonts w:ascii="Consolas" w:hAnsi="Consolas"/>
                <w:color w:val="000000"/>
                <w:sz w:val="19"/>
                <w:szCs w:val="19"/>
              </w:rPr>
              <w:t xml:space="preserve"> WebClient())</w:t>
            </w:r>
          </w:p>
          <w:p w:rsidR="00B21ED1" w:rsidRDefault="00B21ED1" w:rsidP="00B21ED1">
            <w:pPr>
              <w:autoSpaceDE w:val="0"/>
              <w:autoSpaceDN w:val="0"/>
              <w:rPr>
                <w:rFonts w:ascii="Consolas" w:hAnsi="Consolas"/>
                <w:color w:val="000000"/>
                <w:sz w:val="19"/>
                <w:szCs w:val="19"/>
              </w:rPr>
            </w:pPr>
            <w:r>
              <w:rPr>
                <w:rFonts w:ascii="Consolas" w:hAnsi="Consolas"/>
                <w:color w:val="000000"/>
                <w:sz w:val="19"/>
                <w:szCs w:val="19"/>
              </w:rPr>
              <w:t>            {</w:t>
            </w:r>
          </w:p>
          <w:p w:rsidR="00B21ED1" w:rsidRDefault="00B21ED1" w:rsidP="00B21ED1">
            <w:pPr>
              <w:autoSpaceDE w:val="0"/>
              <w:autoSpaceDN w:val="0"/>
              <w:rPr>
                <w:rFonts w:ascii="Consolas" w:hAnsi="Consolas"/>
                <w:color w:val="000000"/>
                <w:sz w:val="19"/>
                <w:szCs w:val="19"/>
              </w:rPr>
            </w:pPr>
            <w:r>
              <w:rPr>
                <w:rFonts w:ascii="Consolas" w:hAnsi="Consolas"/>
                <w:color w:val="000000"/>
                <w:sz w:val="19"/>
                <w:szCs w:val="19"/>
              </w:rPr>
              <w:t xml:space="preserve">                webClient.Headers.Add(HttpRequestHeader.ContentType, </w:t>
            </w:r>
            <w:r>
              <w:rPr>
                <w:rFonts w:ascii="Consolas" w:hAnsi="Consolas"/>
                <w:color w:val="A31515"/>
                <w:sz w:val="19"/>
                <w:szCs w:val="19"/>
              </w:rPr>
              <w:t>"text/json"</w:t>
            </w:r>
            <w:r>
              <w:rPr>
                <w:rFonts w:ascii="Consolas" w:hAnsi="Consolas"/>
                <w:color w:val="000000"/>
                <w:sz w:val="19"/>
                <w:szCs w:val="19"/>
              </w:rPr>
              <w:t>);</w:t>
            </w:r>
          </w:p>
          <w:p w:rsidR="00B21ED1" w:rsidRDefault="00B21ED1" w:rsidP="00B21ED1">
            <w:pPr>
              <w:autoSpaceDE w:val="0"/>
              <w:autoSpaceDN w:val="0"/>
              <w:rPr>
                <w:rFonts w:ascii="Consolas" w:hAnsi="Consolas"/>
                <w:color w:val="000000"/>
                <w:sz w:val="19"/>
                <w:szCs w:val="19"/>
              </w:rPr>
            </w:pPr>
            <w:r>
              <w:rPr>
                <w:rFonts w:ascii="Consolas" w:hAnsi="Consolas"/>
                <w:color w:val="000000"/>
                <w:sz w:val="19"/>
                <w:szCs w:val="19"/>
              </w:rPr>
              <w:t xml:space="preserve">                </w:t>
            </w:r>
            <w:r>
              <w:rPr>
                <w:rFonts w:ascii="Consolas" w:hAnsi="Consolas"/>
                <w:color w:val="0000FF"/>
                <w:sz w:val="19"/>
                <w:szCs w:val="19"/>
              </w:rPr>
              <w:t>var</w:t>
            </w:r>
            <w:r>
              <w:rPr>
                <w:rFonts w:ascii="Consolas" w:hAnsi="Consolas"/>
                <w:color w:val="000000"/>
                <w:sz w:val="19"/>
                <w:szCs w:val="19"/>
              </w:rPr>
              <w:t xml:space="preserve"> result = webClient.UploadString(</w:t>
            </w:r>
            <w:r>
              <w:rPr>
                <w:rFonts w:ascii="Consolas" w:hAnsi="Consolas"/>
                <w:color w:val="A31515"/>
                <w:sz w:val="19"/>
                <w:szCs w:val="19"/>
              </w:rPr>
              <w:t>"</w:t>
            </w:r>
            <w:hyperlink r:id="rId54" w:history="1">
              <w:r>
                <w:rPr>
                  <w:rStyle w:val="Hyperlink"/>
                  <w:rFonts w:ascii="Consolas" w:hAnsi="Consolas"/>
                  <w:sz w:val="19"/>
                  <w:szCs w:val="19"/>
                </w:rPr>
                <w:t>https://log.motionkinetic.net/api/log</w:t>
              </w:r>
            </w:hyperlink>
            <w:r>
              <w:rPr>
                <w:rFonts w:ascii="Consolas" w:hAnsi="Consolas"/>
                <w:color w:val="A31515"/>
                <w:sz w:val="19"/>
                <w:szCs w:val="19"/>
              </w:rPr>
              <w:t>"</w:t>
            </w:r>
            <w:r>
              <w:rPr>
                <w:rFonts w:ascii="Consolas" w:hAnsi="Consolas"/>
                <w:color w:val="000000"/>
                <w:sz w:val="19"/>
                <w:szCs w:val="19"/>
              </w:rPr>
              <w:t>, json);</w:t>
            </w:r>
          </w:p>
          <w:p w:rsidR="00B21ED1" w:rsidRDefault="00B21ED1" w:rsidP="00B21ED1">
            <w:pPr>
              <w:autoSpaceDE w:val="0"/>
              <w:autoSpaceDN w:val="0"/>
              <w:rPr>
                <w:rFonts w:ascii="Consolas" w:hAnsi="Consolas"/>
                <w:color w:val="000000"/>
                <w:sz w:val="19"/>
                <w:szCs w:val="19"/>
              </w:rPr>
            </w:pPr>
            <w:r>
              <w:rPr>
                <w:rFonts w:ascii="Consolas" w:hAnsi="Consolas"/>
                <w:color w:val="000000"/>
                <w:sz w:val="19"/>
                <w:szCs w:val="19"/>
              </w:rPr>
              <w:t>                dynamic data = JsonConvert.DeserializeObject(result);</w:t>
            </w:r>
          </w:p>
          <w:p w:rsidR="00B21ED1" w:rsidRDefault="00B21ED1" w:rsidP="00B21ED1">
            <w:pPr>
              <w:autoSpaceDE w:val="0"/>
              <w:autoSpaceDN w:val="0"/>
              <w:rPr>
                <w:rFonts w:ascii="Consolas" w:hAnsi="Consolas"/>
                <w:color w:val="000000"/>
                <w:sz w:val="19"/>
                <w:szCs w:val="19"/>
              </w:rPr>
            </w:pPr>
            <w:r>
              <w:rPr>
                <w:rFonts w:ascii="Consolas" w:hAnsi="Consolas"/>
                <w:color w:val="000000"/>
                <w:sz w:val="19"/>
                <w:szCs w:val="19"/>
              </w:rPr>
              <w:t xml:space="preserve">                </w:t>
            </w:r>
            <w:r>
              <w:rPr>
                <w:rFonts w:ascii="Consolas" w:hAnsi="Consolas"/>
                <w:color w:val="0000FF"/>
                <w:sz w:val="19"/>
                <w:szCs w:val="19"/>
              </w:rPr>
              <w:t>if</w:t>
            </w:r>
            <w:r>
              <w:rPr>
                <w:rFonts w:ascii="Consolas" w:hAnsi="Consolas"/>
                <w:color w:val="000000"/>
                <w:sz w:val="19"/>
                <w:szCs w:val="19"/>
              </w:rPr>
              <w:t xml:space="preserve"> (data.ShortNo != </w:t>
            </w:r>
            <w:r>
              <w:rPr>
                <w:rFonts w:ascii="Consolas" w:hAnsi="Consolas"/>
                <w:color w:val="0000FF"/>
                <w:sz w:val="19"/>
                <w:szCs w:val="19"/>
              </w:rPr>
              <w:t>null</w:t>
            </w:r>
            <w:r>
              <w:rPr>
                <w:rFonts w:ascii="Consolas" w:hAnsi="Consolas"/>
                <w:color w:val="000000"/>
                <w:sz w:val="19"/>
                <w:szCs w:val="19"/>
              </w:rPr>
              <w:t>)</w:t>
            </w:r>
          </w:p>
          <w:p w:rsidR="00B21ED1" w:rsidRDefault="00B21ED1" w:rsidP="00B21ED1">
            <w:pPr>
              <w:autoSpaceDE w:val="0"/>
              <w:autoSpaceDN w:val="0"/>
              <w:rPr>
                <w:rFonts w:ascii="Consolas" w:hAnsi="Consolas"/>
                <w:color w:val="000000"/>
                <w:sz w:val="19"/>
                <w:szCs w:val="19"/>
              </w:rPr>
            </w:pPr>
            <w:r>
              <w:rPr>
                <w:rFonts w:ascii="Consolas" w:hAnsi="Consolas"/>
                <w:color w:val="000000"/>
                <w:sz w:val="19"/>
                <w:szCs w:val="19"/>
              </w:rPr>
              <w:t>                {</w:t>
            </w:r>
          </w:p>
          <w:p w:rsidR="00B21ED1" w:rsidRDefault="00B21ED1" w:rsidP="00B21ED1">
            <w:pPr>
              <w:autoSpaceDE w:val="0"/>
              <w:autoSpaceDN w:val="0"/>
              <w:rPr>
                <w:rFonts w:ascii="Consolas" w:hAnsi="Consolas"/>
                <w:color w:val="000000"/>
                <w:sz w:val="19"/>
                <w:szCs w:val="19"/>
              </w:rPr>
            </w:pPr>
            <w:r>
              <w:rPr>
                <w:rFonts w:ascii="Consolas" w:hAnsi="Consolas"/>
                <w:color w:val="000000"/>
                <w:sz w:val="19"/>
                <w:szCs w:val="19"/>
              </w:rPr>
              <w:t>                    </w:t>
            </w:r>
            <w:r>
              <w:rPr>
                <w:rFonts w:ascii="Consolas" w:hAnsi="Consolas"/>
                <w:color w:val="0000FF"/>
                <w:sz w:val="19"/>
                <w:szCs w:val="19"/>
              </w:rPr>
              <w:t>return</w:t>
            </w:r>
            <w:r>
              <w:rPr>
                <w:rFonts w:ascii="Consolas" w:hAnsi="Consolas"/>
                <w:color w:val="000000"/>
                <w:sz w:val="19"/>
                <w:szCs w:val="19"/>
              </w:rPr>
              <w:t xml:space="preserve"> data.ShortNo;</w:t>
            </w:r>
          </w:p>
          <w:p w:rsidR="00B21ED1" w:rsidRDefault="00B21ED1" w:rsidP="00B21ED1">
            <w:pPr>
              <w:autoSpaceDE w:val="0"/>
              <w:autoSpaceDN w:val="0"/>
              <w:rPr>
                <w:rFonts w:ascii="Consolas" w:hAnsi="Consolas"/>
                <w:color w:val="000000"/>
                <w:sz w:val="19"/>
                <w:szCs w:val="19"/>
              </w:rPr>
            </w:pPr>
            <w:r>
              <w:rPr>
                <w:rFonts w:ascii="Consolas" w:hAnsi="Consolas"/>
                <w:color w:val="000000"/>
                <w:sz w:val="19"/>
                <w:szCs w:val="19"/>
              </w:rPr>
              <w:lastRenderedPageBreak/>
              <w:t>                }</w:t>
            </w:r>
          </w:p>
          <w:p w:rsidR="00B21ED1" w:rsidRDefault="00B21ED1" w:rsidP="00B21ED1">
            <w:pPr>
              <w:autoSpaceDE w:val="0"/>
              <w:autoSpaceDN w:val="0"/>
              <w:rPr>
                <w:rFonts w:ascii="Consolas" w:hAnsi="Consolas"/>
                <w:color w:val="000000"/>
                <w:sz w:val="19"/>
                <w:szCs w:val="19"/>
              </w:rPr>
            </w:pPr>
            <w:r>
              <w:rPr>
                <w:rFonts w:ascii="Consolas" w:hAnsi="Consolas"/>
                <w:color w:val="000000"/>
                <w:sz w:val="19"/>
                <w:szCs w:val="19"/>
              </w:rPr>
              <w:t xml:space="preserve">                </w:t>
            </w:r>
            <w:r>
              <w:rPr>
                <w:rFonts w:ascii="Consolas" w:hAnsi="Consolas"/>
                <w:color w:val="0000FF"/>
                <w:sz w:val="19"/>
                <w:szCs w:val="19"/>
              </w:rPr>
              <w:t>return</w:t>
            </w:r>
            <w:r>
              <w:rPr>
                <w:rFonts w:ascii="Consolas" w:hAnsi="Consolas"/>
                <w:color w:val="000000"/>
                <w:sz w:val="19"/>
                <w:szCs w:val="19"/>
              </w:rPr>
              <w:t xml:space="preserve"> </w:t>
            </w:r>
            <w:r>
              <w:rPr>
                <w:rFonts w:ascii="Consolas" w:hAnsi="Consolas"/>
                <w:color w:val="0000FF"/>
                <w:sz w:val="19"/>
                <w:szCs w:val="19"/>
              </w:rPr>
              <w:t>null</w:t>
            </w:r>
            <w:r>
              <w:rPr>
                <w:rFonts w:ascii="Consolas" w:hAnsi="Consolas"/>
                <w:color w:val="000000"/>
                <w:sz w:val="19"/>
                <w:szCs w:val="19"/>
              </w:rPr>
              <w:t>;</w:t>
            </w:r>
          </w:p>
          <w:p w:rsidR="00B21ED1" w:rsidRDefault="00B21ED1" w:rsidP="00B21ED1">
            <w:pPr>
              <w:rPr>
                <w:rFonts w:ascii="Tahoma" w:hAnsi="Tahoma" w:cs="Tahoma"/>
                <w:sz w:val="18"/>
                <w:szCs w:val="18"/>
                <w:lang w:eastAsia="en-GB"/>
              </w:rPr>
            </w:pPr>
            <w:r>
              <w:rPr>
                <w:rFonts w:ascii="Consolas" w:hAnsi="Consolas"/>
                <w:color w:val="000000"/>
                <w:sz w:val="19"/>
                <w:szCs w:val="19"/>
              </w:rPr>
              <w:t>            }</w:t>
            </w:r>
          </w:p>
          <w:p w:rsidR="00B21ED1" w:rsidRDefault="00B21ED1">
            <w:pPr>
              <w:rPr>
                <w:szCs w:val="18"/>
              </w:rPr>
            </w:pPr>
          </w:p>
        </w:tc>
      </w:tr>
    </w:tbl>
    <w:p w:rsidR="00B21ED1" w:rsidRDefault="00B21ED1">
      <w:pPr>
        <w:rPr>
          <w:szCs w:val="18"/>
        </w:rPr>
      </w:pPr>
    </w:p>
    <w:p w:rsidR="003329E8" w:rsidRDefault="003329E8">
      <w:pPr>
        <w:spacing w:after="160" w:line="259" w:lineRule="auto"/>
        <w:rPr>
          <w:rFonts w:asciiTheme="majorHAnsi" w:eastAsiaTheme="majorEastAsia" w:hAnsiTheme="majorHAnsi" w:cstheme="majorBidi"/>
          <w:color w:val="2E74B5" w:themeColor="accent1" w:themeShade="BF"/>
          <w:sz w:val="32"/>
          <w:szCs w:val="32"/>
        </w:rPr>
      </w:pPr>
      <w:r>
        <w:br w:type="page"/>
      </w:r>
    </w:p>
    <w:p w:rsidR="00A214C6" w:rsidRDefault="000E3E37" w:rsidP="00A214C6">
      <w:pPr>
        <w:pStyle w:val="Heading1"/>
      </w:pPr>
      <w:r>
        <w:lastRenderedPageBreak/>
        <w:t>Sync on Login</w:t>
      </w:r>
    </w:p>
    <w:p w:rsidR="00A214C6" w:rsidRDefault="00A214C6">
      <w:r>
        <w:t>When the user first logs into the system, the base information is downloaded from the Kinetic Service. This includes the header level job information.</w:t>
      </w:r>
    </w:p>
    <w:p w:rsidR="002B2A88" w:rsidRDefault="002B2A88">
      <w:r>
        <w:t>The data</w:t>
      </w:r>
      <w:r w:rsidR="00965F3F">
        <w:t xml:space="preserve"> will be</w:t>
      </w:r>
      <w:r>
        <w:t xml:space="preserve"> sent</w:t>
      </w:r>
      <w:r w:rsidR="00965F3F">
        <w:t xml:space="preserve"> in a number of batches in order to combat memory issues on certain mobile devices and will be</w:t>
      </w:r>
      <w:r>
        <w:t xml:space="preserve"> in a JSON format with the object type at the top of the tree and a JSONified array of objects following e.g.</w:t>
      </w:r>
    </w:p>
    <w:p w:rsidR="002B2A88" w:rsidRDefault="00457EDA" w:rsidP="00457EDA">
      <w:r>
        <w:t>“</w:t>
      </w:r>
      <w:r w:rsidR="002B2A88">
        <w:t>item</w:t>
      </w:r>
      <w:r>
        <w:t>”</w:t>
      </w:r>
      <w:r w:rsidR="002B2A88">
        <w:t xml:space="preserve"> : </w:t>
      </w:r>
    </w:p>
    <w:p w:rsidR="002B2A88" w:rsidRDefault="002B2A88" w:rsidP="00457EDA">
      <w:r>
        <w:t>{</w:t>
      </w:r>
    </w:p>
    <w:p w:rsidR="00457EDA" w:rsidRDefault="002B2A88" w:rsidP="00457EDA">
      <w:r>
        <w:tab/>
      </w:r>
      <w:r w:rsidR="00457EDA">
        <w:t>“i</w:t>
      </w:r>
      <w:r>
        <w:t>tem</w:t>
      </w:r>
      <w:r w:rsidR="00457EDA">
        <w:t>1”:</w:t>
      </w:r>
    </w:p>
    <w:p w:rsidR="00457EDA" w:rsidRDefault="00457EDA" w:rsidP="00457EDA">
      <w:r>
        <w:tab/>
        <w:t>{</w:t>
      </w:r>
    </w:p>
    <w:p w:rsidR="002B2A88" w:rsidRDefault="00457EDA" w:rsidP="00457EDA">
      <w:r>
        <w:tab/>
        <w:t>},</w:t>
      </w:r>
    </w:p>
    <w:p w:rsidR="00457EDA" w:rsidRDefault="00457EDA" w:rsidP="00457EDA">
      <w:r>
        <w:tab/>
        <w:t>“item2”:</w:t>
      </w:r>
    </w:p>
    <w:p w:rsidR="00457EDA" w:rsidRDefault="00457EDA" w:rsidP="00457EDA">
      <w:r>
        <w:tab/>
        <w:t>{</w:t>
      </w:r>
    </w:p>
    <w:p w:rsidR="00457EDA" w:rsidRDefault="00457EDA" w:rsidP="00457EDA">
      <w:r>
        <w:tab/>
        <w:t>},</w:t>
      </w:r>
    </w:p>
    <w:p w:rsidR="00457EDA" w:rsidRDefault="00457EDA" w:rsidP="00457EDA">
      <w:r>
        <w:tab/>
        <w:t>…</w:t>
      </w:r>
    </w:p>
    <w:p w:rsidR="002B2A88" w:rsidRDefault="00457EDA" w:rsidP="00457EDA">
      <w:r>
        <w:t>}</w:t>
      </w:r>
    </w:p>
    <w:p w:rsidR="00AA15BE" w:rsidRDefault="00AA15BE"/>
    <w:p w:rsidR="00A214C6" w:rsidRDefault="00A214C6">
      <w:r>
        <w:t xml:space="preserve">The idea is to have a </w:t>
      </w:r>
      <w:r w:rsidR="00517AF8">
        <w:t>timer-based</w:t>
      </w:r>
      <w:r>
        <w:t xml:space="preserve"> control to display the current percentage complete for the download.</w:t>
      </w:r>
      <w:r w:rsidR="00457EDA">
        <w:t xml:space="preserve"> The percentage should be based on the current batch number compared with the total number of batches to download, rounded to the nearest whole number.</w:t>
      </w:r>
      <w:r w:rsidR="00084E61">
        <w:t xml:space="preserve"> </w:t>
      </w:r>
    </w:p>
    <w:p w:rsidR="00084E61" w:rsidRDefault="00084E61"/>
    <w:p w:rsidR="00084E61" w:rsidRDefault="00084E61">
      <w:r>
        <w:t>We would like the loader to be generic so that it can be used in large mode (below) and for in rows – small mode. It should also be possible to change the message or hide all the text completely.</w:t>
      </w:r>
    </w:p>
    <w:p w:rsidR="00084E61" w:rsidRDefault="00084E61"/>
    <w:p w:rsidR="00A214C6" w:rsidRDefault="00A214C6" w:rsidP="00A214C6">
      <w:pPr>
        <w:keepNext/>
      </w:pPr>
      <w:r w:rsidRPr="007647C8">
        <w:rPr>
          <w:noProof/>
          <w:lang w:eastAsia="en-GB"/>
        </w:rPr>
        <w:drawing>
          <wp:inline distT="0" distB="0" distL="0" distR="0" wp14:anchorId="06BE8C94" wp14:editId="5723CC13">
            <wp:extent cx="5731510" cy="3151348"/>
            <wp:effectExtent l="0" t="0" r="2540" b="0"/>
            <wp:docPr id="1864921854" name="Picture 186492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151348"/>
                    </a:xfrm>
                    <a:prstGeom prst="rect">
                      <a:avLst/>
                    </a:prstGeom>
                  </pic:spPr>
                </pic:pic>
              </a:graphicData>
            </a:graphic>
          </wp:inline>
        </w:drawing>
      </w:r>
    </w:p>
    <w:p w:rsidR="00A214C6" w:rsidRDefault="00A214C6" w:rsidP="00A214C6">
      <w:pPr>
        <w:pStyle w:val="Caption"/>
      </w:pPr>
      <w:r>
        <w:t xml:space="preserve">Figure </w:t>
      </w:r>
      <w:r w:rsidR="007B4EA7">
        <w:fldChar w:fldCharType="begin"/>
      </w:r>
      <w:r w:rsidR="007B4EA7">
        <w:instrText xml:space="preserve"> SEQ Figure \* ARABIC </w:instrText>
      </w:r>
      <w:r w:rsidR="007B4EA7">
        <w:fldChar w:fldCharType="separate"/>
      </w:r>
      <w:r w:rsidR="00836B8C">
        <w:rPr>
          <w:noProof/>
        </w:rPr>
        <w:t>5</w:t>
      </w:r>
      <w:r w:rsidR="007B4EA7">
        <w:rPr>
          <w:noProof/>
        </w:rPr>
        <w:fldChar w:fldCharType="end"/>
      </w:r>
      <w:r>
        <w:t xml:space="preserve"> Concept for progress control</w:t>
      </w:r>
    </w:p>
    <w:p w:rsidR="00AA15BE" w:rsidRDefault="00AA15BE" w:rsidP="00AA15BE">
      <w:r w:rsidRPr="00AA15BE">
        <w:t xml:space="preserve">When the download has finished the control will be fully filled in with a colour of </w:t>
      </w:r>
      <w:r w:rsidRPr="00AA15BE">
        <w:rPr>
          <w:rFonts w:cs="Tahoma"/>
          <w:szCs w:val="18"/>
        </w:rPr>
        <w:t xml:space="preserve">#00a79d </w:t>
      </w:r>
      <w:r w:rsidRPr="00AA15BE">
        <w:t>and the text within will read “100%” with “Sync complete” written underneath. This message should be displayed for one second then navigate the user to the Home screen with the Dashboard tab selected.</w:t>
      </w:r>
    </w:p>
    <w:p w:rsidR="00D80FC6" w:rsidRDefault="00D80FC6" w:rsidP="00A214C6">
      <w:r>
        <w:t xml:space="preserve">This sync pulls in the initial data required for the user to use the systems such as user details, jobs etc… The sync process is described in a separate document. </w:t>
      </w:r>
    </w:p>
    <w:p w:rsidR="003867FC" w:rsidRPr="003329E8" w:rsidRDefault="003867FC" w:rsidP="00A214C6">
      <w:pPr>
        <w:rPr>
          <w:color w:val="000000" w:themeColor="text1"/>
        </w:rPr>
      </w:pPr>
      <w:r>
        <w:lastRenderedPageBreak/>
        <w:t xml:space="preserve">Once the batches have been communicated to the device, it will loop round and insert the data batch by batch. The service will send data models back to be insert into the </w:t>
      </w:r>
      <w:r w:rsidRPr="003329E8">
        <w:rPr>
          <w:color w:val="000000" w:themeColor="text1"/>
        </w:rPr>
        <w:t xml:space="preserve">data definitions and the data table. </w:t>
      </w:r>
    </w:p>
    <w:p w:rsidR="00A214C6" w:rsidRDefault="00AD3541">
      <w:pPr>
        <w:rPr>
          <w:rFonts w:asciiTheme="majorHAnsi" w:eastAsiaTheme="majorEastAsia" w:hAnsiTheme="majorHAnsi" w:cstheme="majorBidi"/>
          <w:color w:val="2E74B5" w:themeColor="accent1" w:themeShade="BF"/>
          <w:sz w:val="32"/>
          <w:szCs w:val="32"/>
        </w:rPr>
      </w:pPr>
      <w:r w:rsidRPr="003329E8">
        <w:rPr>
          <w:color w:val="000000" w:themeColor="text1"/>
        </w:rPr>
        <w:t xml:space="preserve">This sync will have to be accessible by other screens and split into an upload sync and a download sync. </w:t>
      </w:r>
      <w:r w:rsidR="00A214C6">
        <w:br w:type="page"/>
      </w:r>
    </w:p>
    <w:p w:rsidR="002B2A88" w:rsidRDefault="002B2A88" w:rsidP="002B2A88">
      <w:pPr>
        <w:pStyle w:val="Heading1"/>
      </w:pPr>
      <w:r>
        <w:lastRenderedPageBreak/>
        <w:t>Data Access</w:t>
      </w:r>
    </w:p>
    <w:p w:rsidR="002B2A88" w:rsidRDefault="002B2A88" w:rsidP="00084E61">
      <w:pPr>
        <w:spacing w:line="360" w:lineRule="auto"/>
      </w:pPr>
      <w:r>
        <w:t xml:space="preserve">The main point of data storage will be a SQLite database and should be accessed using Entity Framework. There will be a Data Model project within the project solution containing the POCO classes which should be used to build the database using a code first methodology. </w:t>
      </w:r>
    </w:p>
    <w:p w:rsidR="002B2A88" w:rsidRDefault="002B2A88" w:rsidP="00084E61">
      <w:pPr>
        <w:spacing w:line="360" w:lineRule="auto"/>
      </w:pPr>
      <w:r>
        <w:t>When the user first launches the app, the database should be created and all data migrations (created using the code first process) ready for data to be transferred using the data syncs. All subsequent logins must ensure that the data migrations have all be executed on app launch.</w:t>
      </w:r>
    </w:p>
    <w:p w:rsidR="00457EDA" w:rsidRDefault="002B2A88" w:rsidP="00084E61">
      <w:pPr>
        <w:spacing w:line="360" w:lineRule="auto"/>
      </w:pPr>
      <w:r>
        <w:t>The data model project will be shared with the main Kinetic main system to ensure that the data that is sent from the main system adheres to the same data structure.</w:t>
      </w:r>
    </w:p>
    <w:p w:rsidR="00486B46" w:rsidRDefault="00457EDA" w:rsidP="00084E61">
      <w:pPr>
        <w:spacing w:line="360" w:lineRule="auto"/>
      </w:pPr>
      <w:r>
        <w:t>In order to follow the “separation of concerns” principle, the read and write actions of the database should be split into separate namespaces and folders, but remain in the same project.</w:t>
      </w:r>
    </w:p>
    <w:p w:rsidR="002B2A88" w:rsidRDefault="00486B46" w:rsidP="00084E61">
      <w:pPr>
        <w:spacing w:line="360" w:lineRule="auto"/>
        <w:rPr>
          <w:rFonts w:asciiTheme="majorHAnsi" w:eastAsiaTheme="majorEastAsia" w:hAnsiTheme="majorHAnsi" w:cstheme="majorBidi"/>
          <w:color w:val="2E74B5" w:themeColor="accent1" w:themeShade="BF"/>
          <w:sz w:val="32"/>
          <w:szCs w:val="32"/>
        </w:rPr>
      </w:pPr>
      <w:r>
        <w:t>The system will also have two databases, the core structure database (containing app information, error logs, etc… Appendix 1) and the data store database (containing the actual working data such as data models, data definitions, etc… Appen</w:t>
      </w:r>
      <w:r w:rsidR="00263A51">
        <w:t>dix 3</w:t>
      </w:r>
      <w:r>
        <w:t>)</w:t>
      </w:r>
      <w:r w:rsidR="0077708A">
        <w:t>.</w:t>
      </w:r>
      <w:r w:rsidR="002B2A88">
        <w:br w:type="page"/>
      </w:r>
    </w:p>
    <w:p w:rsidR="000E3E37" w:rsidRPr="000E3E37" w:rsidRDefault="000E3E37" w:rsidP="000E3E37">
      <w:pPr>
        <w:pStyle w:val="Heading1"/>
      </w:pPr>
      <w:r>
        <w:lastRenderedPageBreak/>
        <w:t>Terminology Changer</w:t>
      </w:r>
    </w:p>
    <w:p w:rsidR="00481765" w:rsidRDefault="00C0373D" w:rsidP="00084E61">
      <w:pPr>
        <w:spacing w:line="360" w:lineRule="auto"/>
      </w:pPr>
      <w:r>
        <w:t xml:space="preserve">Clients will be able to change the terminology in various sections of the system. We will have default terminology where the user has not added custom terminology. </w:t>
      </w:r>
      <w:r w:rsidR="006038D9">
        <w:t>There will be a code which will be used to access the terminology from the Language Text database table. The terminology will be sync’d as part of the initial sync. Ideally this would be accessed from memory to prevent any lag from querying the database.</w:t>
      </w:r>
    </w:p>
    <w:p w:rsidR="0056772E" w:rsidRDefault="0056772E" w:rsidP="00084E61">
      <w:pPr>
        <w:spacing w:line="360" w:lineRule="auto"/>
      </w:pPr>
      <w:r>
        <w:t>The language table will look like the following:</w:t>
      </w:r>
    </w:p>
    <w:p w:rsidR="0056772E" w:rsidRDefault="0056772E" w:rsidP="00084E61">
      <w:pPr>
        <w:spacing w:line="360" w:lineRule="auto"/>
      </w:pPr>
      <w:r w:rsidRPr="0056772E">
        <w:rPr>
          <w:noProof/>
          <w:lang w:eastAsia="en-GB"/>
        </w:rPr>
        <w:drawing>
          <wp:inline distT="0" distB="0" distL="0" distR="0" wp14:anchorId="54AB5E31" wp14:editId="35D2DE0B">
            <wp:extent cx="3589361" cy="819001"/>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75851" cy="838736"/>
                    </a:xfrm>
                    <a:prstGeom prst="rect">
                      <a:avLst/>
                    </a:prstGeom>
                  </pic:spPr>
                </pic:pic>
              </a:graphicData>
            </a:graphic>
          </wp:inline>
        </w:drawing>
      </w:r>
    </w:p>
    <w:p w:rsidR="006038D9" w:rsidRDefault="006038D9" w:rsidP="00084E61">
      <w:pPr>
        <w:spacing w:line="360" w:lineRule="auto"/>
      </w:pPr>
      <w:r>
        <w:t>Setup the mechanism which will be used by the various front ends for setting the screen terminology.</w:t>
      </w:r>
    </w:p>
    <w:p w:rsidR="00481765" w:rsidRDefault="00481765" w:rsidP="00481765"/>
    <w:p w:rsidR="00481765" w:rsidRDefault="00481765">
      <w:r>
        <w:br w:type="page"/>
      </w:r>
    </w:p>
    <w:p w:rsidR="00222419" w:rsidRDefault="00222419" w:rsidP="00222419">
      <w:pPr>
        <w:pStyle w:val="Heading1"/>
      </w:pPr>
      <w:r>
        <w:lastRenderedPageBreak/>
        <w:t>Job Schedule</w:t>
      </w:r>
    </w:p>
    <w:p w:rsidR="00AA15BE" w:rsidRPr="00AA15BE" w:rsidRDefault="00AA15BE" w:rsidP="009B4BB6">
      <w:pPr>
        <w:spacing w:line="360" w:lineRule="auto"/>
      </w:pPr>
      <w:r w:rsidRPr="00AA15BE">
        <w:t>The UI will be split into two sections.</w:t>
      </w:r>
    </w:p>
    <w:p w:rsidR="00AA15BE" w:rsidRPr="00AA15BE" w:rsidRDefault="00AA15BE" w:rsidP="009B4BB6">
      <w:pPr>
        <w:spacing w:line="360" w:lineRule="auto"/>
      </w:pPr>
      <w:r w:rsidRPr="00AA15BE">
        <w:t>The main section (Desktop: to the left; Mobile: on top) will be a calendar view showing scheduled jobs for that current user which will be linked using a Xamarin calendar control. The user will be able to select a view mode (week/month/</w:t>
      </w:r>
      <w:r w:rsidR="00C72011">
        <w:t>list</w:t>
      </w:r>
      <w:r>
        <w:t xml:space="preserve"> where applicable</w:t>
      </w:r>
      <w:r w:rsidRPr="00AA15BE">
        <w:t>) from a selector. Default the view mode to week.</w:t>
      </w:r>
    </w:p>
    <w:p w:rsidR="00AA15BE" w:rsidRPr="00AA15BE" w:rsidRDefault="00AA15BE" w:rsidP="009B4BB6">
      <w:pPr>
        <w:spacing w:line="360" w:lineRule="auto"/>
        <w:rPr>
          <w:rFonts w:cs="Tahoma"/>
          <w:color w:val="000000" w:themeColor="text1"/>
          <w:szCs w:val="18"/>
        </w:rPr>
      </w:pPr>
      <w:r w:rsidRPr="00AA15BE">
        <w:t xml:space="preserve">The other section (Desktop: to the right; Mobile: on the bottom) will be a list view of the user’s unscheduled jobs. These will be listed as a white file-alt icon with a circular background </w:t>
      </w:r>
      <w:r w:rsidRPr="00AA15BE">
        <w:rPr>
          <w:rFonts w:cs="Tahoma"/>
          <w:color w:val="000000" w:themeColor="text1"/>
          <w:szCs w:val="18"/>
        </w:rPr>
        <w:t>#2c3b45 style to the left-hand side of the list followed by the job number in #2c3b45 text.</w:t>
      </w:r>
    </w:p>
    <w:p w:rsidR="00AA15BE" w:rsidRDefault="00AA15BE" w:rsidP="009B4BB6">
      <w:pPr>
        <w:spacing w:line="360" w:lineRule="auto"/>
        <w:rPr>
          <w:rFonts w:cs="Tahoma"/>
          <w:color w:val="000000" w:themeColor="text1"/>
          <w:szCs w:val="18"/>
        </w:rPr>
      </w:pPr>
      <w:r w:rsidRPr="00AA15BE">
        <w:rPr>
          <w:rFonts w:cs="Tahoma"/>
          <w:color w:val="000000" w:themeColor="text1"/>
          <w:szCs w:val="18"/>
        </w:rPr>
        <w:t>Both sections will be read-only and linked directly to the job details</w:t>
      </w:r>
      <w:r w:rsidR="00C72011">
        <w:rPr>
          <w:rFonts w:cs="Tahoma"/>
          <w:color w:val="000000" w:themeColor="text1"/>
          <w:szCs w:val="18"/>
        </w:rPr>
        <w:t xml:space="preserve"> screen</w:t>
      </w:r>
      <w:r w:rsidRPr="00AA15BE">
        <w:rPr>
          <w:rFonts w:cs="Tahoma"/>
          <w:color w:val="000000" w:themeColor="text1"/>
          <w:szCs w:val="18"/>
        </w:rPr>
        <w:t xml:space="preserve"> for the selected job.</w:t>
      </w:r>
    </w:p>
    <w:p w:rsidR="003D7F89" w:rsidRDefault="003D7F89" w:rsidP="009B4BB6">
      <w:pPr>
        <w:spacing w:line="360" w:lineRule="auto"/>
        <w:rPr>
          <w:rFonts w:cs="Tahoma"/>
          <w:color w:val="000000" w:themeColor="text1"/>
          <w:szCs w:val="18"/>
        </w:rPr>
      </w:pPr>
      <w:r>
        <w:rPr>
          <w:rFonts w:cs="Tahoma"/>
          <w:color w:val="000000" w:themeColor="text1"/>
          <w:szCs w:val="18"/>
        </w:rPr>
        <w:t>Each entry on the calendar and unscheduled jobs should have:</w:t>
      </w:r>
    </w:p>
    <w:p w:rsidR="003D7F89" w:rsidRDefault="003D7F89" w:rsidP="009B4BB6">
      <w:pPr>
        <w:spacing w:line="360" w:lineRule="auto"/>
        <w:rPr>
          <w:rFonts w:cs="Tahoma"/>
          <w:color w:val="000000" w:themeColor="text1"/>
          <w:szCs w:val="18"/>
        </w:rPr>
      </w:pPr>
      <w:r>
        <w:rPr>
          <w:rFonts w:cs="Tahoma"/>
          <w:color w:val="000000" w:themeColor="text1"/>
          <w:szCs w:val="18"/>
        </w:rPr>
        <w:t>Job Name,</w:t>
      </w:r>
    </w:p>
    <w:p w:rsidR="003D7F89" w:rsidRDefault="003D7F89" w:rsidP="009B4BB6">
      <w:pPr>
        <w:spacing w:line="360" w:lineRule="auto"/>
        <w:rPr>
          <w:rFonts w:cs="Tahoma"/>
          <w:color w:val="000000" w:themeColor="text1"/>
          <w:szCs w:val="18"/>
        </w:rPr>
      </w:pPr>
      <w:r>
        <w:rPr>
          <w:rFonts w:cs="Tahoma"/>
          <w:color w:val="000000" w:themeColor="text1"/>
          <w:szCs w:val="18"/>
        </w:rPr>
        <w:t>Site Name,</w:t>
      </w:r>
    </w:p>
    <w:p w:rsidR="003D7F89" w:rsidRDefault="003D7F89" w:rsidP="009B4BB6">
      <w:pPr>
        <w:spacing w:line="360" w:lineRule="auto"/>
        <w:rPr>
          <w:rFonts w:cs="Tahoma"/>
          <w:color w:val="000000" w:themeColor="text1"/>
          <w:szCs w:val="18"/>
        </w:rPr>
      </w:pPr>
      <w:r>
        <w:rPr>
          <w:rFonts w:cs="Tahoma"/>
          <w:color w:val="000000" w:themeColor="text1"/>
          <w:szCs w:val="18"/>
        </w:rPr>
        <w:t>Customer Name</w:t>
      </w:r>
    </w:p>
    <w:p w:rsidR="00AA15BE" w:rsidRDefault="00AA15BE" w:rsidP="00AA15BE">
      <w:pPr>
        <w:rPr>
          <w:color w:val="FF0000"/>
        </w:rPr>
      </w:pPr>
      <w:r>
        <w:rPr>
          <w:noProof/>
          <w:lang w:eastAsia="en-GB"/>
        </w:rPr>
        <w:drawing>
          <wp:anchor distT="0" distB="0" distL="114300" distR="114300" simplePos="0" relativeHeight="251678720" behindDoc="1" locked="0" layoutInCell="1" allowOverlap="1" wp14:anchorId="4A3DDDEB" wp14:editId="4277679F">
            <wp:simplePos x="0" y="0"/>
            <wp:positionH relativeFrom="margin">
              <wp:posOffset>5068128</wp:posOffset>
            </wp:positionH>
            <wp:positionV relativeFrom="paragraph">
              <wp:posOffset>257203</wp:posOffset>
            </wp:positionV>
            <wp:extent cx="1363980" cy="3161333"/>
            <wp:effectExtent l="19050" t="19050" r="26670" b="2032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t="251"/>
                    <a:stretch/>
                  </pic:blipFill>
                  <pic:spPr bwMode="auto">
                    <a:xfrm>
                      <a:off x="0" y="0"/>
                      <a:ext cx="1363980" cy="3161333"/>
                    </a:xfrm>
                    <a:prstGeom prst="rect">
                      <a:avLst/>
                    </a:prstGeom>
                    <a:ln w="12700"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680768" behindDoc="0" locked="0" layoutInCell="1" allowOverlap="1" wp14:anchorId="57255A9F" wp14:editId="4F126B4A">
                <wp:simplePos x="0" y="0"/>
                <wp:positionH relativeFrom="column">
                  <wp:posOffset>-123190</wp:posOffset>
                </wp:positionH>
                <wp:positionV relativeFrom="paragraph">
                  <wp:posOffset>3467735</wp:posOffset>
                </wp:positionV>
                <wp:extent cx="514413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144135" cy="635"/>
                        </a:xfrm>
                        <a:prstGeom prst="rect">
                          <a:avLst/>
                        </a:prstGeom>
                        <a:solidFill>
                          <a:prstClr val="white"/>
                        </a:solidFill>
                        <a:ln>
                          <a:noFill/>
                        </a:ln>
                      </wps:spPr>
                      <wps:txbx>
                        <w:txbxContent>
                          <w:p w:rsidR="003B6C6B" w:rsidRPr="00C303D0" w:rsidRDefault="003B6C6B" w:rsidP="00AA15BE">
                            <w:pPr>
                              <w:pStyle w:val="Caption"/>
                              <w:rPr>
                                <w:noProof/>
                              </w:rPr>
                            </w:pPr>
                            <w:r>
                              <w:t xml:space="preserve">Figure </w:t>
                            </w:r>
                            <w:r w:rsidR="007B4EA7">
                              <w:fldChar w:fldCharType="begin"/>
                            </w:r>
                            <w:r w:rsidR="007B4EA7">
                              <w:instrText xml:space="preserve"> SEQ Figure \* ARABIC </w:instrText>
                            </w:r>
                            <w:r w:rsidR="007B4EA7">
                              <w:fldChar w:fldCharType="separate"/>
                            </w:r>
                            <w:r>
                              <w:rPr>
                                <w:noProof/>
                              </w:rPr>
                              <w:t>6</w:t>
                            </w:r>
                            <w:r w:rsidR="007B4EA7">
                              <w:rPr>
                                <w:noProof/>
                              </w:rPr>
                              <w:fldChar w:fldCharType="end"/>
                            </w:r>
                            <w:r>
                              <w:t xml:space="preserve"> Job Schedule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7255A9F" id="Text Box 34" o:spid="_x0000_s1029" type="#_x0000_t202" style="position:absolute;margin-left:-9.7pt;margin-top:273.05pt;width:405.0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" stroked="f">
                <v:textbox style="mso-fit-shape-to-text:t" inset="0,0,0,0">
                  <w:txbxContent>
                    <w:p w:rsidR="003B6C6B" w:rsidRPr="00C303D0" w:rsidRDefault="003B6C6B" w:rsidP="00AA15BE">
                      <w:pPr>
                        <w:pStyle w:val="Caption"/>
                        <w:rPr>
                          <w:noProof/>
                        </w:rPr>
                      </w:pPr>
                      <w:r>
                        <w:t xml:space="preserve">Figure </w:t>
                      </w:r>
                      <w:fldSimple w:instr=" SEQ Figure \* ARABIC ">
                        <w:r>
                          <w:rPr>
                            <w:noProof/>
                          </w:rPr>
                          <w:t>6</w:t>
                        </w:r>
                      </w:fldSimple>
                      <w:r>
                        <w:t xml:space="preserve"> Job Schedule</w:t>
                      </w:r>
                    </w:p>
                  </w:txbxContent>
                </v:textbox>
                <w10:wrap type="topAndBottom"/>
              </v:shape>
            </w:pict>
          </mc:Fallback>
        </mc:AlternateContent>
      </w:r>
      <w:r>
        <w:rPr>
          <w:noProof/>
          <w:lang w:eastAsia="en-GB"/>
        </w:rPr>
        <w:drawing>
          <wp:anchor distT="0" distB="0" distL="114300" distR="114300" simplePos="0" relativeHeight="251677696" behindDoc="1" locked="0" layoutInCell="1" allowOverlap="1" wp14:anchorId="79CF2423" wp14:editId="1AAA49B4">
            <wp:simplePos x="0" y="0"/>
            <wp:positionH relativeFrom="margin">
              <wp:posOffset>-123190</wp:posOffset>
            </wp:positionH>
            <wp:positionV relativeFrom="paragraph">
              <wp:posOffset>252730</wp:posOffset>
            </wp:positionV>
            <wp:extent cx="5144135" cy="3157855"/>
            <wp:effectExtent l="19050" t="19050" r="18415" b="2349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144135" cy="3157855"/>
                    </a:xfrm>
                    <a:prstGeom prst="rect">
                      <a:avLst/>
                    </a:prstGeom>
                    <a:ln w="12700">
                      <a:solidFill>
                        <a:schemeClr val="tx2"/>
                      </a:solidFill>
                    </a:ln>
                  </pic:spPr>
                </pic:pic>
              </a:graphicData>
            </a:graphic>
            <wp14:sizeRelH relativeFrom="margin">
              <wp14:pctWidth>0</wp14:pctWidth>
            </wp14:sizeRelH>
            <wp14:sizeRelV relativeFrom="margin">
              <wp14:pctHeight>0</wp14:pctHeight>
            </wp14:sizeRelV>
          </wp:anchor>
        </w:drawing>
      </w:r>
    </w:p>
    <w:p w:rsidR="0048752B" w:rsidRPr="003329E8" w:rsidRDefault="0048752B" w:rsidP="00E2176E">
      <w:pPr>
        <w:rPr>
          <w:color w:val="000000" w:themeColor="text1"/>
        </w:rPr>
      </w:pPr>
      <w:r w:rsidRPr="003329E8">
        <w:rPr>
          <w:color w:val="000000" w:themeColor="text1"/>
        </w:rPr>
        <w:t xml:space="preserve">Unscheduled jobs will not have a SchedulerEventItem entry.  </w:t>
      </w:r>
    </w:p>
    <w:p w:rsidR="00E2176E" w:rsidRPr="003329E8" w:rsidRDefault="00B43102" w:rsidP="00E2176E">
      <w:pPr>
        <w:rPr>
          <w:rFonts w:ascii="Segoe UI" w:eastAsia="Times New Roman" w:hAnsi="Segoe UI" w:cs="Segoe UI"/>
          <w:color w:val="000000" w:themeColor="text1"/>
          <w:sz w:val="21"/>
          <w:szCs w:val="21"/>
          <w:lang w:eastAsia="en-GB"/>
        </w:rPr>
      </w:pPr>
      <w:r w:rsidRPr="003329E8">
        <w:rPr>
          <w:color w:val="000000" w:themeColor="text1"/>
        </w:rPr>
        <w:t xml:space="preserve">The schedules will come from the </w:t>
      </w:r>
      <w:r w:rsidR="00E2176E" w:rsidRPr="003329E8">
        <w:rPr>
          <w:color w:val="000000" w:themeColor="text1"/>
        </w:rPr>
        <w:t xml:space="preserve">SchedulerEvent table linked to SchedulerEventItems. The user is linked to the SchedulerEvent by the </w:t>
      </w:r>
      <w:r w:rsidR="00E2176E" w:rsidRPr="003329E8">
        <w:rPr>
          <w:rFonts w:ascii="Segoe UI" w:eastAsia="Times New Roman" w:hAnsi="Segoe UI" w:cs="Segoe UI"/>
          <w:color w:val="000000" w:themeColor="text1"/>
          <w:sz w:val="21"/>
          <w:szCs w:val="21"/>
          <w:lang w:eastAsia="en-GB"/>
        </w:rPr>
        <w:t>PersonSchedulerEvent table.</w:t>
      </w:r>
    </w:p>
    <w:p w:rsidR="0091342B" w:rsidRPr="003329E8" w:rsidRDefault="0091342B" w:rsidP="00E2176E">
      <w:pPr>
        <w:rPr>
          <w:rFonts w:ascii="Segoe UI" w:eastAsia="Times New Roman" w:hAnsi="Segoe UI" w:cs="Segoe UI"/>
          <w:color w:val="000000" w:themeColor="text1"/>
          <w:sz w:val="21"/>
          <w:szCs w:val="21"/>
          <w:lang w:eastAsia="en-GB"/>
        </w:rPr>
      </w:pPr>
      <w:r w:rsidRPr="003329E8">
        <w:rPr>
          <w:rFonts w:ascii="Segoe UI" w:eastAsia="Times New Roman" w:hAnsi="Segoe UI" w:cs="Segoe UI"/>
          <w:color w:val="000000" w:themeColor="text1"/>
          <w:sz w:val="21"/>
          <w:szCs w:val="21"/>
          <w:lang w:eastAsia="en-GB"/>
        </w:rPr>
        <w:t xml:space="preserve">If a schedulerEvent doesn’t have a schedulerEventItem, the start date is the EstimatedStartDate on the Job table. If this does not have an EstimatedStartDate user the StartDate. </w:t>
      </w:r>
    </w:p>
    <w:p w:rsidR="0091342B" w:rsidRPr="003329E8" w:rsidRDefault="0091342B" w:rsidP="00E2176E">
      <w:pPr>
        <w:rPr>
          <w:rFonts w:ascii="Segoe UI" w:eastAsia="Times New Roman" w:hAnsi="Segoe UI" w:cs="Segoe UI"/>
          <w:color w:val="000000" w:themeColor="text1"/>
          <w:sz w:val="21"/>
          <w:szCs w:val="21"/>
          <w:lang w:eastAsia="en-GB"/>
        </w:rPr>
      </w:pPr>
      <w:r w:rsidRPr="003329E8">
        <w:rPr>
          <w:rFonts w:ascii="Segoe UI" w:eastAsia="Times New Roman" w:hAnsi="Segoe UI" w:cs="Segoe UI"/>
          <w:color w:val="000000" w:themeColor="text1"/>
          <w:sz w:val="21"/>
          <w:szCs w:val="21"/>
          <w:lang w:eastAsia="en-GB"/>
        </w:rPr>
        <w:t>The end date follows the same principle:</w:t>
      </w:r>
    </w:p>
    <w:p w:rsidR="0091342B" w:rsidRPr="003329E8" w:rsidRDefault="0091342B" w:rsidP="00E2176E">
      <w:pPr>
        <w:rPr>
          <w:rFonts w:ascii="Segoe UI" w:eastAsia="Times New Roman" w:hAnsi="Segoe UI" w:cs="Segoe UI"/>
          <w:color w:val="000000" w:themeColor="text1"/>
          <w:sz w:val="21"/>
          <w:szCs w:val="21"/>
          <w:lang w:eastAsia="en-GB"/>
        </w:rPr>
      </w:pPr>
      <w:r w:rsidRPr="003329E8">
        <w:rPr>
          <w:rFonts w:ascii="Segoe UI" w:eastAsia="Times New Roman" w:hAnsi="Segoe UI" w:cs="Segoe UI"/>
          <w:color w:val="000000" w:themeColor="text1"/>
          <w:sz w:val="21"/>
          <w:szCs w:val="21"/>
          <w:lang w:eastAsia="en-GB"/>
        </w:rPr>
        <w:lastRenderedPageBreak/>
        <w:t xml:space="preserve">If a schedulerEvent doesn’t have a schedulerEventItem, the end date is the EstimatedEndDate on the </w:t>
      </w:r>
      <w:r w:rsidR="00790D10" w:rsidRPr="003329E8">
        <w:rPr>
          <w:rFonts w:ascii="Segoe UI" w:eastAsia="Times New Roman" w:hAnsi="Segoe UI" w:cs="Segoe UI"/>
          <w:color w:val="000000" w:themeColor="text1"/>
          <w:sz w:val="21"/>
          <w:szCs w:val="21"/>
          <w:lang w:eastAsia="en-GB"/>
        </w:rPr>
        <w:t>Job table</w:t>
      </w:r>
      <w:r w:rsidRPr="003329E8">
        <w:rPr>
          <w:rFonts w:ascii="Segoe UI" w:eastAsia="Times New Roman" w:hAnsi="Segoe UI" w:cs="Segoe UI"/>
          <w:color w:val="000000" w:themeColor="text1"/>
          <w:sz w:val="21"/>
          <w:szCs w:val="21"/>
          <w:lang w:eastAsia="en-GB"/>
        </w:rPr>
        <w:t>. If this does not have an EstimatedEnd</w:t>
      </w:r>
      <w:r w:rsidR="00790D10" w:rsidRPr="003329E8">
        <w:rPr>
          <w:rFonts w:ascii="Segoe UI" w:eastAsia="Times New Roman" w:hAnsi="Segoe UI" w:cs="Segoe UI"/>
          <w:color w:val="000000" w:themeColor="text1"/>
          <w:sz w:val="21"/>
          <w:szCs w:val="21"/>
          <w:lang w:eastAsia="en-GB"/>
        </w:rPr>
        <w:t>Date use</w:t>
      </w:r>
      <w:r w:rsidRPr="003329E8">
        <w:rPr>
          <w:rFonts w:ascii="Segoe UI" w:eastAsia="Times New Roman" w:hAnsi="Segoe UI" w:cs="Segoe UI"/>
          <w:color w:val="000000" w:themeColor="text1"/>
          <w:sz w:val="21"/>
          <w:szCs w:val="21"/>
          <w:lang w:eastAsia="en-GB"/>
        </w:rPr>
        <w:t xml:space="preserve"> the EndDate. If there’s no end date, use the startdate at 23:59.</w:t>
      </w:r>
    </w:p>
    <w:p w:rsidR="00222419" w:rsidRPr="003329E8" w:rsidRDefault="00222419" w:rsidP="00222419">
      <w:pPr>
        <w:rPr>
          <w:color w:val="000000" w:themeColor="text1"/>
        </w:rPr>
      </w:pPr>
    </w:p>
    <w:p w:rsidR="00413FB8" w:rsidRPr="003329E8" w:rsidRDefault="00413FB8" w:rsidP="00222419">
      <w:pPr>
        <w:rPr>
          <w:color w:val="000000" w:themeColor="text1"/>
        </w:rPr>
      </w:pPr>
      <w:r w:rsidRPr="003329E8">
        <w:rPr>
          <w:color w:val="000000" w:themeColor="text1"/>
        </w:rPr>
        <w:t xml:space="preserve">To get the data start at the </w:t>
      </w:r>
      <w:r w:rsidRPr="003329E8">
        <w:rPr>
          <w:rFonts w:ascii="Segoe UI" w:eastAsia="Times New Roman" w:hAnsi="Segoe UI" w:cs="Segoe UI"/>
          <w:color w:val="000000" w:themeColor="text1"/>
          <w:sz w:val="21"/>
          <w:szCs w:val="21"/>
          <w:lang w:eastAsia="en-GB"/>
        </w:rPr>
        <w:t>SchedulerEventItem &gt; schedulerEvent &gt; personschedulerevent &gt; Job.</w:t>
      </w:r>
    </w:p>
    <w:p w:rsidR="00D762E2" w:rsidRPr="003329E8" w:rsidRDefault="00D762E2">
      <w:pPr>
        <w:rPr>
          <w:color w:val="000000" w:themeColor="text1"/>
        </w:rPr>
      </w:pPr>
      <w:r w:rsidRPr="003329E8">
        <w:rPr>
          <w:color w:val="000000" w:themeColor="text1"/>
        </w:rPr>
        <w:br w:type="page"/>
      </w:r>
    </w:p>
    <w:p w:rsidR="00D762E2" w:rsidRDefault="00D762E2" w:rsidP="00D762E2">
      <w:pPr>
        <w:pStyle w:val="Heading1"/>
      </w:pPr>
      <w:r>
        <w:lastRenderedPageBreak/>
        <w:t>Job List</w:t>
      </w:r>
      <w:r w:rsidR="000E3E37">
        <w:t xml:space="preserve"> Screen</w:t>
      </w:r>
    </w:p>
    <w:p w:rsidR="001B40DD" w:rsidRPr="005E2E8C" w:rsidRDefault="001B40DD" w:rsidP="009B4BB6">
      <w:pPr>
        <w:spacing w:line="360" w:lineRule="auto"/>
        <w:rPr>
          <w:rFonts w:ascii="Tahoma" w:hAnsi="Tahoma" w:cs="Tahoma"/>
          <w:sz w:val="18"/>
          <w:szCs w:val="18"/>
        </w:rPr>
      </w:pPr>
      <w:r w:rsidRPr="005E2E8C">
        <w:rPr>
          <w:rFonts w:ascii="Tahoma" w:hAnsi="Tahoma" w:cs="Tahoma"/>
          <w:sz w:val="18"/>
          <w:szCs w:val="18"/>
        </w:rPr>
        <w:t xml:space="preserve">The user can access the Job List screen from the </w:t>
      </w:r>
      <w:r w:rsidR="005E2E8C" w:rsidRPr="005E2E8C">
        <w:rPr>
          <w:rFonts w:ascii="Tahoma" w:hAnsi="Tahoma" w:cs="Tahoma"/>
          <w:sz w:val="18"/>
          <w:szCs w:val="18"/>
        </w:rPr>
        <w:t>M</w:t>
      </w:r>
      <w:r w:rsidRPr="005E2E8C">
        <w:rPr>
          <w:rFonts w:ascii="Tahoma" w:hAnsi="Tahoma" w:cs="Tahoma"/>
          <w:sz w:val="18"/>
          <w:szCs w:val="18"/>
        </w:rPr>
        <w:t xml:space="preserve">ain </w:t>
      </w:r>
      <w:r w:rsidR="005E2E8C" w:rsidRPr="005E2E8C">
        <w:rPr>
          <w:rFonts w:ascii="Tahoma" w:hAnsi="Tahoma" w:cs="Tahoma"/>
          <w:sz w:val="18"/>
          <w:szCs w:val="18"/>
        </w:rPr>
        <w:t>M</w:t>
      </w:r>
      <w:r w:rsidRPr="005E2E8C">
        <w:rPr>
          <w:rFonts w:ascii="Tahoma" w:hAnsi="Tahoma" w:cs="Tahoma"/>
          <w:sz w:val="18"/>
          <w:szCs w:val="18"/>
        </w:rPr>
        <w:t>enu panel by clicking on ‘Job List’.</w:t>
      </w:r>
    </w:p>
    <w:p w:rsidR="001B40DD" w:rsidRPr="005E2E8C" w:rsidRDefault="001B40DD" w:rsidP="009B4BB6">
      <w:pPr>
        <w:spacing w:line="360" w:lineRule="auto"/>
        <w:rPr>
          <w:rFonts w:ascii="Tahoma" w:hAnsi="Tahoma" w:cs="Tahoma"/>
          <w:sz w:val="18"/>
          <w:szCs w:val="18"/>
        </w:rPr>
      </w:pPr>
      <w:r w:rsidRPr="005E2E8C">
        <w:rPr>
          <w:rFonts w:ascii="Tahoma" w:hAnsi="Tahoma" w:cs="Tahoma"/>
          <w:sz w:val="18"/>
          <w:szCs w:val="18"/>
        </w:rPr>
        <w:t>This screen should display a list of all the available jobs assigned to the user, either in a downloaded or undownloaded state.</w:t>
      </w:r>
    </w:p>
    <w:p w:rsidR="00A13710" w:rsidRPr="005E2E8C" w:rsidRDefault="00A13710" w:rsidP="009B4BB6">
      <w:pPr>
        <w:spacing w:line="360" w:lineRule="auto"/>
        <w:rPr>
          <w:rFonts w:ascii="Tahoma" w:hAnsi="Tahoma" w:cs="Tahoma"/>
          <w:sz w:val="18"/>
          <w:szCs w:val="18"/>
        </w:rPr>
      </w:pPr>
      <w:r w:rsidRPr="005E2E8C">
        <w:rPr>
          <w:rFonts w:ascii="Tahoma" w:hAnsi="Tahoma" w:cs="Tahoma"/>
          <w:sz w:val="18"/>
          <w:szCs w:val="18"/>
        </w:rPr>
        <w:t>The data for the Job List can be found in the Job table of the Dat</w:t>
      </w:r>
      <w:r w:rsidR="00246437" w:rsidRPr="005E2E8C">
        <w:rPr>
          <w:rFonts w:ascii="Tahoma" w:hAnsi="Tahoma" w:cs="Tahoma"/>
          <w:sz w:val="18"/>
          <w:szCs w:val="18"/>
        </w:rPr>
        <w:t>a Database and by default ordered by Start Date.</w:t>
      </w:r>
    </w:p>
    <w:p w:rsidR="00A10540" w:rsidRDefault="00A10540" w:rsidP="009B4BB6">
      <w:pPr>
        <w:spacing w:line="360" w:lineRule="auto"/>
        <w:rPr>
          <w:rFonts w:ascii="Tahoma" w:hAnsi="Tahoma" w:cs="Tahoma"/>
          <w:sz w:val="18"/>
          <w:szCs w:val="18"/>
        </w:rPr>
      </w:pPr>
      <w:r>
        <w:rPr>
          <w:rFonts w:ascii="Tahoma" w:hAnsi="Tahoma" w:cs="Tahoma"/>
          <w:sz w:val="18"/>
          <w:szCs w:val="18"/>
        </w:rPr>
        <w:t>For larger screens, the results should be displayed in a grid. For smaller screens, the results should be shown in a card view.</w:t>
      </w:r>
    </w:p>
    <w:p w:rsidR="00D762FB" w:rsidRDefault="00D762FB" w:rsidP="00D762FB">
      <w:pPr>
        <w:spacing w:line="360" w:lineRule="auto"/>
        <w:rPr>
          <w:rFonts w:ascii="Tahoma" w:hAnsi="Tahoma" w:cs="Tahoma"/>
          <w:sz w:val="18"/>
          <w:szCs w:val="18"/>
        </w:rPr>
      </w:pPr>
      <w:r>
        <w:rPr>
          <w:rFonts w:ascii="Tahoma" w:hAnsi="Tahoma" w:cs="Tahoma"/>
          <w:sz w:val="18"/>
          <w:szCs w:val="18"/>
        </w:rPr>
        <w:t xml:space="preserve">There should be a download button (for jobs not yet downloaded) or a </w:t>
      </w:r>
      <w:r w:rsidRPr="00D762FB">
        <w:rPr>
          <w:rFonts w:ascii="Tahoma" w:hAnsi="Tahoma" w:cs="Tahoma"/>
          <w:sz w:val="18"/>
          <w:szCs w:val="18"/>
        </w:rPr>
        <w:t>#00a79d circle</w:t>
      </w:r>
      <w:r>
        <w:rPr>
          <w:rFonts w:ascii="Tahoma" w:hAnsi="Tahoma" w:cs="Tahoma"/>
          <w:sz w:val="18"/>
          <w:szCs w:val="18"/>
        </w:rPr>
        <w:t xml:space="preserve"> with a white tick (for jobs that have been downloaded). If the download has failed, then a red circle with a white cross should be displayed instead.</w:t>
      </w:r>
    </w:p>
    <w:p w:rsidR="00A10540" w:rsidRDefault="00A10540" w:rsidP="009B4BB6">
      <w:pPr>
        <w:spacing w:line="360" w:lineRule="auto"/>
        <w:rPr>
          <w:rFonts w:ascii="Tahoma" w:hAnsi="Tahoma" w:cs="Tahoma"/>
          <w:sz w:val="18"/>
          <w:szCs w:val="18"/>
        </w:rPr>
      </w:pPr>
      <w:r>
        <w:rPr>
          <w:rFonts w:ascii="Tahoma" w:hAnsi="Tahoma" w:cs="Tahoma"/>
          <w:sz w:val="18"/>
          <w:szCs w:val="18"/>
        </w:rPr>
        <w:t>The grid view should have alternative row shading and be clickable through to the Job Details screen for that job.</w:t>
      </w:r>
    </w:p>
    <w:p w:rsidR="00246437" w:rsidRPr="005E2E8C" w:rsidRDefault="00D762FB" w:rsidP="009B4BB6">
      <w:pPr>
        <w:spacing w:line="360" w:lineRule="auto"/>
        <w:rPr>
          <w:rFonts w:ascii="Tahoma" w:hAnsi="Tahoma" w:cs="Tahoma"/>
          <w:sz w:val="18"/>
          <w:szCs w:val="18"/>
        </w:rPr>
      </w:pPr>
      <w:r>
        <w:rPr>
          <w:rFonts w:ascii="Tahoma" w:hAnsi="Tahoma" w:cs="Tahoma"/>
          <w:sz w:val="18"/>
          <w:szCs w:val="18"/>
        </w:rPr>
        <w:t xml:space="preserve">There </w:t>
      </w:r>
      <w:r w:rsidR="00A10540">
        <w:rPr>
          <w:rFonts w:ascii="Tahoma" w:hAnsi="Tahoma" w:cs="Tahoma"/>
          <w:sz w:val="18"/>
          <w:szCs w:val="18"/>
        </w:rPr>
        <w:t xml:space="preserve">The </w:t>
      </w:r>
      <w:r w:rsidR="00E672DC" w:rsidRPr="005E2E8C">
        <w:rPr>
          <w:rFonts w:ascii="Tahoma" w:hAnsi="Tahoma" w:cs="Tahoma"/>
          <w:sz w:val="18"/>
          <w:szCs w:val="18"/>
        </w:rPr>
        <w:t>grid columns should be as follows:</w:t>
      </w:r>
    </w:p>
    <w:p w:rsidR="00E672DC" w:rsidRPr="005E2E8C" w:rsidRDefault="00E672DC" w:rsidP="00E672DC">
      <w:pPr>
        <w:pStyle w:val="ListParagraph"/>
        <w:numPr>
          <w:ilvl w:val="0"/>
          <w:numId w:val="15"/>
        </w:numPr>
        <w:spacing w:line="360" w:lineRule="auto"/>
        <w:rPr>
          <w:rFonts w:cs="Tahoma"/>
          <w:szCs w:val="18"/>
        </w:rPr>
      </w:pPr>
      <w:r w:rsidRPr="005E2E8C">
        <w:rPr>
          <w:rFonts w:cs="Tahoma"/>
          <w:szCs w:val="18"/>
        </w:rPr>
        <w:t>Job No</w:t>
      </w:r>
    </w:p>
    <w:p w:rsidR="00E672DC" w:rsidRPr="005E2E8C" w:rsidRDefault="005E2E8C" w:rsidP="00E672DC">
      <w:pPr>
        <w:pStyle w:val="ListParagraph"/>
        <w:numPr>
          <w:ilvl w:val="0"/>
          <w:numId w:val="15"/>
        </w:numPr>
        <w:spacing w:line="360" w:lineRule="auto"/>
        <w:rPr>
          <w:rFonts w:cs="Tahoma"/>
          <w:szCs w:val="18"/>
        </w:rPr>
      </w:pPr>
      <w:r w:rsidRPr="005E2E8C">
        <w:rPr>
          <w:rFonts w:cs="Tahoma"/>
          <w:szCs w:val="18"/>
        </w:rPr>
        <w:t>Customer</w:t>
      </w:r>
    </w:p>
    <w:p w:rsidR="005E2E8C" w:rsidRPr="005E2E8C" w:rsidRDefault="005E2E8C" w:rsidP="00E672DC">
      <w:pPr>
        <w:pStyle w:val="ListParagraph"/>
        <w:numPr>
          <w:ilvl w:val="0"/>
          <w:numId w:val="15"/>
        </w:numPr>
        <w:spacing w:line="360" w:lineRule="auto"/>
        <w:rPr>
          <w:rFonts w:cs="Tahoma"/>
          <w:szCs w:val="18"/>
        </w:rPr>
      </w:pPr>
      <w:r w:rsidRPr="005E2E8C">
        <w:rPr>
          <w:rFonts w:cs="Tahoma"/>
          <w:szCs w:val="18"/>
        </w:rPr>
        <w:t>Site</w:t>
      </w:r>
    </w:p>
    <w:p w:rsidR="005E2E8C" w:rsidRPr="005E2E8C" w:rsidRDefault="005E2E8C" w:rsidP="00E672DC">
      <w:pPr>
        <w:pStyle w:val="ListParagraph"/>
        <w:numPr>
          <w:ilvl w:val="0"/>
          <w:numId w:val="15"/>
        </w:numPr>
        <w:spacing w:line="360" w:lineRule="auto"/>
        <w:rPr>
          <w:rFonts w:cs="Tahoma"/>
          <w:szCs w:val="18"/>
        </w:rPr>
      </w:pPr>
      <w:r w:rsidRPr="005E2E8C">
        <w:rPr>
          <w:rFonts w:cs="Tahoma"/>
          <w:szCs w:val="18"/>
        </w:rPr>
        <w:t>Address</w:t>
      </w:r>
    </w:p>
    <w:p w:rsidR="005E2E8C" w:rsidRPr="005E2E8C" w:rsidRDefault="005E2E8C" w:rsidP="00E672DC">
      <w:pPr>
        <w:pStyle w:val="ListParagraph"/>
        <w:numPr>
          <w:ilvl w:val="0"/>
          <w:numId w:val="15"/>
        </w:numPr>
        <w:spacing w:line="360" w:lineRule="auto"/>
        <w:rPr>
          <w:rFonts w:cs="Tahoma"/>
          <w:szCs w:val="18"/>
        </w:rPr>
      </w:pPr>
      <w:r w:rsidRPr="005E2E8C">
        <w:rPr>
          <w:rFonts w:cs="Tahoma"/>
          <w:szCs w:val="18"/>
        </w:rPr>
        <w:t>Contact</w:t>
      </w:r>
    </w:p>
    <w:p w:rsidR="005E2E8C" w:rsidRPr="005E2E8C" w:rsidRDefault="005E2E8C" w:rsidP="00E672DC">
      <w:pPr>
        <w:pStyle w:val="ListParagraph"/>
        <w:numPr>
          <w:ilvl w:val="0"/>
          <w:numId w:val="15"/>
        </w:numPr>
        <w:spacing w:line="360" w:lineRule="auto"/>
        <w:rPr>
          <w:rFonts w:cs="Tahoma"/>
          <w:szCs w:val="18"/>
        </w:rPr>
      </w:pPr>
      <w:r w:rsidRPr="005E2E8C">
        <w:rPr>
          <w:rFonts w:cs="Tahoma"/>
          <w:szCs w:val="18"/>
        </w:rPr>
        <w:t>Contact Email</w:t>
      </w:r>
    </w:p>
    <w:p w:rsidR="005E2E8C" w:rsidRDefault="00287A18" w:rsidP="00E672DC">
      <w:pPr>
        <w:pStyle w:val="ListParagraph"/>
        <w:numPr>
          <w:ilvl w:val="0"/>
          <w:numId w:val="15"/>
        </w:numPr>
        <w:spacing w:line="360" w:lineRule="auto"/>
        <w:rPr>
          <w:rFonts w:cs="Tahoma"/>
          <w:szCs w:val="18"/>
        </w:rPr>
      </w:pPr>
      <w:r w:rsidRPr="00287A18">
        <w:rPr>
          <w:rFonts w:cs="Tahoma"/>
          <w:noProof/>
          <w:szCs w:val="18"/>
          <w:lang w:eastAsia="en-GB"/>
        </w:rPr>
        <w:drawing>
          <wp:anchor distT="0" distB="0" distL="114300" distR="114300" simplePos="0" relativeHeight="251759616" behindDoc="0" locked="0" layoutInCell="1" allowOverlap="1" wp14:anchorId="203266A3">
            <wp:simplePos x="0" y="0"/>
            <wp:positionH relativeFrom="column">
              <wp:posOffset>4953000</wp:posOffset>
            </wp:positionH>
            <wp:positionV relativeFrom="paragraph">
              <wp:posOffset>370840</wp:posOffset>
            </wp:positionV>
            <wp:extent cx="1456055" cy="3143250"/>
            <wp:effectExtent l="19050" t="19050" r="10795" b="1905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56055" cy="3143250"/>
                    </a:xfrm>
                    <a:prstGeom prst="rect">
                      <a:avLst/>
                    </a:prstGeom>
                    <a:ln w="12700">
                      <a:solidFill>
                        <a:schemeClr val="tx2"/>
                      </a:solidFill>
                    </a:ln>
                  </pic:spPr>
                </pic:pic>
              </a:graphicData>
            </a:graphic>
            <wp14:sizeRelH relativeFrom="margin">
              <wp14:pctWidth>0</wp14:pctWidth>
            </wp14:sizeRelH>
            <wp14:sizeRelV relativeFrom="margin">
              <wp14:pctHeight>0</wp14:pctHeight>
            </wp14:sizeRelV>
          </wp:anchor>
        </w:drawing>
      </w:r>
      <w:r w:rsidR="00A10540" w:rsidRPr="003B6C6B">
        <w:rPr>
          <w:rFonts w:cs="Tahoma"/>
          <w:noProof/>
          <w:szCs w:val="18"/>
          <w:lang w:eastAsia="en-GB"/>
        </w:rPr>
        <w:drawing>
          <wp:anchor distT="0" distB="0" distL="114300" distR="114300" simplePos="0" relativeHeight="251758592" behindDoc="0" locked="0" layoutInCell="1" allowOverlap="1" wp14:anchorId="58557F10">
            <wp:simplePos x="0" y="0"/>
            <wp:positionH relativeFrom="column">
              <wp:posOffset>-581025</wp:posOffset>
            </wp:positionH>
            <wp:positionV relativeFrom="paragraph">
              <wp:posOffset>396240</wp:posOffset>
            </wp:positionV>
            <wp:extent cx="5375275" cy="3117215"/>
            <wp:effectExtent l="19050" t="19050" r="15875" b="260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375275" cy="3117215"/>
                    </a:xfrm>
                    <a:prstGeom prst="rect">
                      <a:avLst/>
                    </a:prstGeom>
                    <a:ln w="12700">
                      <a:solidFill>
                        <a:schemeClr val="tx2"/>
                      </a:solidFill>
                    </a:ln>
                  </pic:spPr>
                </pic:pic>
              </a:graphicData>
            </a:graphic>
            <wp14:sizeRelH relativeFrom="margin">
              <wp14:pctWidth>0</wp14:pctWidth>
            </wp14:sizeRelH>
            <wp14:sizeRelV relativeFrom="margin">
              <wp14:pctHeight>0</wp14:pctHeight>
            </wp14:sizeRelV>
          </wp:anchor>
        </w:drawing>
      </w:r>
      <w:r w:rsidR="005E2E8C" w:rsidRPr="005E2E8C">
        <w:rPr>
          <w:rFonts w:cs="Tahoma"/>
          <w:szCs w:val="18"/>
        </w:rPr>
        <w:t>Contact Telephone</w:t>
      </w:r>
    </w:p>
    <w:p w:rsidR="003B6C6B" w:rsidRDefault="003B6C6B" w:rsidP="001B40DD"/>
    <w:p w:rsidR="00940900" w:rsidRDefault="00A10540" w:rsidP="00836B8C">
      <w:pPr>
        <w:spacing w:line="360" w:lineRule="auto"/>
        <w:rPr>
          <w:rFonts w:ascii="Tahoma" w:hAnsi="Tahoma" w:cs="Tahoma"/>
          <w:sz w:val="18"/>
          <w:szCs w:val="18"/>
        </w:rPr>
      </w:pPr>
      <w:r>
        <w:rPr>
          <w:rFonts w:ascii="Tahoma" w:hAnsi="Tahoma" w:cs="Tahoma"/>
          <w:sz w:val="18"/>
          <w:szCs w:val="18"/>
        </w:rPr>
        <w:t xml:space="preserve">The card view should contain all of data for the columns in a stacked list underneath a dropdown represented by a chevron. Only the Job </w:t>
      </w:r>
      <w:r w:rsidR="00BA723D">
        <w:rPr>
          <w:rFonts w:ascii="Tahoma" w:hAnsi="Tahoma" w:cs="Tahoma"/>
          <w:sz w:val="18"/>
          <w:szCs w:val="18"/>
        </w:rPr>
        <w:t xml:space="preserve">number </w:t>
      </w:r>
      <w:r w:rsidR="007E72CB">
        <w:rPr>
          <w:rFonts w:ascii="Tahoma" w:hAnsi="Tahoma" w:cs="Tahoma"/>
          <w:sz w:val="18"/>
          <w:szCs w:val="18"/>
        </w:rPr>
        <w:t xml:space="preserve">(in bold), the customer, the site and the address should be visible. There should be a chevron expandable button on the right side of the card. When the user clicks on this button, the contact, email and telephone details will be presented. </w:t>
      </w:r>
    </w:p>
    <w:p w:rsidR="00940900" w:rsidRDefault="00940900" w:rsidP="00836B8C">
      <w:pPr>
        <w:spacing w:line="360" w:lineRule="auto"/>
        <w:rPr>
          <w:rFonts w:ascii="Tahoma" w:hAnsi="Tahoma" w:cs="Tahoma"/>
          <w:sz w:val="18"/>
          <w:szCs w:val="18"/>
        </w:rPr>
      </w:pPr>
      <w:r>
        <w:rPr>
          <w:rFonts w:ascii="Tahoma" w:hAnsi="Tahoma" w:cs="Tahoma"/>
          <w:sz w:val="18"/>
          <w:szCs w:val="18"/>
        </w:rPr>
        <w:lastRenderedPageBreak/>
        <w:t xml:space="preserve">There should be a download button (for jobs not yet downloaded) or a </w:t>
      </w:r>
      <w:r w:rsidR="00D762FB" w:rsidRPr="00D762FB">
        <w:rPr>
          <w:rFonts w:ascii="Tahoma" w:hAnsi="Tahoma" w:cs="Tahoma"/>
          <w:sz w:val="18"/>
          <w:szCs w:val="18"/>
        </w:rPr>
        <w:t>#00a79d</w:t>
      </w:r>
      <w:r w:rsidRPr="00D762FB">
        <w:rPr>
          <w:rFonts w:ascii="Tahoma" w:hAnsi="Tahoma" w:cs="Tahoma"/>
          <w:sz w:val="18"/>
          <w:szCs w:val="18"/>
        </w:rPr>
        <w:t xml:space="preserve"> circle</w:t>
      </w:r>
      <w:r>
        <w:rPr>
          <w:rFonts w:ascii="Tahoma" w:hAnsi="Tahoma" w:cs="Tahoma"/>
          <w:sz w:val="18"/>
          <w:szCs w:val="18"/>
        </w:rPr>
        <w:t xml:space="preserve"> with a white tick (for jobs that have been downloaded). If the download has </w:t>
      </w:r>
      <w:r w:rsidR="00D762FB">
        <w:rPr>
          <w:rFonts w:ascii="Tahoma" w:hAnsi="Tahoma" w:cs="Tahoma"/>
          <w:sz w:val="18"/>
          <w:szCs w:val="18"/>
        </w:rPr>
        <w:t>failed,</w:t>
      </w:r>
      <w:r>
        <w:rPr>
          <w:rFonts w:ascii="Tahoma" w:hAnsi="Tahoma" w:cs="Tahoma"/>
          <w:sz w:val="18"/>
          <w:szCs w:val="18"/>
        </w:rPr>
        <w:t xml:space="preserve"> then a red circle with a white cross should be displayed instead.</w:t>
      </w:r>
    </w:p>
    <w:p w:rsidR="00A10540" w:rsidRDefault="00940900" w:rsidP="00836B8C">
      <w:pPr>
        <w:spacing w:line="360" w:lineRule="auto"/>
        <w:rPr>
          <w:rFonts w:ascii="Tahoma" w:hAnsi="Tahoma" w:cs="Tahoma"/>
          <w:sz w:val="18"/>
          <w:szCs w:val="18"/>
        </w:rPr>
      </w:pPr>
      <w:r>
        <w:rPr>
          <w:rFonts w:ascii="Tahoma" w:hAnsi="Tahoma" w:cs="Tahoma"/>
          <w:sz w:val="18"/>
          <w:szCs w:val="18"/>
        </w:rPr>
        <w:t>Clicking anywhere else on the card should take the user to the Job Details screen for that job.</w:t>
      </w:r>
    </w:p>
    <w:p w:rsidR="007E72CB" w:rsidRDefault="007E72CB" w:rsidP="00836B8C">
      <w:pPr>
        <w:spacing w:line="360" w:lineRule="auto"/>
        <w:rPr>
          <w:rFonts w:ascii="Tahoma" w:hAnsi="Tahoma" w:cs="Tahoma"/>
          <w:sz w:val="18"/>
          <w:szCs w:val="18"/>
        </w:rPr>
      </w:pPr>
    </w:p>
    <w:p w:rsidR="001B40DD" w:rsidRPr="005E2E8C" w:rsidRDefault="001B40DD" w:rsidP="00836B8C">
      <w:pPr>
        <w:spacing w:line="360" w:lineRule="auto"/>
        <w:rPr>
          <w:rFonts w:ascii="Tahoma" w:hAnsi="Tahoma" w:cs="Tahoma"/>
          <w:sz w:val="18"/>
          <w:szCs w:val="18"/>
        </w:rPr>
      </w:pPr>
      <w:r w:rsidRPr="005E2E8C">
        <w:rPr>
          <w:rFonts w:ascii="Tahoma" w:hAnsi="Tahoma" w:cs="Tahoma"/>
          <w:sz w:val="18"/>
          <w:szCs w:val="18"/>
        </w:rPr>
        <w:t xml:space="preserve">In the </w:t>
      </w:r>
      <w:r w:rsidRPr="005E2E8C">
        <w:rPr>
          <w:rFonts w:ascii="Tahoma" w:hAnsi="Tahoma" w:cs="Tahoma"/>
          <w:color w:val="000000" w:themeColor="text1"/>
          <w:sz w:val="18"/>
          <w:szCs w:val="18"/>
        </w:rPr>
        <w:t>#2c3b45</w:t>
      </w:r>
      <w:r w:rsidRPr="005E2E8C">
        <w:rPr>
          <w:rFonts w:ascii="Tahoma" w:hAnsi="Tahoma" w:cs="Tahoma"/>
          <w:sz w:val="18"/>
          <w:szCs w:val="18"/>
        </w:rPr>
        <w:t xml:space="preserve"> screen header there should be a white heading, “Job List”, centred in middle of the screen. There should be a white burger </w:t>
      </w:r>
      <w:r w:rsidR="003553F2" w:rsidRPr="005E2E8C">
        <w:rPr>
          <w:rFonts w:ascii="Tahoma" w:hAnsi="Tahoma" w:cs="Tahoma"/>
          <w:sz w:val="18"/>
          <w:szCs w:val="18"/>
        </w:rPr>
        <w:t>button</w:t>
      </w:r>
      <w:r w:rsidRPr="005E2E8C">
        <w:rPr>
          <w:rFonts w:ascii="Tahoma" w:hAnsi="Tahoma" w:cs="Tahoma"/>
          <w:sz w:val="18"/>
          <w:szCs w:val="18"/>
        </w:rPr>
        <w:t xml:space="preserve"> to the far left, for accessing the main menu, and there should be a white </w:t>
      </w:r>
      <w:r w:rsidR="005E2E8C" w:rsidRPr="005E2E8C">
        <w:rPr>
          <w:rFonts w:ascii="Tahoma" w:hAnsi="Tahoma" w:cs="Tahoma"/>
          <w:sz w:val="18"/>
          <w:szCs w:val="18"/>
        </w:rPr>
        <w:t xml:space="preserve">history button and a white </w:t>
      </w:r>
      <w:r w:rsidRPr="005E2E8C">
        <w:rPr>
          <w:rFonts w:ascii="Tahoma" w:hAnsi="Tahoma" w:cs="Tahoma"/>
          <w:sz w:val="18"/>
          <w:szCs w:val="18"/>
        </w:rPr>
        <w:t xml:space="preserve">search </w:t>
      </w:r>
      <w:r w:rsidR="003553F2" w:rsidRPr="005E2E8C">
        <w:rPr>
          <w:rFonts w:ascii="Tahoma" w:hAnsi="Tahoma" w:cs="Tahoma"/>
          <w:sz w:val="18"/>
          <w:szCs w:val="18"/>
        </w:rPr>
        <w:t>button</w:t>
      </w:r>
      <w:r w:rsidRPr="005E2E8C">
        <w:rPr>
          <w:rFonts w:ascii="Tahoma" w:hAnsi="Tahoma" w:cs="Tahoma"/>
          <w:sz w:val="18"/>
          <w:szCs w:val="18"/>
        </w:rPr>
        <w:t xml:space="preserve"> to the far right</w:t>
      </w:r>
      <w:r w:rsidR="005E2E8C" w:rsidRPr="005E2E8C">
        <w:rPr>
          <w:rFonts w:ascii="Tahoma" w:hAnsi="Tahoma" w:cs="Tahoma"/>
          <w:sz w:val="18"/>
          <w:szCs w:val="18"/>
        </w:rPr>
        <w:t>. The history button will be a dropdown with the 10 most recent screens. The search button will be a global search of the system.</w:t>
      </w:r>
    </w:p>
    <w:p w:rsidR="001B40DD" w:rsidRPr="005E2E8C" w:rsidRDefault="001B40DD" w:rsidP="00836B8C">
      <w:pPr>
        <w:spacing w:line="360" w:lineRule="auto"/>
        <w:rPr>
          <w:rFonts w:ascii="Tahoma" w:hAnsi="Tahoma" w:cs="Tahoma"/>
          <w:color w:val="000000" w:themeColor="text1"/>
          <w:sz w:val="18"/>
          <w:szCs w:val="18"/>
        </w:rPr>
      </w:pPr>
      <w:r w:rsidRPr="005E2E8C">
        <w:rPr>
          <w:rFonts w:ascii="Tahoma" w:hAnsi="Tahoma" w:cs="Tahoma"/>
          <w:sz w:val="18"/>
          <w:szCs w:val="18"/>
        </w:rPr>
        <w:t>Directly under the screen header, a white bar with a grey border should exist across the entire width of the screen. Within this, the total number of jobs returned on the screen is displayed on the left side. The number is displayed followed by the text “Results” (e.g. 25 Results). A dropdown should be within this bar at the right side which will allow the user to sort and filter the results. This control should be</w:t>
      </w:r>
      <w:r w:rsidR="009B4BB6" w:rsidRPr="005E2E8C">
        <w:rPr>
          <w:rFonts w:ascii="Tahoma" w:hAnsi="Tahoma" w:cs="Tahoma"/>
          <w:sz w:val="18"/>
          <w:szCs w:val="18"/>
        </w:rPr>
        <w:t xml:space="preserve"> called “Sort and Filter” and be side drawer Xamarin control</w:t>
      </w:r>
      <w:r w:rsidRPr="005E2E8C">
        <w:rPr>
          <w:rFonts w:ascii="Tahoma" w:hAnsi="Tahoma" w:cs="Tahoma"/>
          <w:sz w:val="18"/>
          <w:szCs w:val="18"/>
        </w:rPr>
        <w:t xml:space="preserve">. A </w:t>
      </w:r>
      <w:r w:rsidRPr="005E2E8C">
        <w:rPr>
          <w:rFonts w:ascii="Tahoma" w:hAnsi="Tahoma" w:cs="Tahoma"/>
          <w:color w:val="000000" w:themeColor="text1"/>
          <w:sz w:val="18"/>
          <w:szCs w:val="18"/>
        </w:rPr>
        <w:t xml:space="preserve">#2c3b45 chevron should be placed to the right of the text. </w:t>
      </w:r>
    </w:p>
    <w:p w:rsidR="00861ECA" w:rsidRPr="005E2E8C" w:rsidRDefault="00861ECA" w:rsidP="00836B8C">
      <w:pPr>
        <w:spacing w:line="360" w:lineRule="auto"/>
        <w:rPr>
          <w:rFonts w:ascii="Tahoma" w:hAnsi="Tahoma" w:cs="Tahoma"/>
          <w:color w:val="2E74B5" w:themeColor="accent1" w:themeShade="BF"/>
          <w:sz w:val="18"/>
          <w:szCs w:val="18"/>
        </w:rPr>
      </w:pPr>
    </w:p>
    <w:p w:rsidR="00861ECA" w:rsidRPr="005E2E8C" w:rsidRDefault="00861ECA" w:rsidP="00836B8C">
      <w:pPr>
        <w:spacing w:line="360" w:lineRule="auto"/>
        <w:rPr>
          <w:rFonts w:ascii="Tahoma" w:hAnsi="Tahoma" w:cs="Tahoma"/>
          <w:color w:val="2E74B5" w:themeColor="accent1" w:themeShade="BF"/>
          <w:sz w:val="18"/>
          <w:szCs w:val="18"/>
        </w:rPr>
      </w:pPr>
    </w:p>
    <w:p w:rsidR="001B40DD" w:rsidRPr="005E2E8C" w:rsidRDefault="001B40DD" w:rsidP="00836B8C">
      <w:pPr>
        <w:spacing w:line="360" w:lineRule="auto"/>
        <w:rPr>
          <w:rFonts w:ascii="Tahoma" w:hAnsi="Tahoma" w:cs="Tahoma"/>
          <w:color w:val="2E74B5" w:themeColor="accent1" w:themeShade="BF"/>
          <w:sz w:val="18"/>
          <w:szCs w:val="18"/>
        </w:rPr>
      </w:pPr>
      <w:r w:rsidRPr="005E2E8C">
        <w:rPr>
          <w:rFonts w:ascii="Tahoma" w:hAnsi="Tahoma" w:cs="Tahoma"/>
          <w:color w:val="2E74B5" w:themeColor="accent1" w:themeShade="BF"/>
          <w:sz w:val="18"/>
          <w:szCs w:val="18"/>
        </w:rPr>
        <w:t>Sort and Filter</w:t>
      </w:r>
    </w:p>
    <w:p w:rsidR="001B40DD" w:rsidRPr="005E2E8C" w:rsidRDefault="001B40DD" w:rsidP="00836B8C">
      <w:pPr>
        <w:spacing w:line="360" w:lineRule="auto"/>
        <w:rPr>
          <w:rFonts w:ascii="Tahoma" w:hAnsi="Tahoma" w:cs="Tahoma"/>
          <w:color w:val="000000" w:themeColor="text1"/>
          <w:sz w:val="18"/>
          <w:szCs w:val="18"/>
        </w:rPr>
      </w:pPr>
      <w:r w:rsidRPr="005E2E8C">
        <w:rPr>
          <w:rFonts w:ascii="Tahoma" w:hAnsi="Tahoma" w:cs="Tahoma"/>
          <w:color w:val="000000" w:themeColor="text1"/>
          <w:sz w:val="18"/>
          <w:szCs w:val="18"/>
        </w:rPr>
        <w:t>When a sort and filter option has been applied, the Sort and Filter button on these screens should have a #2c3b45 tick to the left of the text. This will be removed once the user clears the sort and filter or leaves the Job List screen completely.</w:t>
      </w:r>
    </w:p>
    <w:p w:rsidR="001B40DD" w:rsidRPr="005E2E8C" w:rsidRDefault="001B40DD" w:rsidP="00836B8C">
      <w:pPr>
        <w:spacing w:line="360" w:lineRule="auto"/>
        <w:rPr>
          <w:rFonts w:ascii="Tahoma" w:hAnsi="Tahoma" w:cs="Tahoma"/>
          <w:color w:val="000000" w:themeColor="text1"/>
          <w:sz w:val="18"/>
          <w:szCs w:val="18"/>
        </w:rPr>
      </w:pPr>
      <w:r w:rsidRPr="005E2E8C">
        <w:rPr>
          <w:rFonts w:ascii="Tahoma" w:hAnsi="Tahoma" w:cs="Tahoma"/>
          <w:color w:val="000000" w:themeColor="text1"/>
          <w:sz w:val="18"/>
          <w:szCs w:val="18"/>
        </w:rPr>
        <w:t>When the user clicks on this control the following happens:</w:t>
      </w:r>
    </w:p>
    <w:p w:rsidR="002361ED" w:rsidRDefault="002361ED" w:rsidP="001B40DD">
      <w:pPr>
        <w:rPr>
          <w:rFonts w:cs="Tahoma"/>
          <w:color w:val="000000" w:themeColor="text1"/>
          <w:szCs w:val="18"/>
        </w:rPr>
      </w:pPr>
    </w:p>
    <w:p w:rsidR="001B40DD" w:rsidRDefault="001B40DD" w:rsidP="001B40DD">
      <w:pPr>
        <w:rPr>
          <w:rFonts w:cs="Tahoma"/>
          <w:color w:val="000000" w:themeColor="text1"/>
          <w:szCs w:val="18"/>
        </w:rPr>
      </w:pPr>
      <w:r w:rsidRPr="00F86655">
        <w:rPr>
          <w:rFonts w:cs="Tahoma"/>
          <w:color w:val="000000" w:themeColor="text1"/>
          <w:szCs w:val="18"/>
        </w:rPr>
        <w:t>a) Desktop</w:t>
      </w:r>
    </w:p>
    <w:p w:rsidR="001B40DD" w:rsidRDefault="00B67675" w:rsidP="001B40DD">
      <w:r w:rsidRPr="00B67675">
        <w:rPr>
          <w:noProof/>
          <w:lang w:eastAsia="en-GB"/>
        </w:rPr>
        <w:drawing>
          <wp:anchor distT="0" distB="0" distL="114300" distR="114300" simplePos="0" relativeHeight="251760640" behindDoc="0" locked="0" layoutInCell="1" allowOverlap="1" wp14:anchorId="38B68495">
            <wp:simplePos x="0" y="0"/>
            <wp:positionH relativeFrom="margin">
              <wp:align>left</wp:align>
            </wp:positionH>
            <wp:positionV relativeFrom="paragraph">
              <wp:posOffset>241935</wp:posOffset>
            </wp:positionV>
            <wp:extent cx="6000750" cy="3401695"/>
            <wp:effectExtent l="0" t="0" r="0"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6000750" cy="3401695"/>
                    </a:xfrm>
                    <a:prstGeom prst="rect">
                      <a:avLst/>
                    </a:prstGeom>
                  </pic:spPr>
                </pic:pic>
              </a:graphicData>
            </a:graphic>
            <wp14:sizeRelH relativeFrom="margin">
              <wp14:pctWidth>0</wp14:pctWidth>
            </wp14:sizeRelH>
            <wp14:sizeRelV relativeFrom="margin">
              <wp14:pctHeight>0</wp14:pctHeight>
            </wp14:sizeRelV>
          </wp:anchor>
        </w:drawing>
      </w:r>
    </w:p>
    <w:p w:rsidR="001B40DD" w:rsidRPr="00F86655" w:rsidRDefault="007B4EA7" w:rsidP="009B4BB6">
      <w:pPr>
        <w:spacing w:line="360" w:lineRule="auto"/>
        <w:rPr>
          <w:rFonts w:cs="Tahoma"/>
          <w:color w:val="000000" w:themeColor="text1"/>
          <w:szCs w:val="18"/>
        </w:rPr>
      </w:pPr>
      <w:hyperlink r:id="rId62" w:history="1">
        <w:r w:rsidR="001B40DD" w:rsidRPr="00665557">
          <w:rPr>
            <w:rStyle w:val="Hyperlink"/>
          </w:rPr>
          <w:t>https://www.youtube.com/watch?v=itfCvwZqR9g</w:t>
        </w:r>
      </w:hyperlink>
    </w:p>
    <w:p w:rsidR="001B40DD" w:rsidRPr="00F86655" w:rsidRDefault="001B40DD" w:rsidP="009B4BB6">
      <w:pPr>
        <w:spacing w:line="360" w:lineRule="auto"/>
      </w:pPr>
      <w:r w:rsidRPr="00F86655">
        <w:rPr>
          <w:rFonts w:cs="Tahoma"/>
          <w:color w:val="000000" w:themeColor="text1"/>
          <w:szCs w:val="18"/>
        </w:rPr>
        <w:lastRenderedPageBreak/>
        <w:t xml:space="preserve">A side drawer panel over the screen at the right hand-side should appear and present the options to sort and filter the results. </w:t>
      </w:r>
      <w:r w:rsidRPr="00F86655">
        <w:t>When the sort and filter panel is displayed, the remainder of the screen should be blurred as to indicate that the panel is engaged and only the details on the panel are relevant at that time.</w:t>
      </w:r>
    </w:p>
    <w:p w:rsidR="001B40DD" w:rsidRDefault="001B40DD" w:rsidP="009B4BB6">
      <w:pPr>
        <w:spacing w:line="360" w:lineRule="auto"/>
      </w:pPr>
      <w:r w:rsidRPr="00F86655">
        <w:t>Clicking anywhere off the panel, on the screen, will collapse the panel and return the user to the screen that is behind the menu. Any selections made by the user will not be applied</w:t>
      </w:r>
      <w:r w:rsidR="00BC5ECB">
        <w:t xml:space="preserve"> in this case.</w:t>
      </w:r>
    </w:p>
    <w:p w:rsidR="001B40DD" w:rsidRDefault="001B40DD" w:rsidP="009B4BB6">
      <w:pPr>
        <w:spacing w:line="360" w:lineRule="auto"/>
      </w:pPr>
      <w:r>
        <w:t xml:space="preserve">There should only be </w:t>
      </w:r>
      <w:r w:rsidR="00EC5860">
        <w:t>one</w:t>
      </w:r>
      <w:r>
        <w:t xml:space="preserve"> option for the user to </w:t>
      </w:r>
      <w:r w:rsidR="00EC5860">
        <w:t>sort</w:t>
      </w:r>
      <w:r>
        <w:t xml:space="preserve"> on:</w:t>
      </w:r>
    </w:p>
    <w:p w:rsidR="001B40DD" w:rsidRDefault="001B40DD" w:rsidP="009B4BB6">
      <w:pPr>
        <w:spacing w:line="360" w:lineRule="auto"/>
      </w:pPr>
    </w:p>
    <w:p w:rsidR="001B40DD" w:rsidRDefault="001B40DD" w:rsidP="009B4BB6">
      <w:pPr>
        <w:spacing w:line="360" w:lineRule="auto"/>
      </w:pPr>
      <w:r>
        <w:t xml:space="preserve">1. Sort By – User should be able to click on the downward </w:t>
      </w:r>
      <w:r w:rsidRPr="0087714D">
        <w:rPr>
          <w:rFonts w:cs="Tahoma"/>
          <w:color w:val="000000" w:themeColor="text1"/>
          <w:szCs w:val="18"/>
        </w:rPr>
        <w:t>#2c3b45</w:t>
      </w:r>
      <w:r>
        <w:rPr>
          <w:rFonts w:cs="Tahoma"/>
          <w:color w:val="000000" w:themeColor="text1"/>
          <w:szCs w:val="18"/>
        </w:rPr>
        <w:t xml:space="preserve"> </w:t>
      </w:r>
      <w:r>
        <w:t>chevron to present a list of options to sort by. These options should be:</w:t>
      </w:r>
    </w:p>
    <w:p w:rsidR="001B40DD" w:rsidRDefault="001B40DD" w:rsidP="009B4BB6">
      <w:pPr>
        <w:pStyle w:val="ListParagraph"/>
        <w:numPr>
          <w:ilvl w:val="0"/>
          <w:numId w:val="12"/>
        </w:numPr>
        <w:spacing w:after="0" w:line="360" w:lineRule="auto"/>
      </w:pPr>
      <w:r>
        <w:t>Start Date</w:t>
      </w:r>
    </w:p>
    <w:p w:rsidR="001B40DD" w:rsidRDefault="001B40DD" w:rsidP="009B4BB6">
      <w:pPr>
        <w:pStyle w:val="ListParagraph"/>
        <w:numPr>
          <w:ilvl w:val="0"/>
          <w:numId w:val="12"/>
        </w:numPr>
        <w:spacing w:after="0" w:line="360" w:lineRule="auto"/>
      </w:pPr>
      <w:r>
        <w:t>Job No</w:t>
      </w:r>
    </w:p>
    <w:p w:rsidR="001B40DD" w:rsidRDefault="001B40DD" w:rsidP="009B4BB6">
      <w:pPr>
        <w:pStyle w:val="ListParagraph"/>
        <w:numPr>
          <w:ilvl w:val="0"/>
          <w:numId w:val="12"/>
        </w:numPr>
        <w:spacing w:after="0" w:line="360" w:lineRule="auto"/>
      </w:pPr>
      <w:r>
        <w:t>Customer</w:t>
      </w:r>
    </w:p>
    <w:p w:rsidR="001B40DD" w:rsidRDefault="001B40DD" w:rsidP="009B4BB6">
      <w:pPr>
        <w:pStyle w:val="ListParagraph"/>
        <w:numPr>
          <w:ilvl w:val="0"/>
          <w:numId w:val="12"/>
        </w:numPr>
        <w:spacing w:after="0" w:line="360" w:lineRule="auto"/>
      </w:pPr>
      <w:r>
        <w:t>Site</w:t>
      </w:r>
    </w:p>
    <w:p w:rsidR="00EC5860" w:rsidRDefault="00EC5860" w:rsidP="009B4BB6">
      <w:pPr>
        <w:pStyle w:val="ListParagraph"/>
        <w:spacing w:after="0" w:line="360" w:lineRule="auto"/>
      </w:pPr>
    </w:p>
    <w:p w:rsidR="00EC5860" w:rsidRDefault="00EC5860" w:rsidP="009B4BB6">
      <w:pPr>
        <w:spacing w:line="360" w:lineRule="auto"/>
      </w:pPr>
      <w:r>
        <w:t xml:space="preserve">Include a sort-alt icon </w:t>
      </w:r>
      <w:r w:rsidR="00502885">
        <w:t xml:space="preserve">at the top of this section. The icon should be </w:t>
      </w:r>
      <w:r w:rsidR="00502885" w:rsidRPr="0087714D">
        <w:rPr>
          <w:rFonts w:cs="Tahoma"/>
          <w:color w:val="000000" w:themeColor="text1"/>
          <w:szCs w:val="18"/>
        </w:rPr>
        <w:t>#2c3b45</w:t>
      </w:r>
      <w:r w:rsidR="00502885">
        <w:rPr>
          <w:rFonts w:cs="Tahoma"/>
          <w:color w:val="000000" w:themeColor="text1"/>
          <w:szCs w:val="18"/>
        </w:rPr>
        <w:t xml:space="preserve"> in colour.</w:t>
      </w:r>
    </w:p>
    <w:p w:rsidR="001B40DD" w:rsidRDefault="00EC5860" w:rsidP="009B4BB6">
      <w:pPr>
        <w:spacing w:line="360" w:lineRule="auto"/>
      </w:pPr>
      <w:r>
        <w:t>There should be three options for the user to filter on:</w:t>
      </w:r>
    </w:p>
    <w:p w:rsidR="001B40DD" w:rsidRDefault="00EC5860" w:rsidP="009B4BB6">
      <w:pPr>
        <w:spacing w:line="360" w:lineRule="auto"/>
      </w:pPr>
      <w:r>
        <w:t>1</w:t>
      </w:r>
      <w:r w:rsidR="001B40DD">
        <w:t>. Job No. – User should be able to type a job number in here. The field should be set to ‘contains’ in order to pick up any of the text entered and filter on that once ‘View Jobs’ button has been pressed.</w:t>
      </w:r>
    </w:p>
    <w:p w:rsidR="001B40DD" w:rsidRDefault="001B40DD" w:rsidP="009B4BB6">
      <w:pPr>
        <w:spacing w:line="360" w:lineRule="auto"/>
      </w:pPr>
    </w:p>
    <w:p w:rsidR="001B40DD" w:rsidRDefault="00EC5860" w:rsidP="009B4BB6">
      <w:pPr>
        <w:spacing w:line="360" w:lineRule="auto"/>
      </w:pPr>
      <w:r>
        <w:t>2</w:t>
      </w:r>
      <w:r w:rsidR="001B40DD">
        <w:t>. Customer – User should be able to type in a customer name in here. The field should be set to ‘contains’ in order to pick up any of the text entered and filter on that once ‘View Jobs’ button has been pressed.</w:t>
      </w:r>
    </w:p>
    <w:p w:rsidR="001B40DD" w:rsidRDefault="001B40DD" w:rsidP="009B4BB6">
      <w:pPr>
        <w:spacing w:line="360" w:lineRule="auto"/>
      </w:pPr>
    </w:p>
    <w:p w:rsidR="001B40DD" w:rsidRDefault="00EC5860" w:rsidP="009B4BB6">
      <w:pPr>
        <w:spacing w:line="360" w:lineRule="auto"/>
      </w:pPr>
      <w:r>
        <w:t>3</w:t>
      </w:r>
      <w:r w:rsidR="001B40DD">
        <w:t xml:space="preserve">. Site – User should be able to type in a site name in here. The field should be set to ‘contains’ in order to pick up any of the text entered and filter on that once ‘View Jobs’ button has been pressed. </w:t>
      </w:r>
    </w:p>
    <w:p w:rsidR="001B40DD" w:rsidRDefault="001B40DD" w:rsidP="009B4BB6">
      <w:pPr>
        <w:spacing w:line="360" w:lineRule="auto"/>
      </w:pPr>
    </w:p>
    <w:p w:rsidR="001B40DD" w:rsidRDefault="00502885" w:rsidP="009B4BB6">
      <w:pPr>
        <w:spacing w:line="360" w:lineRule="auto"/>
        <w:rPr>
          <w:rFonts w:cs="Tahoma"/>
          <w:color w:val="000000" w:themeColor="text1"/>
          <w:szCs w:val="18"/>
        </w:rPr>
      </w:pPr>
      <w:r>
        <w:t xml:space="preserve">Include a filter icon at the top of this section. The icon should be </w:t>
      </w:r>
      <w:r w:rsidRPr="0087714D">
        <w:rPr>
          <w:rFonts w:cs="Tahoma"/>
          <w:color w:val="000000" w:themeColor="text1"/>
          <w:szCs w:val="18"/>
        </w:rPr>
        <w:t>#2c3b45</w:t>
      </w:r>
      <w:r>
        <w:rPr>
          <w:rFonts w:cs="Tahoma"/>
          <w:color w:val="000000" w:themeColor="text1"/>
          <w:szCs w:val="18"/>
        </w:rPr>
        <w:t xml:space="preserve"> in colour.</w:t>
      </w:r>
    </w:p>
    <w:p w:rsidR="00502885" w:rsidRDefault="00502885" w:rsidP="009B4BB6">
      <w:pPr>
        <w:spacing w:line="360" w:lineRule="auto"/>
      </w:pPr>
    </w:p>
    <w:p w:rsidR="00502885" w:rsidRDefault="00502885" w:rsidP="009B4BB6">
      <w:pPr>
        <w:spacing w:line="360" w:lineRule="auto"/>
      </w:pPr>
      <w:r>
        <w:t xml:space="preserve">Perform sort and filter: click ‘View Jobs’ button after they have made their selections. Clicking this will refine the results in the list. For fields Job No., Customer and Site, all text in these should be considered when filtering and sorted as set. </w:t>
      </w:r>
    </w:p>
    <w:p w:rsidR="00502885" w:rsidRDefault="00502885" w:rsidP="009B4BB6">
      <w:pPr>
        <w:spacing w:line="360" w:lineRule="auto"/>
      </w:pPr>
    </w:p>
    <w:p w:rsidR="00502885" w:rsidRDefault="00502885" w:rsidP="009B4BB6">
      <w:pPr>
        <w:spacing w:line="360" w:lineRule="auto"/>
      </w:pPr>
      <w:r>
        <w:t>Perform clear sort and filter: a clear button will be present in the top right-hand corner of the panel.</w:t>
      </w:r>
    </w:p>
    <w:p w:rsidR="001B40DD" w:rsidRDefault="001B40DD" w:rsidP="009B4BB6">
      <w:pPr>
        <w:spacing w:line="360" w:lineRule="auto"/>
      </w:pPr>
    </w:p>
    <w:p w:rsidR="001B40DD" w:rsidRDefault="001B40DD" w:rsidP="009B4BB6">
      <w:pPr>
        <w:spacing w:line="360" w:lineRule="auto"/>
      </w:pPr>
      <w:r>
        <w:lastRenderedPageBreak/>
        <w:t>Other ways to clear the sort and filter will be to exit the Job List screen or to apply new sort and/or filters as this should clear the previous search and apply the new selections.</w:t>
      </w:r>
    </w:p>
    <w:p w:rsidR="001B40DD" w:rsidRDefault="001B40DD" w:rsidP="009B4BB6">
      <w:pPr>
        <w:spacing w:line="360" w:lineRule="auto"/>
        <w:rPr>
          <w:color w:val="FF0000"/>
        </w:rPr>
      </w:pPr>
    </w:p>
    <w:p w:rsidR="001B40DD" w:rsidRDefault="001B40DD" w:rsidP="009B4BB6">
      <w:pPr>
        <w:spacing w:line="360" w:lineRule="auto"/>
        <w:rPr>
          <w:color w:val="FF0000"/>
        </w:rPr>
      </w:pPr>
    </w:p>
    <w:p w:rsidR="001B40DD" w:rsidRDefault="002361ED" w:rsidP="009B4BB6">
      <w:pPr>
        <w:spacing w:line="360" w:lineRule="auto"/>
        <w:rPr>
          <w:color w:val="000000" w:themeColor="text1"/>
        </w:rPr>
      </w:pPr>
      <w:r w:rsidRPr="002361ED">
        <w:rPr>
          <w:noProof/>
          <w:lang w:eastAsia="en-GB"/>
        </w:rPr>
        <w:drawing>
          <wp:anchor distT="0" distB="0" distL="114300" distR="114300" simplePos="0" relativeHeight="251755520" behindDoc="0" locked="0" layoutInCell="1" allowOverlap="1" wp14:anchorId="4D074ECB">
            <wp:simplePos x="0" y="0"/>
            <wp:positionH relativeFrom="margin">
              <wp:posOffset>2071134</wp:posOffset>
            </wp:positionH>
            <wp:positionV relativeFrom="paragraph">
              <wp:posOffset>301182</wp:posOffset>
            </wp:positionV>
            <wp:extent cx="1264920" cy="2711450"/>
            <wp:effectExtent l="19050" t="19050" r="11430" b="1270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264920" cy="2711450"/>
                    </a:xfrm>
                    <a:prstGeom prst="rect">
                      <a:avLst/>
                    </a:prstGeom>
                    <a:ln w="12700">
                      <a:solidFill>
                        <a:schemeClr val="tx2"/>
                      </a:solidFill>
                    </a:ln>
                  </pic:spPr>
                </pic:pic>
              </a:graphicData>
            </a:graphic>
            <wp14:sizeRelH relativeFrom="margin">
              <wp14:pctWidth>0</wp14:pctWidth>
            </wp14:sizeRelH>
            <wp14:sizeRelV relativeFrom="margin">
              <wp14:pctHeight>0</wp14:pctHeight>
            </wp14:sizeRelV>
          </wp:anchor>
        </w:drawing>
      </w:r>
      <w:r w:rsidR="001B40DD" w:rsidRPr="0041531D">
        <w:rPr>
          <w:color w:val="000000" w:themeColor="text1"/>
        </w:rPr>
        <w:t>b) Mobile</w:t>
      </w:r>
    </w:p>
    <w:p w:rsidR="001B40DD" w:rsidRDefault="001B40DD" w:rsidP="009B4BB6">
      <w:pPr>
        <w:spacing w:line="360" w:lineRule="auto"/>
      </w:pPr>
    </w:p>
    <w:p w:rsidR="002361ED" w:rsidRDefault="002361ED" w:rsidP="009B4BB6">
      <w:pPr>
        <w:spacing w:line="360" w:lineRule="auto"/>
      </w:pPr>
    </w:p>
    <w:p w:rsidR="001B40DD" w:rsidRDefault="001B40DD" w:rsidP="009B4BB6">
      <w:pPr>
        <w:spacing w:line="360" w:lineRule="auto"/>
      </w:pPr>
      <w:r>
        <w:t>When clicking on the Sort and Filter dropdown, a Sort and Filter screen should appear and fill the entire screen.</w:t>
      </w:r>
    </w:p>
    <w:p w:rsidR="001B40DD" w:rsidRDefault="001B40DD" w:rsidP="009B4BB6">
      <w:pPr>
        <w:spacing w:line="360" w:lineRule="auto"/>
      </w:pPr>
    </w:p>
    <w:p w:rsidR="00502885" w:rsidRDefault="00502885" w:rsidP="009B4BB6">
      <w:pPr>
        <w:spacing w:line="360" w:lineRule="auto"/>
      </w:pPr>
      <w:r>
        <w:t>There should only be one option for the user to sort on:</w:t>
      </w:r>
    </w:p>
    <w:p w:rsidR="00502885" w:rsidRDefault="00502885" w:rsidP="009B4BB6">
      <w:pPr>
        <w:spacing w:line="360" w:lineRule="auto"/>
      </w:pPr>
    </w:p>
    <w:p w:rsidR="00502885" w:rsidRDefault="00502885" w:rsidP="009B4BB6">
      <w:pPr>
        <w:spacing w:line="360" w:lineRule="auto"/>
      </w:pPr>
      <w:r>
        <w:t xml:space="preserve">1. Sort By – User should be able to click on the downward </w:t>
      </w:r>
      <w:r w:rsidRPr="0087714D">
        <w:rPr>
          <w:rFonts w:cs="Tahoma"/>
          <w:color w:val="000000" w:themeColor="text1"/>
          <w:szCs w:val="18"/>
        </w:rPr>
        <w:t>#2c3b45</w:t>
      </w:r>
      <w:r>
        <w:rPr>
          <w:rFonts w:cs="Tahoma"/>
          <w:color w:val="000000" w:themeColor="text1"/>
          <w:szCs w:val="18"/>
        </w:rPr>
        <w:t xml:space="preserve"> </w:t>
      </w:r>
      <w:r>
        <w:t>chevron to present a list of options to sort by. These options should be:</w:t>
      </w:r>
    </w:p>
    <w:p w:rsidR="00502885" w:rsidRDefault="00502885" w:rsidP="009B4BB6">
      <w:pPr>
        <w:pStyle w:val="ListParagraph"/>
        <w:numPr>
          <w:ilvl w:val="0"/>
          <w:numId w:val="12"/>
        </w:numPr>
        <w:spacing w:after="0" w:line="360" w:lineRule="auto"/>
      </w:pPr>
      <w:r>
        <w:t>Start Date</w:t>
      </w:r>
    </w:p>
    <w:p w:rsidR="00502885" w:rsidRDefault="00502885" w:rsidP="009B4BB6">
      <w:pPr>
        <w:pStyle w:val="ListParagraph"/>
        <w:numPr>
          <w:ilvl w:val="0"/>
          <w:numId w:val="12"/>
        </w:numPr>
        <w:spacing w:after="0" w:line="360" w:lineRule="auto"/>
      </w:pPr>
      <w:r>
        <w:t>Job No</w:t>
      </w:r>
    </w:p>
    <w:p w:rsidR="00502885" w:rsidRDefault="00502885" w:rsidP="009B4BB6">
      <w:pPr>
        <w:pStyle w:val="ListParagraph"/>
        <w:numPr>
          <w:ilvl w:val="0"/>
          <w:numId w:val="12"/>
        </w:numPr>
        <w:spacing w:after="0" w:line="360" w:lineRule="auto"/>
      </w:pPr>
      <w:r>
        <w:t>Customer</w:t>
      </w:r>
    </w:p>
    <w:p w:rsidR="00502885" w:rsidRDefault="00502885" w:rsidP="009B4BB6">
      <w:pPr>
        <w:pStyle w:val="ListParagraph"/>
        <w:numPr>
          <w:ilvl w:val="0"/>
          <w:numId w:val="12"/>
        </w:numPr>
        <w:spacing w:after="0" w:line="360" w:lineRule="auto"/>
      </w:pPr>
      <w:r>
        <w:t>Site</w:t>
      </w:r>
    </w:p>
    <w:p w:rsidR="00502885" w:rsidRDefault="00502885" w:rsidP="009B4BB6">
      <w:pPr>
        <w:pStyle w:val="ListParagraph"/>
        <w:spacing w:after="0" w:line="360" w:lineRule="auto"/>
      </w:pPr>
    </w:p>
    <w:p w:rsidR="00502885" w:rsidRDefault="00502885" w:rsidP="009B4BB6">
      <w:pPr>
        <w:spacing w:line="360" w:lineRule="auto"/>
      </w:pPr>
      <w:r>
        <w:t xml:space="preserve">Include a sort-alt icon at the top of this section. The icon should be </w:t>
      </w:r>
      <w:r w:rsidRPr="0087714D">
        <w:rPr>
          <w:rFonts w:cs="Tahoma"/>
          <w:color w:val="000000" w:themeColor="text1"/>
          <w:szCs w:val="18"/>
        </w:rPr>
        <w:t>#2c3b45</w:t>
      </w:r>
      <w:r>
        <w:rPr>
          <w:rFonts w:cs="Tahoma"/>
          <w:color w:val="000000" w:themeColor="text1"/>
          <w:szCs w:val="18"/>
        </w:rPr>
        <w:t xml:space="preserve"> in colour.</w:t>
      </w:r>
    </w:p>
    <w:p w:rsidR="00502885" w:rsidRDefault="00502885" w:rsidP="009B4BB6">
      <w:pPr>
        <w:spacing w:line="360" w:lineRule="auto"/>
      </w:pPr>
    </w:p>
    <w:p w:rsidR="00502885" w:rsidRDefault="00502885" w:rsidP="009B4BB6">
      <w:pPr>
        <w:spacing w:line="360" w:lineRule="auto"/>
      </w:pPr>
      <w:r>
        <w:t>There should be three options for the user to filter on:</w:t>
      </w:r>
    </w:p>
    <w:p w:rsidR="00502885" w:rsidRDefault="00502885" w:rsidP="009B4BB6">
      <w:pPr>
        <w:spacing w:line="360" w:lineRule="auto"/>
      </w:pPr>
    </w:p>
    <w:p w:rsidR="00502885" w:rsidRDefault="00502885" w:rsidP="009B4BB6">
      <w:pPr>
        <w:spacing w:line="360" w:lineRule="auto"/>
      </w:pPr>
      <w:r>
        <w:lastRenderedPageBreak/>
        <w:t>1. Job No. – User should be able to type a job number in here. The field should be set to ‘contains’ in order to pick up any of the text entered and filter on that once ‘View Jobs’ button has been pressed.</w:t>
      </w:r>
    </w:p>
    <w:p w:rsidR="00502885" w:rsidRDefault="00502885" w:rsidP="009B4BB6">
      <w:pPr>
        <w:spacing w:line="360" w:lineRule="auto"/>
      </w:pPr>
    </w:p>
    <w:p w:rsidR="00502885" w:rsidRDefault="00502885" w:rsidP="009B4BB6">
      <w:pPr>
        <w:spacing w:line="360" w:lineRule="auto"/>
      </w:pPr>
      <w:r>
        <w:t>2. Customer – User should be able to type in a customer name in here. The field should be set to ‘contains’ in order to pick up any of the text entered and filter on that once ‘View Jobs’ button has been pressed.</w:t>
      </w:r>
    </w:p>
    <w:p w:rsidR="00502885" w:rsidRDefault="00502885" w:rsidP="009B4BB6">
      <w:pPr>
        <w:spacing w:line="360" w:lineRule="auto"/>
      </w:pPr>
    </w:p>
    <w:p w:rsidR="00502885" w:rsidRDefault="00502885" w:rsidP="009B4BB6">
      <w:pPr>
        <w:spacing w:line="360" w:lineRule="auto"/>
      </w:pPr>
      <w:r>
        <w:t xml:space="preserve">3. Site – User should be able to type in a site name in here. The field should be set to ‘contains’ in order to pick up any of the text entered and filter on that once ‘View Jobs’ button has been pressed. </w:t>
      </w:r>
    </w:p>
    <w:p w:rsidR="00502885" w:rsidRDefault="00502885" w:rsidP="009B4BB6">
      <w:pPr>
        <w:spacing w:line="360" w:lineRule="auto"/>
      </w:pPr>
    </w:p>
    <w:p w:rsidR="00502885" w:rsidRDefault="00502885" w:rsidP="009B4BB6">
      <w:pPr>
        <w:spacing w:line="360" w:lineRule="auto"/>
        <w:rPr>
          <w:rFonts w:cs="Tahoma"/>
          <w:color w:val="000000" w:themeColor="text1"/>
          <w:szCs w:val="18"/>
        </w:rPr>
      </w:pPr>
      <w:r>
        <w:t xml:space="preserve">Include a filter icon at the top of this section. The icon should be </w:t>
      </w:r>
      <w:r w:rsidRPr="0087714D">
        <w:rPr>
          <w:rFonts w:cs="Tahoma"/>
          <w:color w:val="000000" w:themeColor="text1"/>
          <w:szCs w:val="18"/>
        </w:rPr>
        <w:t>#2c3b45</w:t>
      </w:r>
      <w:r>
        <w:rPr>
          <w:rFonts w:cs="Tahoma"/>
          <w:color w:val="000000" w:themeColor="text1"/>
          <w:szCs w:val="18"/>
        </w:rPr>
        <w:t xml:space="preserve"> in colour.</w:t>
      </w:r>
    </w:p>
    <w:p w:rsidR="001B40DD" w:rsidRDefault="001B40DD" w:rsidP="009B4BB6">
      <w:pPr>
        <w:spacing w:line="360" w:lineRule="auto"/>
      </w:pPr>
    </w:p>
    <w:p w:rsidR="001B40DD" w:rsidRDefault="00E66AD9" w:rsidP="009B4BB6">
      <w:pPr>
        <w:spacing w:line="360" w:lineRule="auto"/>
      </w:pPr>
      <w:r>
        <w:t xml:space="preserve">Perform sort and filter: </w:t>
      </w:r>
      <w:r w:rsidR="001B40DD">
        <w:t>click ‘View Jobs’ button after they have made their selections. Clicking this will refine the results in the list. For fields Job No., Customer and Site, all text in these should be considered when filtering</w:t>
      </w:r>
      <w:r>
        <w:t xml:space="preserve"> and sorted as set. </w:t>
      </w:r>
    </w:p>
    <w:p w:rsidR="001B40DD" w:rsidRDefault="001B40DD" w:rsidP="009B4BB6">
      <w:pPr>
        <w:spacing w:line="360" w:lineRule="auto"/>
      </w:pPr>
    </w:p>
    <w:p w:rsidR="001B40DD" w:rsidRDefault="00E66AD9" w:rsidP="009B4BB6">
      <w:pPr>
        <w:spacing w:line="360" w:lineRule="auto"/>
      </w:pPr>
      <w:r>
        <w:t>Perfo</w:t>
      </w:r>
      <w:r w:rsidR="00036B13">
        <w:t>rm</w:t>
      </w:r>
      <w:r>
        <w:t xml:space="preserve"> c</w:t>
      </w:r>
      <w:r w:rsidR="001B40DD">
        <w:t>lear sort and filter</w:t>
      </w:r>
      <w:r>
        <w:t>:</w:t>
      </w:r>
      <w:r w:rsidR="001B40DD">
        <w:t xml:space="preserve"> a clear button will be present in the top right-hand corner of the panel.</w:t>
      </w:r>
    </w:p>
    <w:p w:rsidR="001B40DD" w:rsidRDefault="001B40DD" w:rsidP="009B4BB6">
      <w:pPr>
        <w:spacing w:line="360" w:lineRule="auto"/>
      </w:pPr>
    </w:p>
    <w:p w:rsidR="001B40DD" w:rsidRPr="0056537D" w:rsidRDefault="001B40DD" w:rsidP="009B4BB6">
      <w:pPr>
        <w:spacing w:line="360" w:lineRule="auto"/>
      </w:pPr>
      <w:r>
        <w:t>Other ways to clear the sort and filter will be to exit the Job List screen or to apply new sort and/or filters as this should clear the previous searc</w:t>
      </w:r>
      <w:r w:rsidR="0056537D">
        <w:t>h and apply the new selections.</w:t>
      </w:r>
    </w:p>
    <w:p w:rsidR="001B40DD" w:rsidRPr="0056537D" w:rsidRDefault="001B40DD" w:rsidP="009B4BB6">
      <w:pPr>
        <w:spacing w:line="360" w:lineRule="auto"/>
        <w:rPr>
          <w:color w:val="2E74B5" w:themeColor="accent1" w:themeShade="BF"/>
          <w:sz w:val="26"/>
          <w:szCs w:val="26"/>
        </w:rPr>
      </w:pPr>
      <w:r w:rsidRPr="0056537D">
        <w:rPr>
          <w:noProof/>
          <w:color w:val="2E74B5" w:themeColor="accent1" w:themeShade="BF"/>
          <w:sz w:val="26"/>
          <w:szCs w:val="26"/>
          <w:lang w:eastAsia="en-GB"/>
        </w:rPr>
        <w:drawing>
          <wp:anchor distT="0" distB="0" distL="114300" distR="114300" simplePos="0" relativeHeight="251731968" behindDoc="0" locked="0" layoutInCell="1" allowOverlap="1" wp14:anchorId="2EFEDFE3" wp14:editId="02DFDC36">
            <wp:simplePos x="0" y="0"/>
            <wp:positionH relativeFrom="margin">
              <wp:align>left</wp:align>
            </wp:positionH>
            <wp:positionV relativeFrom="paragraph">
              <wp:posOffset>241714</wp:posOffset>
            </wp:positionV>
            <wp:extent cx="1400175" cy="466725"/>
            <wp:effectExtent l="0" t="0" r="9525" b="9525"/>
            <wp:wrapTopAndBottom/>
            <wp:docPr id="1864921857" name="Picture 186492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400175" cy="466725"/>
                    </a:xfrm>
                    <a:prstGeom prst="rect">
                      <a:avLst/>
                    </a:prstGeom>
                  </pic:spPr>
                </pic:pic>
              </a:graphicData>
            </a:graphic>
          </wp:anchor>
        </w:drawing>
      </w:r>
      <w:r w:rsidRPr="0056537D">
        <w:rPr>
          <w:color w:val="2E74B5" w:themeColor="accent1" w:themeShade="BF"/>
          <w:sz w:val="26"/>
          <w:szCs w:val="26"/>
        </w:rPr>
        <w:t>Download All Jobs</w:t>
      </w:r>
    </w:p>
    <w:p w:rsidR="001B40DD" w:rsidRDefault="001B40DD" w:rsidP="009B4BB6">
      <w:pPr>
        <w:spacing w:line="360" w:lineRule="auto"/>
        <w:rPr>
          <w:color w:val="000000" w:themeColor="text1"/>
        </w:rPr>
      </w:pPr>
      <w:r>
        <w:rPr>
          <w:color w:val="000000" w:themeColor="text1"/>
        </w:rPr>
        <w:t xml:space="preserve">When the user clicks on the circular </w:t>
      </w:r>
      <w:r w:rsidR="003553F2">
        <w:rPr>
          <w:color w:val="000000" w:themeColor="text1"/>
        </w:rPr>
        <w:t>button</w:t>
      </w:r>
      <w:r>
        <w:rPr>
          <w:color w:val="000000" w:themeColor="text1"/>
        </w:rPr>
        <w:t>, “Download all Jobs”, a Xamarin popup should appear.</w:t>
      </w:r>
    </w:p>
    <w:p w:rsidR="001B40DD" w:rsidRDefault="001B40DD" w:rsidP="009B4BB6">
      <w:pPr>
        <w:spacing w:line="360" w:lineRule="auto"/>
        <w:rPr>
          <w:color w:val="000000" w:themeColor="text1"/>
        </w:rPr>
      </w:pPr>
      <w:r>
        <w:rPr>
          <w:noProof/>
          <w:lang w:eastAsia="en-GB"/>
        </w:rPr>
        <w:drawing>
          <wp:anchor distT="0" distB="0" distL="114300" distR="114300" simplePos="0" relativeHeight="251732992" behindDoc="0" locked="0" layoutInCell="1" allowOverlap="1" wp14:anchorId="610FC7CD" wp14:editId="3570E88E">
            <wp:simplePos x="0" y="0"/>
            <wp:positionH relativeFrom="margin">
              <wp:posOffset>1812897</wp:posOffset>
            </wp:positionH>
            <wp:positionV relativeFrom="paragraph">
              <wp:posOffset>260681</wp:posOffset>
            </wp:positionV>
            <wp:extent cx="1645920" cy="1153160"/>
            <wp:effectExtent l="0" t="0" r="0" b="8890"/>
            <wp:wrapTopAndBottom/>
            <wp:docPr id="1864921858" name="Picture 186492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645920" cy="1153160"/>
                    </a:xfrm>
                    <a:prstGeom prst="rect">
                      <a:avLst/>
                    </a:prstGeom>
                  </pic:spPr>
                </pic:pic>
              </a:graphicData>
            </a:graphic>
            <wp14:sizeRelH relativeFrom="margin">
              <wp14:pctWidth>0</wp14:pctWidth>
            </wp14:sizeRelH>
            <wp14:sizeRelV relativeFrom="margin">
              <wp14:pctHeight>0</wp14:pctHeight>
            </wp14:sizeRelV>
          </wp:anchor>
        </w:drawing>
      </w:r>
      <w:r>
        <w:rPr>
          <w:color w:val="000000" w:themeColor="text1"/>
        </w:rPr>
        <w:t>This popup should give the user the choice between cancelling the action or performing with it.</w:t>
      </w:r>
    </w:p>
    <w:p w:rsidR="001B40DD" w:rsidRDefault="001B40DD" w:rsidP="009B4BB6">
      <w:pPr>
        <w:spacing w:line="360" w:lineRule="auto"/>
        <w:rPr>
          <w:color w:val="000000" w:themeColor="text1"/>
        </w:rPr>
      </w:pPr>
    </w:p>
    <w:p w:rsidR="001B40DD" w:rsidRDefault="001B40DD" w:rsidP="009B4BB6">
      <w:pPr>
        <w:spacing w:line="360" w:lineRule="auto"/>
        <w:rPr>
          <w:color w:val="000000" w:themeColor="text1"/>
        </w:rPr>
      </w:pPr>
      <w:r>
        <w:rPr>
          <w:color w:val="000000" w:themeColor="text1"/>
        </w:rPr>
        <w:t>a) Cancel – If the user clicks “Cancel” then the action is not performed, and the user is taken back to the Job List screen</w:t>
      </w:r>
    </w:p>
    <w:p w:rsidR="001B40DD" w:rsidRDefault="001B40DD" w:rsidP="009B4BB6">
      <w:pPr>
        <w:spacing w:line="360" w:lineRule="auto"/>
        <w:rPr>
          <w:color w:val="000000" w:themeColor="text1"/>
        </w:rPr>
      </w:pPr>
      <w:r>
        <w:rPr>
          <w:color w:val="000000" w:themeColor="text1"/>
        </w:rPr>
        <w:t>b) OK – If the user clicks “OK” then the action is performed, and the user is taken back to the Job List and the system will go off and download all the jobs that are currently displayed on this screen.</w:t>
      </w:r>
    </w:p>
    <w:p w:rsidR="000B115E" w:rsidRDefault="000B115E" w:rsidP="001B40DD">
      <w:pPr>
        <w:rPr>
          <w:noProof/>
          <w:color w:val="000000" w:themeColor="text1"/>
          <w:lang w:eastAsia="en-GB"/>
        </w:rPr>
      </w:pPr>
      <w:r w:rsidRPr="000B115E">
        <w:rPr>
          <w:noProof/>
          <w:color w:val="000000" w:themeColor="text1"/>
          <w:lang w:eastAsia="en-GB"/>
        </w:rPr>
        <w:lastRenderedPageBreak/>
        <w:drawing>
          <wp:anchor distT="0" distB="0" distL="114300" distR="114300" simplePos="0" relativeHeight="251762688" behindDoc="0" locked="0" layoutInCell="1" allowOverlap="1" wp14:anchorId="4F479A4E">
            <wp:simplePos x="0" y="0"/>
            <wp:positionH relativeFrom="column">
              <wp:posOffset>257175</wp:posOffset>
            </wp:positionH>
            <wp:positionV relativeFrom="paragraph">
              <wp:posOffset>140335</wp:posOffset>
            </wp:positionV>
            <wp:extent cx="5731510" cy="3255645"/>
            <wp:effectExtent l="0" t="0" r="2540" b="190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31510" cy="3255645"/>
                    </a:xfrm>
                    <a:prstGeom prst="rect">
                      <a:avLst/>
                    </a:prstGeom>
                  </pic:spPr>
                </pic:pic>
              </a:graphicData>
            </a:graphic>
          </wp:anchor>
        </w:drawing>
      </w:r>
    </w:p>
    <w:p w:rsidR="000B115E" w:rsidRDefault="000B115E" w:rsidP="001B40DD">
      <w:pPr>
        <w:rPr>
          <w:noProof/>
          <w:color w:val="000000" w:themeColor="text1"/>
          <w:lang w:eastAsia="en-GB"/>
        </w:rPr>
      </w:pPr>
    </w:p>
    <w:p w:rsidR="001B40DD" w:rsidRDefault="001B40DD" w:rsidP="001B40DD">
      <w:pPr>
        <w:rPr>
          <w:color w:val="000000" w:themeColor="text1"/>
        </w:rPr>
      </w:pPr>
      <w:r>
        <w:rPr>
          <w:color w:val="000000" w:themeColor="text1"/>
        </w:rPr>
        <w:t>When the system starts to download the jobs, starting with the job at the top of the list, the system will go down the list and download one at a time.</w:t>
      </w:r>
    </w:p>
    <w:p w:rsidR="001B40DD" w:rsidRDefault="001B40DD" w:rsidP="001B40DD">
      <w:pPr>
        <w:rPr>
          <w:color w:val="000000" w:themeColor="text1"/>
        </w:rPr>
      </w:pPr>
    </w:p>
    <w:p w:rsidR="001B40DD" w:rsidRDefault="001B40DD" w:rsidP="00836B8C">
      <w:pPr>
        <w:spacing w:line="360" w:lineRule="auto"/>
        <w:rPr>
          <w:color w:val="000000" w:themeColor="text1"/>
        </w:rPr>
      </w:pPr>
      <w:r>
        <w:rPr>
          <w:color w:val="000000" w:themeColor="text1"/>
        </w:rPr>
        <w:t xml:space="preserve">The “Download All Jobs” </w:t>
      </w:r>
      <w:r w:rsidR="003553F2">
        <w:rPr>
          <w:color w:val="000000" w:themeColor="text1"/>
        </w:rPr>
        <w:t>button</w:t>
      </w:r>
      <w:r>
        <w:rPr>
          <w:color w:val="000000" w:themeColor="text1"/>
        </w:rPr>
        <w:t xml:space="preserve"> will be removed and replaced with a timer-based control to display the current percentage complete for all job downloads. The percentage should be based on how far along in the total download process the system is (i.e. 10% of the way through all downloads, 10% of the control will be filled in with a colour of </w:t>
      </w:r>
      <w:r w:rsidRPr="00AA15BE">
        <w:rPr>
          <w:rFonts w:cs="Tahoma"/>
          <w:szCs w:val="18"/>
        </w:rPr>
        <w:t>#00a79d</w:t>
      </w:r>
      <w:r>
        <w:rPr>
          <w:rFonts w:cs="Tahoma"/>
          <w:szCs w:val="18"/>
        </w:rPr>
        <w:t xml:space="preserve">). The text next to the </w:t>
      </w:r>
      <w:r w:rsidR="003553F2">
        <w:rPr>
          <w:rFonts w:cs="Tahoma"/>
          <w:szCs w:val="18"/>
        </w:rPr>
        <w:t>button</w:t>
      </w:r>
      <w:r>
        <w:rPr>
          <w:rFonts w:cs="Tahoma"/>
          <w:szCs w:val="18"/>
        </w:rPr>
        <w:t xml:space="preserve"> should now read “Downloading jobs…” and be in colour </w:t>
      </w:r>
      <w:r w:rsidRPr="0087714D">
        <w:rPr>
          <w:rFonts w:cs="Tahoma"/>
          <w:color w:val="000000" w:themeColor="text1"/>
          <w:szCs w:val="18"/>
        </w:rPr>
        <w:t>#2c3b45</w:t>
      </w:r>
      <w:r>
        <w:rPr>
          <w:rFonts w:cs="Tahoma"/>
          <w:color w:val="000000" w:themeColor="text1"/>
          <w:szCs w:val="18"/>
        </w:rPr>
        <w:t xml:space="preserve">. There should be text in the middle of the </w:t>
      </w:r>
      <w:r w:rsidR="003553F2">
        <w:rPr>
          <w:rFonts w:cs="Tahoma"/>
          <w:color w:val="000000" w:themeColor="text1"/>
          <w:szCs w:val="18"/>
        </w:rPr>
        <w:t>button</w:t>
      </w:r>
      <w:r>
        <w:rPr>
          <w:rFonts w:cs="Tahoma"/>
          <w:color w:val="000000" w:themeColor="text1"/>
          <w:szCs w:val="18"/>
        </w:rPr>
        <w:t xml:space="preserve"> in </w:t>
      </w:r>
      <w:r w:rsidRPr="0087714D">
        <w:rPr>
          <w:rFonts w:cs="Tahoma"/>
          <w:color w:val="000000" w:themeColor="text1"/>
          <w:szCs w:val="18"/>
        </w:rPr>
        <w:t>#2c3b45</w:t>
      </w:r>
      <w:r>
        <w:rPr>
          <w:rFonts w:cs="Tahoma"/>
          <w:color w:val="000000" w:themeColor="text1"/>
          <w:szCs w:val="18"/>
        </w:rPr>
        <w:t xml:space="preserve"> to display the percentage (e.g. “10%”).</w:t>
      </w:r>
    </w:p>
    <w:p w:rsidR="001B40DD" w:rsidRDefault="001B40DD" w:rsidP="00836B8C">
      <w:pPr>
        <w:spacing w:line="360" w:lineRule="auto"/>
      </w:pPr>
      <w:r>
        <w:t xml:space="preserve">The idea is for the download </w:t>
      </w:r>
      <w:r w:rsidR="003553F2">
        <w:t>button</w:t>
      </w:r>
      <w:r>
        <w:t xml:space="preserve">s down the left to be removed and replaced with </w:t>
      </w:r>
      <w:r w:rsidR="007B3A36">
        <w:t>the same</w:t>
      </w:r>
      <w:r>
        <w:t xml:space="preserve"> timer-based control </w:t>
      </w:r>
      <w:r w:rsidR="007B3A36">
        <w:t>but no percentage to be displayed in the centre</w:t>
      </w:r>
      <w:r>
        <w:t xml:space="preserve">. </w:t>
      </w:r>
      <w:r w:rsidR="007B3A36">
        <w:t xml:space="preserve">The </w:t>
      </w:r>
      <w:r w:rsidR="003553F2">
        <w:t>button</w:t>
      </w:r>
      <w:r w:rsidR="007B3A36">
        <w:t xml:space="preserve"> should still be </w:t>
      </w:r>
      <w:r w:rsidR="00AC3868">
        <w:t>filled in to reflect how far along the</w:t>
      </w:r>
      <w:r>
        <w:t xml:space="preserve"> download process is</w:t>
      </w:r>
      <w:r w:rsidR="00AC3868">
        <w:t xml:space="preserve"> for the</w:t>
      </w:r>
      <w:r>
        <w:t xml:space="preserve"> job (i.e. 10% of the way through, 10% of the control will be filled in with a colour of </w:t>
      </w:r>
      <w:r w:rsidRPr="00AA15BE">
        <w:rPr>
          <w:rFonts w:cs="Tahoma"/>
          <w:szCs w:val="18"/>
        </w:rPr>
        <w:t>#00a79d</w:t>
      </w:r>
      <w:r>
        <w:rPr>
          <w:rFonts w:cs="Tahoma"/>
          <w:szCs w:val="18"/>
        </w:rPr>
        <w:t>).</w:t>
      </w:r>
      <w:r w:rsidR="00047B45">
        <w:rPr>
          <w:rFonts w:cs="Tahoma"/>
          <w:szCs w:val="18"/>
        </w:rPr>
        <w:t xml:space="preserve"> Below the </w:t>
      </w:r>
      <w:r w:rsidR="003553F2">
        <w:rPr>
          <w:rFonts w:cs="Tahoma"/>
          <w:szCs w:val="18"/>
        </w:rPr>
        <w:t>button</w:t>
      </w:r>
      <w:r w:rsidR="00047B45">
        <w:rPr>
          <w:rFonts w:cs="Tahoma"/>
          <w:szCs w:val="18"/>
        </w:rPr>
        <w:t>, the text should read “Downloading…”</w:t>
      </w:r>
    </w:p>
    <w:p w:rsidR="001B40DD" w:rsidRDefault="001B40DD" w:rsidP="00836B8C">
      <w:pPr>
        <w:spacing w:line="360" w:lineRule="auto"/>
      </w:pPr>
      <w:r w:rsidRPr="00AA15BE">
        <w:t xml:space="preserve">When the download has finished the control </w:t>
      </w:r>
      <w:r>
        <w:t xml:space="preserve">will disappear and be replaced with a filled in circle of colour </w:t>
      </w:r>
      <w:r w:rsidRPr="00AA15BE">
        <w:rPr>
          <w:rFonts w:cs="Tahoma"/>
          <w:szCs w:val="18"/>
        </w:rPr>
        <w:t>#00a79d</w:t>
      </w:r>
      <w:r>
        <w:rPr>
          <w:rFonts w:cs="Tahoma"/>
          <w:szCs w:val="18"/>
        </w:rPr>
        <w:t xml:space="preserve"> with a white tick in the centre.</w:t>
      </w:r>
      <w:r w:rsidRPr="00AA15BE">
        <w:t xml:space="preserve"> </w:t>
      </w:r>
      <w:r>
        <w:t>This indicates that the job has been fully downloaded.</w:t>
      </w:r>
    </w:p>
    <w:p w:rsidR="001B40DD" w:rsidRDefault="001B40DD" w:rsidP="00836B8C">
      <w:pPr>
        <w:spacing w:line="360" w:lineRule="auto"/>
        <w:rPr>
          <w:rFonts w:cs="Tahoma"/>
          <w:color w:val="000000" w:themeColor="text1"/>
          <w:szCs w:val="18"/>
        </w:rPr>
      </w:pPr>
      <w:r>
        <w:t xml:space="preserve">Jobs that are waiting to be downloaded whilst another job is downloading are represented by a clock icon with text below which should read “Queued”. Both the icon and text should be in the colour </w:t>
      </w:r>
      <w:r w:rsidRPr="0087714D">
        <w:rPr>
          <w:rFonts w:cs="Tahoma"/>
          <w:color w:val="000000" w:themeColor="text1"/>
          <w:szCs w:val="18"/>
        </w:rPr>
        <w:t>#2c3b45</w:t>
      </w:r>
      <w:r>
        <w:rPr>
          <w:rFonts w:cs="Tahoma"/>
          <w:color w:val="000000" w:themeColor="text1"/>
          <w:szCs w:val="18"/>
        </w:rPr>
        <w:t>.</w:t>
      </w:r>
    </w:p>
    <w:p w:rsidR="000B115E" w:rsidRDefault="000B115E" w:rsidP="00836B8C">
      <w:pPr>
        <w:spacing w:line="360" w:lineRule="auto"/>
        <w:rPr>
          <w:rFonts w:cs="Tahoma"/>
          <w:color w:val="000000" w:themeColor="text1"/>
          <w:szCs w:val="18"/>
        </w:rPr>
      </w:pPr>
    </w:p>
    <w:p w:rsidR="001B40DD" w:rsidRPr="0056537D" w:rsidRDefault="001B40DD" w:rsidP="001B40DD">
      <w:pPr>
        <w:rPr>
          <w:rFonts w:cs="Tahoma"/>
          <w:color w:val="2E74B5" w:themeColor="accent1" w:themeShade="BF"/>
          <w:sz w:val="26"/>
          <w:szCs w:val="26"/>
        </w:rPr>
      </w:pPr>
      <w:r w:rsidRPr="0056537D">
        <w:rPr>
          <w:rFonts w:cs="Tahoma"/>
          <w:color w:val="2E74B5" w:themeColor="accent1" w:themeShade="BF"/>
          <w:sz w:val="26"/>
          <w:szCs w:val="26"/>
        </w:rPr>
        <w:t>Sync All Data</w:t>
      </w:r>
    </w:p>
    <w:p w:rsidR="001B40DD" w:rsidRPr="00E801AA" w:rsidRDefault="001B40DD" w:rsidP="001B40DD">
      <w:pPr>
        <w:rPr>
          <w:u w:val="single"/>
        </w:rPr>
      </w:pPr>
      <w:r>
        <w:rPr>
          <w:noProof/>
          <w:lang w:eastAsia="en-GB"/>
        </w:rPr>
        <w:drawing>
          <wp:inline distT="0" distB="0" distL="0" distR="0" wp14:anchorId="64600902" wp14:editId="53468CAF">
            <wp:extent cx="1152939" cy="461176"/>
            <wp:effectExtent l="0" t="0" r="0" b="0"/>
            <wp:docPr id="1864921862" name="Picture 186492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58651" cy="463461"/>
                    </a:xfrm>
                    <a:prstGeom prst="rect">
                      <a:avLst/>
                    </a:prstGeom>
                  </pic:spPr>
                </pic:pic>
              </a:graphicData>
            </a:graphic>
          </wp:inline>
        </w:drawing>
      </w:r>
    </w:p>
    <w:p w:rsidR="001B40DD" w:rsidRDefault="001B40DD" w:rsidP="00836B8C">
      <w:pPr>
        <w:spacing w:line="360" w:lineRule="auto"/>
        <w:rPr>
          <w:color w:val="000000" w:themeColor="text1"/>
        </w:rPr>
      </w:pPr>
      <w:r>
        <w:rPr>
          <w:color w:val="000000" w:themeColor="text1"/>
        </w:rPr>
        <w:t xml:space="preserve">When the user clicks on the circular </w:t>
      </w:r>
      <w:r w:rsidR="003553F2">
        <w:rPr>
          <w:color w:val="000000" w:themeColor="text1"/>
        </w:rPr>
        <w:t>button</w:t>
      </w:r>
      <w:r>
        <w:rPr>
          <w:color w:val="000000" w:themeColor="text1"/>
        </w:rPr>
        <w:t>, “Sync All Data”, a Xamarin popup should appear.</w:t>
      </w:r>
    </w:p>
    <w:p w:rsidR="001B40DD" w:rsidRDefault="008C7221" w:rsidP="00836B8C">
      <w:pPr>
        <w:spacing w:line="360" w:lineRule="auto"/>
        <w:rPr>
          <w:color w:val="000000" w:themeColor="text1"/>
        </w:rPr>
      </w:pPr>
      <w:r>
        <w:rPr>
          <w:noProof/>
          <w:lang w:eastAsia="en-GB"/>
        </w:rPr>
        <w:drawing>
          <wp:anchor distT="0" distB="0" distL="114300" distR="114300" simplePos="0" relativeHeight="251735040" behindDoc="0" locked="0" layoutInCell="1" allowOverlap="1" wp14:anchorId="548FF22F" wp14:editId="314AE265">
            <wp:simplePos x="0" y="0"/>
            <wp:positionH relativeFrom="column">
              <wp:posOffset>1881637</wp:posOffset>
            </wp:positionH>
            <wp:positionV relativeFrom="paragraph">
              <wp:posOffset>267335</wp:posOffset>
            </wp:positionV>
            <wp:extent cx="1424305" cy="1236980"/>
            <wp:effectExtent l="0" t="0" r="4445" b="1270"/>
            <wp:wrapTopAndBottom/>
            <wp:docPr id="1864921864" name="Picture 186492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r="1674"/>
                    <a:stretch/>
                  </pic:blipFill>
                  <pic:spPr bwMode="auto">
                    <a:xfrm>
                      <a:off x="0" y="0"/>
                      <a:ext cx="1424305" cy="1236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40DD">
        <w:rPr>
          <w:color w:val="000000" w:themeColor="text1"/>
        </w:rPr>
        <w:t>This popup should give the user the choice between cancelling the action or performing with it.</w:t>
      </w:r>
    </w:p>
    <w:p w:rsidR="001B40DD" w:rsidRDefault="001B40DD" w:rsidP="00836B8C">
      <w:pPr>
        <w:spacing w:line="360" w:lineRule="auto"/>
        <w:rPr>
          <w:color w:val="000000" w:themeColor="text1"/>
        </w:rPr>
      </w:pPr>
      <w:r>
        <w:rPr>
          <w:color w:val="000000" w:themeColor="text1"/>
        </w:rPr>
        <w:t>a) Cancel – If the user clicks “Cancel” then the action is not performed, and the user is taken back to the Job List screen</w:t>
      </w:r>
    </w:p>
    <w:p w:rsidR="001B40DD" w:rsidRDefault="001B40DD" w:rsidP="00836B8C">
      <w:pPr>
        <w:spacing w:line="360" w:lineRule="auto"/>
        <w:rPr>
          <w:color w:val="000000" w:themeColor="text1"/>
        </w:rPr>
      </w:pPr>
      <w:r>
        <w:rPr>
          <w:color w:val="000000" w:themeColor="text1"/>
        </w:rPr>
        <w:t>b) OK – If the user clicks “OK” then the action is performed, and the user is taken back to the Job List and the system will go off and upload all data; download all the jobs that are currently displayed on this screen; and refresh the job screen</w:t>
      </w:r>
    </w:p>
    <w:p w:rsidR="001B40DD" w:rsidRDefault="001B40DD" w:rsidP="00836B8C">
      <w:pPr>
        <w:spacing w:line="360" w:lineRule="auto"/>
        <w:rPr>
          <w:color w:val="000000" w:themeColor="text1"/>
        </w:rPr>
      </w:pPr>
      <w:r>
        <w:rPr>
          <w:color w:val="000000" w:themeColor="text1"/>
        </w:rPr>
        <w:t>When the system starts to sync the jobs, starting with the job at the top of the list, the system will go down the list and sync one at a time.</w:t>
      </w:r>
    </w:p>
    <w:p w:rsidR="001B40DD" w:rsidRDefault="00760C28" w:rsidP="001B40DD">
      <w:pPr>
        <w:rPr>
          <w:color w:val="000000" w:themeColor="text1"/>
        </w:rPr>
      </w:pPr>
      <w:r w:rsidRPr="00760C28">
        <w:rPr>
          <w:noProof/>
          <w:color w:val="000000" w:themeColor="text1"/>
          <w:lang w:eastAsia="en-GB"/>
        </w:rPr>
        <w:drawing>
          <wp:anchor distT="0" distB="0" distL="114300" distR="114300" simplePos="0" relativeHeight="251761664" behindDoc="0" locked="0" layoutInCell="1" allowOverlap="1" wp14:anchorId="463F5AEA">
            <wp:simplePos x="0" y="0"/>
            <wp:positionH relativeFrom="column">
              <wp:posOffset>0</wp:posOffset>
            </wp:positionH>
            <wp:positionV relativeFrom="paragraph">
              <wp:posOffset>-1905</wp:posOffset>
            </wp:positionV>
            <wp:extent cx="5731510" cy="3250565"/>
            <wp:effectExtent l="0" t="0" r="2540" b="698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731510" cy="3250565"/>
                    </a:xfrm>
                    <a:prstGeom prst="rect">
                      <a:avLst/>
                    </a:prstGeom>
                  </pic:spPr>
                </pic:pic>
              </a:graphicData>
            </a:graphic>
          </wp:anchor>
        </w:drawing>
      </w:r>
    </w:p>
    <w:p w:rsidR="00760C28" w:rsidRDefault="00760C28" w:rsidP="001B40DD">
      <w:pPr>
        <w:rPr>
          <w:color w:val="000000" w:themeColor="text1"/>
        </w:rPr>
      </w:pPr>
    </w:p>
    <w:p w:rsidR="00AC3868" w:rsidRDefault="001B40DD" w:rsidP="00836B8C">
      <w:pPr>
        <w:spacing w:line="360" w:lineRule="auto"/>
        <w:rPr>
          <w:rFonts w:cs="Tahoma"/>
          <w:szCs w:val="18"/>
        </w:rPr>
      </w:pPr>
      <w:r>
        <w:rPr>
          <w:color w:val="000000" w:themeColor="text1"/>
        </w:rPr>
        <w:t xml:space="preserve">The “Sync All Data” </w:t>
      </w:r>
      <w:r w:rsidR="003553F2">
        <w:rPr>
          <w:color w:val="000000" w:themeColor="text1"/>
        </w:rPr>
        <w:t>button</w:t>
      </w:r>
      <w:r>
        <w:rPr>
          <w:color w:val="000000" w:themeColor="text1"/>
        </w:rPr>
        <w:t xml:space="preserve"> will be removed and replaced with a timer-based control to display the current percentage complete for all job syncs. The percentage should be based on how far along in the total sync process the system is (i.e. 10% of the way through all job syncs, 10% of the control will </w:t>
      </w:r>
      <w:r>
        <w:rPr>
          <w:color w:val="000000" w:themeColor="text1"/>
        </w:rPr>
        <w:lastRenderedPageBreak/>
        <w:t xml:space="preserve">be filled in with a colour of </w:t>
      </w:r>
      <w:r w:rsidRPr="00AA15BE">
        <w:rPr>
          <w:rFonts w:cs="Tahoma"/>
          <w:szCs w:val="18"/>
        </w:rPr>
        <w:t>#00a79d</w:t>
      </w:r>
      <w:r>
        <w:rPr>
          <w:rFonts w:cs="Tahoma"/>
          <w:szCs w:val="18"/>
        </w:rPr>
        <w:t xml:space="preserve">). The text next to the </w:t>
      </w:r>
      <w:r w:rsidR="003553F2">
        <w:rPr>
          <w:rFonts w:cs="Tahoma"/>
          <w:szCs w:val="18"/>
        </w:rPr>
        <w:t>button</w:t>
      </w:r>
      <w:r>
        <w:rPr>
          <w:rFonts w:cs="Tahoma"/>
          <w:szCs w:val="18"/>
        </w:rPr>
        <w:t xml:space="preserve"> should now read “Syncing jobs…” and be in colour </w:t>
      </w:r>
      <w:r w:rsidRPr="0087714D">
        <w:rPr>
          <w:rFonts w:cs="Tahoma"/>
          <w:color w:val="000000" w:themeColor="text1"/>
          <w:szCs w:val="18"/>
        </w:rPr>
        <w:t>#2c3b45</w:t>
      </w:r>
      <w:r>
        <w:rPr>
          <w:rFonts w:cs="Tahoma"/>
          <w:color w:val="000000" w:themeColor="text1"/>
          <w:szCs w:val="18"/>
        </w:rPr>
        <w:t>.</w:t>
      </w:r>
      <w:r w:rsidR="000B115E">
        <w:rPr>
          <w:rFonts w:cs="Tahoma"/>
          <w:color w:val="000000" w:themeColor="text1"/>
          <w:szCs w:val="18"/>
        </w:rPr>
        <w:t xml:space="preserve"> There should be text in the middle of the button in </w:t>
      </w:r>
      <w:r w:rsidR="000B115E" w:rsidRPr="0087714D">
        <w:rPr>
          <w:rFonts w:cs="Tahoma"/>
          <w:color w:val="000000" w:themeColor="text1"/>
          <w:szCs w:val="18"/>
        </w:rPr>
        <w:t>#2c3b45</w:t>
      </w:r>
      <w:r w:rsidR="000B115E">
        <w:rPr>
          <w:rFonts w:cs="Tahoma"/>
          <w:color w:val="000000" w:themeColor="text1"/>
          <w:szCs w:val="18"/>
        </w:rPr>
        <w:t xml:space="preserve"> to display the percentage (e.g. “10%”).</w:t>
      </w:r>
      <w:r>
        <w:rPr>
          <w:rFonts w:cs="Tahoma"/>
          <w:color w:val="000000" w:themeColor="text1"/>
          <w:szCs w:val="18"/>
        </w:rPr>
        <w:t xml:space="preserve"> </w:t>
      </w:r>
      <w:r w:rsidR="00AC3868">
        <w:t xml:space="preserve">The idea is for the download </w:t>
      </w:r>
      <w:r w:rsidR="003553F2">
        <w:t>button</w:t>
      </w:r>
      <w:r w:rsidR="00AC3868">
        <w:t xml:space="preserve">s down the left to be removed and replaced with the same timer-based control but no percentage to be displayed in the centre. The </w:t>
      </w:r>
      <w:r w:rsidR="003553F2">
        <w:t>button</w:t>
      </w:r>
      <w:r w:rsidR="00AC3868">
        <w:t xml:space="preserve"> should still be filled in to reflect how far along the download process is for the job (i.e. 10% of the way through, 10% of the control will be filled in with a colour of </w:t>
      </w:r>
      <w:r w:rsidR="00AC3868" w:rsidRPr="00AA15BE">
        <w:rPr>
          <w:rFonts w:cs="Tahoma"/>
          <w:szCs w:val="18"/>
        </w:rPr>
        <w:t>#00a79d</w:t>
      </w:r>
      <w:r w:rsidR="00AC3868">
        <w:rPr>
          <w:rFonts w:cs="Tahoma"/>
          <w:szCs w:val="18"/>
        </w:rPr>
        <w:t>).</w:t>
      </w:r>
      <w:r w:rsidR="00047B45">
        <w:rPr>
          <w:rFonts w:cs="Tahoma"/>
          <w:szCs w:val="18"/>
        </w:rPr>
        <w:t xml:space="preserve"> Below the </w:t>
      </w:r>
      <w:r w:rsidR="003553F2">
        <w:rPr>
          <w:rFonts w:cs="Tahoma"/>
          <w:szCs w:val="18"/>
        </w:rPr>
        <w:t>button</w:t>
      </w:r>
      <w:r w:rsidR="00047B45">
        <w:rPr>
          <w:rFonts w:cs="Tahoma"/>
          <w:szCs w:val="18"/>
        </w:rPr>
        <w:t>, the text should read “Syncing…”</w:t>
      </w:r>
    </w:p>
    <w:p w:rsidR="00836B8C" w:rsidRDefault="00836B8C" w:rsidP="00836B8C">
      <w:pPr>
        <w:spacing w:line="360" w:lineRule="auto"/>
      </w:pPr>
      <w:r>
        <w:t>We would like the loader to be generic so that it can be used in large mode and for in rows – small mode. It should also be possible to change the message or hide all the text completely.</w:t>
      </w:r>
    </w:p>
    <w:p w:rsidR="001B40DD" w:rsidRDefault="001B40DD" w:rsidP="00836B8C">
      <w:pPr>
        <w:spacing w:line="360" w:lineRule="auto"/>
      </w:pPr>
      <w:r w:rsidRPr="00AA15BE">
        <w:t xml:space="preserve">When the </w:t>
      </w:r>
      <w:r>
        <w:t>sync</w:t>
      </w:r>
      <w:r w:rsidRPr="00AA15BE">
        <w:t xml:space="preserve"> has finished the control </w:t>
      </w:r>
      <w:r>
        <w:t xml:space="preserve">will disappear and be replaced with a filled in circle of colour </w:t>
      </w:r>
      <w:r w:rsidRPr="00AA15BE">
        <w:rPr>
          <w:rFonts w:cs="Tahoma"/>
          <w:szCs w:val="18"/>
        </w:rPr>
        <w:t>#00a79d</w:t>
      </w:r>
      <w:r>
        <w:rPr>
          <w:rFonts w:cs="Tahoma"/>
          <w:szCs w:val="18"/>
        </w:rPr>
        <w:t xml:space="preserve"> with a white tick in the centre.</w:t>
      </w:r>
      <w:r w:rsidRPr="00AA15BE">
        <w:t xml:space="preserve"> </w:t>
      </w:r>
      <w:r>
        <w:t>This indicates that the job has been fully downloaded.</w:t>
      </w:r>
    </w:p>
    <w:p w:rsidR="001B40DD" w:rsidRDefault="001B40DD" w:rsidP="00836B8C">
      <w:pPr>
        <w:spacing w:line="360" w:lineRule="auto"/>
        <w:rPr>
          <w:rFonts w:cs="Tahoma"/>
          <w:color w:val="000000" w:themeColor="text1"/>
          <w:szCs w:val="18"/>
        </w:rPr>
      </w:pPr>
      <w:r>
        <w:t xml:space="preserve">Jobs that are waiting to be synced whilst another job is syncing are represented by a clock icon with text below which should read “Queued”. Both the icon and text should be in the colour </w:t>
      </w:r>
      <w:r w:rsidRPr="0087714D">
        <w:rPr>
          <w:rFonts w:cs="Tahoma"/>
          <w:color w:val="000000" w:themeColor="text1"/>
          <w:szCs w:val="18"/>
        </w:rPr>
        <w:t>#2c3b45</w:t>
      </w:r>
      <w:r>
        <w:rPr>
          <w:rFonts w:cs="Tahoma"/>
          <w:color w:val="000000" w:themeColor="text1"/>
          <w:szCs w:val="18"/>
        </w:rPr>
        <w:t>.</w:t>
      </w:r>
    </w:p>
    <w:p w:rsidR="001B40DD" w:rsidRPr="007B4EA7" w:rsidRDefault="007B4EA7" w:rsidP="001B40DD">
      <w:pPr>
        <w:rPr>
          <w:b/>
          <w:color w:val="000000" w:themeColor="text1"/>
        </w:rPr>
      </w:pPr>
      <w:r w:rsidRPr="007B4EA7">
        <w:rPr>
          <w:b/>
          <w:color w:val="000000" w:themeColor="text1"/>
        </w:rPr>
        <w:t>-- NOTE: Ensure that icons have transparent backgrounds</w:t>
      </w:r>
      <w:bookmarkStart w:id="3" w:name="_GoBack"/>
      <w:bookmarkEnd w:id="3"/>
    </w:p>
    <w:p w:rsidR="001B40DD" w:rsidRDefault="001B40DD" w:rsidP="001B40DD">
      <w:pPr>
        <w:rPr>
          <w:color w:val="FF0000"/>
        </w:rPr>
      </w:pPr>
    </w:p>
    <w:p w:rsidR="00D762E2" w:rsidRDefault="00D762E2" w:rsidP="00222419">
      <w:pPr>
        <w:rPr>
          <w:color w:val="FF0000"/>
        </w:rPr>
      </w:pPr>
    </w:p>
    <w:p w:rsidR="00BC5ECB" w:rsidRDefault="00BC5ECB">
      <w:pPr>
        <w:spacing w:after="160" w:line="259" w:lineRule="auto"/>
        <w:rPr>
          <w:rFonts w:asciiTheme="majorHAnsi" w:eastAsiaTheme="majorEastAsia" w:hAnsiTheme="majorHAnsi" w:cstheme="majorBidi"/>
          <w:color w:val="2E74B5" w:themeColor="accent1" w:themeShade="BF"/>
          <w:sz w:val="32"/>
          <w:szCs w:val="32"/>
        </w:rPr>
      </w:pPr>
      <w:r>
        <w:br w:type="page"/>
      </w:r>
    </w:p>
    <w:p w:rsidR="00AE3460" w:rsidRDefault="00AE3460" w:rsidP="00AE3460">
      <w:pPr>
        <w:pStyle w:val="Heading1"/>
      </w:pPr>
      <w:r>
        <w:lastRenderedPageBreak/>
        <w:t>Settings</w:t>
      </w:r>
    </w:p>
    <w:p w:rsidR="006B52F1" w:rsidRDefault="006B52F1" w:rsidP="009B4BB6">
      <w:pPr>
        <w:spacing w:line="360" w:lineRule="auto"/>
      </w:pPr>
      <w:r>
        <w:t>The Settings screen will be displayed to the user after clicking on the settings option in the main menu.</w:t>
      </w:r>
    </w:p>
    <w:p w:rsidR="006B52F1" w:rsidRDefault="006B52F1" w:rsidP="009B4BB6">
      <w:pPr>
        <w:spacing w:line="360" w:lineRule="auto"/>
      </w:pPr>
    </w:p>
    <w:p w:rsidR="006B52F1" w:rsidRDefault="006B52F1" w:rsidP="009B4BB6">
      <w:pPr>
        <w:spacing w:line="360" w:lineRule="auto"/>
      </w:pPr>
      <w:r>
        <w:t>The screen will be split into three sections using the Telerik tabbed view.</w:t>
      </w:r>
    </w:p>
    <w:p w:rsidR="006B52F1" w:rsidRDefault="006B52F1" w:rsidP="009B4BB6">
      <w:pPr>
        <w:spacing w:line="360" w:lineRule="auto"/>
      </w:pPr>
    </w:p>
    <w:p w:rsidR="006B52F1" w:rsidRDefault="006B52F1" w:rsidP="009B4BB6">
      <w:pPr>
        <w:spacing w:line="360" w:lineRule="auto"/>
      </w:pPr>
      <w:r>
        <w:t>The sections will be: Factory Reset; Background Data Uploading; and Remote Query.</w:t>
      </w:r>
    </w:p>
    <w:p w:rsidR="006B52F1" w:rsidRDefault="006B52F1" w:rsidP="009B4BB6">
      <w:pPr>
        <w:spacing w:line="360" w:lineRule="auto"/>
      </w:pPr>
      <w:r>
        <w:t>The tabs will be clickable, and a swipe gesture should be added to allow the user to swipe between the tabs. The current selected tab should have a highlighted in #</w:t>
      </w:r>
      <w:r w:rsidRPr="007A07F5">
        <w:rPr>
          <w:rFonts w:cs="Tahoma"/>
          <w:szCs w:val="18"/>
        </w:rPr>
        <w:t>00a79d</w:t>
      </w:r>
      <w:r>
        <w:t xml:space="preserve"> bar beneath the text with unselected tabs white. The tab text will be #</w:t>
      </w:r>
      <w:r w:rsidRPr="007A07F5">
        <w:rPr>
          <w:rFonts w:cs="Tahoma"/>
          <w:color w:val="1A1A1A"/>
          <w:szCs w:val="18"/>
        </w:rPr>
        <w:t>2c3b45</w:t>
      </w:r>
      <w:r>
        <w:rPr>
          <w:rFonts w:cs="Tahoma"/>
          <w:color w:val="1A1A1A"/>
          <w:szCs w:val="18"/>
        </w:rPr>
        <w:t>.</w:t>
      </w:r>
    </w:p>
    <w:p w:rsidR="006B52F1" w:rsidRPr="008E6FBE" w:rsidRDefault="006B52F1" w:rsidP="006B52F1"/>
    <w:p w:rsidR="006B52F1" w:rsidRPr="007C6D57" w:rsidRDefault="006B52F1" w:rsidP="006B52F1">
      <w:r w:rsidRPr="003D17F8">
        <w:rPr>
          <w:noProof/>
          <w:lang w:eastAsia="en-GB"/>
        </w:rPr>
        <w:drawing>
          <wp:anchor distT="0" distB="0" distL="114300" distR="114300" simplePos="0" relativeHeight="251738112" behindDoc="0" locked="0" layoutInCell="1" allowOverlap="1" wp14:anchorId="4CFBDBF7" wp14:editId="75327B07">
            <wp:simplePos x="0" y="0"/>
            <wp:positionH relativeFrom="margin">
              <wp:posOffset>4399915</wp:posOffset>
            </wp:positionH>
            <wp:positionV relativeFrom="paragraph">
              <wp:posOffset>259080</wp:posOffset>
            </wp:positionV>
            <wp:extent cx="1191895" cy="2462530"/>
            <wp:effectExtent l="19050" t="19050" r="27305" b="13970"/>
            <wp:wrapTopAndBottom/>
            <wp:docPr id="1864921867" name="Picture 186492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191895" cy="2462530"/>
                    </a:xfrm>
                    <a:prstGeom prst="rect">
                      <a:avLst/>
                    </a:prstGeom>
                    <a:ln w="12700">
                      <a:solidFill>
                        <a:schemeClr val="tx2"/>
                      </a:solidFill>
                    </a:ln>
                  </pic:spPr>
                </pic:pic>
              </a:graphicData>
            </a:graphic>
            <wp14:sizeRelH relativeFrom="margin">
              <wp14:pctWidth>0</wp14:pctWidth>
            </wp14:sizeRelH>
            <wp14:sizeRelV relativeFrom="margin">
              <wp14:pctHeight>0</wp14:pctHeight>
            </wp14:sizeRelV>
          </wp:anchor>
        </w:drawing>
      </w:r>
      <w:r w:rsidRPr="0035022E">
        <w:rPr>
          <w:noProof/>
          <w:lang w:eastAsia="en-GB"/>
        </w:rPr>
        <w:drawing>
          <wp:anchor distT="0" distB="0" distL="114300" distR="114300" simplePos="0" relativeHeight="251740160" behindDoc="0" locked="0" layoutInCell="1" allowOverlap="1" wp14:anchorId="2CA6B5C1" wp14:editId="12976A7C">
            <wp:simplePos x="0" y="0"/>
            <wp:positionH relativeFrom="column">
              <wp:posOffset>-151213</wp:posOffset>
            </wp:positionH>
            <wp:positionV relativeFrom="paragraph">
              <wp:posOffset>239920</wp:posOffset>
            </wp:positionV>
            <wp:extent cx="4412615" cy="2479040"/>
            <wp:effectExtent l="19050" t="19050" r="26035" b="16510"/>
            <wp:wrapTopAndBottom/>
            <wp:docPr id="1864921870" name="Picture 186492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412615" cy="2479040"/>
                    </a:xfrm>
                    <a:prstGeom prst="rect">
                      <a:avLst/>
                    </a:prstGeom>
                    <a:ln w="12700">
                      <a:solidFill>
                        <a:schemeClr val="tx2"/>
                      </a:solidFill>
                    </a:ln>
                  </pic:spPr>
                </pic:pic>
              </a:graphicData>
            </a:graphic>
            <wp14:sizeRelH relativeFrom="margin">
              <wp14:pctWidth>0</wp14:pctWidth>
            </wp14:sizeRelH>
            <wp14:sizeRelV relativeFrom="margin">
              <wp14:pctHeight>0</wp14:pctHeight>
            </wp14:sizeRelV>
          </wp:anchor>
        </w:drawing>
      </w:r>
      <w:r>
        <w:softHyphen/>
      </w:r>
      <w:r>
        <w:softHyphen/>
      </w:r>
      <w:r>
        <w:softHyphen/>
      </w:r>
      <w:r w:rsidRPr="007C6D57">
        <w:rPr>
          <w:color w:val="2E74B5" w:themeColor="accent1" w:themeShade="BF"/>
          <w:sz w:val="26"/>
          <w:szCs w:val="26"/>
        </w:rPr>
        <w:t>Factory Reset</w:t>
      </w:r>
    </w:p>
    <w:p w:rsidR="006B52F1" w:rsidRDefault="006B52F1" w:rsidP="006B52F1"/>
    <w:p w:rsidR="006B52F1" w:rsidRDefault="006B52F1" w:rsidP="009B4BB6">
      <w:pPr>
        <w:spacing w:line="360" w:lineRule="auto"/>
      </w:pPr>
      <w:r w:rsidRPr="008E6FBE">
        <w:rPr>
          <w:noProof/>
          <w:lang w:eastAsia="en-GB"/>
        </w:rPr>
        <w:drawing>
          <wp:anchor distT="0" distB="0" distL="114300" distR="114300" simplePos="0" relativeHeight="251739136" behindDoc="0" locked="0" layoutInCell="1" allowOverlap="1" wp14:anchorId="55DCC175" wp14:editId="10F67801">
            <wp:simplePos x="0" y="0"/>
            <wp:positionH relativeFrom="margin">
              <wp:align>center</wp:align>
            </wp:positionH>
            <wp:positionV relativeFrom="paragraph">
              <wp:posOffset>480557</wp:posOffset>
            </wp:positionV>
            <wp:extent cx="1645920" cy="1134110"/>
            <wp:effectExtent l="0" t="0" r="0" b="8890"/>
            <wp:wrapTopAndBottom/>
            <wp:docPr id="1864921869" name="Picture 186492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645920" cy="1134110"/>
                    </a:xfrm>
                    <a:prstGeom prst="rect">
                      <a:avLst/>
                    </a:prstGeom>
                  </pic:spPr>
                </pic:pic>
              </a:graphicData>
            </a:graphic>
            <wp14:sizeRelH relativeFrom="margin">
              <wp14:pctWidth>0</wp14:pctWidth>
            </wp14:sizeRelH>
            <wp14:sizeRelV relativeFrom="margin">
              <wp14:pctHeight>0</wp14:pctHeight>
            </wp14:sizeRelV>
          </wp:anchor>
        </w:drawing>
      </w:r>
      <w:r>
        <w:t xml:space="preserve">The user only has the option to perform a system factory reset by clicking on the ‘Reset’ button. If the user clicks on this, a Xamarin popup will appear to ask for confirmation. </w:t>
      </w:r>
    </w:p>
    <w:p w:rsidR="006B52F1" w:rsidRDefault="006B52F1" w:rsidP="009B4BB6">
      <w:pPr>
        <w:spacing w:line="360" w:lineRule="auto"/>
        <w:rPr>
          <w:color w:val="000000" w:themeColor="text1"/>
        </w:rPr>
      </w:pPr>
    </w:p>
    <w:p w:rsidR="006B52F1" w:rsidRDefault="006B52F1" w:rsidP="009B4BB6">
      <w:pPr>
        <w:spacing w:line="360" w:lineRule="auto"/>
        <w:rPr>
          <w:color w:val="000000" w:themeColor="text1"/>
        </w:rPr>
      </w:pPr>
      <w:r>
        <w:rPr>
          <w:color w:val="000000" w:themeColor="text1"/>
        </w:rPr>
        <w:t>This popup should give the user the choice between cancelling the action or performing with it.</w:t>
      </w:r>
    </w:p>
    <w:p w:rsidR="006B52F1" w:rsidRDefault="006B52F1" w:rsidP="009B4BB6">
      <w:pPr>
        <w:spacing w:line="360" w:lineRule="auto"/>
        <w:rPr>
          <w:color w:val="000000" w:themeColor="text1"/>
        </w:rPr>
      </w:pPr>
      <w:r>
        <w:rPr>
          <w:color w:val="000000" w:themeColor="text1"/>
        </w:rPr>
        <w:t>a) Cancel – If the user clicks “Cancel” then the action is not performed, and the user is taken back to the Factory Reset tab in the Settings screen.</w:t>
      </w:r>
    </w:p>
    <w:p w:rsidR="006B52F1" w:rsidRDefault="006B52F1" w:rsidP="009B4BB6">
      <w:pPr>
        <w:spacing w:line="360" w:lineRule="auto"/>
        <w:rPr>
          <w:color w:val="000000" w:themeColor="text1"/>
        </w:rPr>
      </w:pPr>
      <w:r>
        <w:rPr>
          <w:color w:val="000000" w:themeColor="text1"/>
        </w:rPr>
        <w:t xml:space="preserve">b) OK – If the user clicks “OK” then the action is performed, and the system deletes all data and performs the reset. The </w:t>
      </w:r>
      <w:r w:rsidR="00F14CB8">
        <w:rPr>
          <w:color w:val="000000" w:themeColor="text1"/>
        </w:rPr>
        <w:t xml:space="preserve">logout process as defined in the logout </w:t>
      </w:r>
      <w:r w:rsidR="007E1705">
        <w:rPr>
          <w:color w:val="000000" w:themeColor="text1"/>
        </w:rPr>
        <w:t>task is executed.</w:t>
      </w:r>
    </w:p>
    <w:p w:rsidR="006B52F1" w:rsidRDefault="006B52F1" w:rsidP="006B52F1"/>
    <w:p w:rsidR="006B52F1" w:rsidRDefault="006B52F1" w:rsidP="006B52F1"/>
    <w:p w:rsidR="006B52F1" w:rsidRPr="007C6D57" w:rsidRDefault="006B52F1" w:rsidP="006B52F1">
      <w:pPr>
        <w:rPr>
          <w:color w:val="2E74B5" w:themeColor="accent1" w:themeShade="BF"/>
          <w:sz w:val="26"/>
          <w:szCs w:val="26"/>
        </w:rPr>
      </w:pPr>
      <w:r w:rsidRPr="007C6D57">
        <w:rPr>
          <w:color w:val="2E74B5" w:themeColor="accent1" w:themeShade="BF"/>
          <w:sz w:val="26"/>
          <w:szCs w:val="26"/>
        </w:rPr>
        <w:t>Background Data Uploading</w:t>
      </w:r>
    </w:p>
    <w:p w:rsidR="006B52F1" w:rsidRDefault="006B52F1" w:rsidP="009B4BB6">
      <w:pPr>
        <w:spacing w:line="360" w:lineRule="auto"/>
      </w:pPr>
      <w:r>
        <w:t xml:space="preserve">Add a new tab to the settings screen called “Background Data Uploading”. </w:t>
      </w:r>
    </w:p>
    <w:p w:rsidR="006B52F1" w:rsidRDefault="006B52F1" w:rsidP="009B4BB6">
      <w:pPr>
        <w:spacing w:line="360" w:lineRule="auto"/>
      </w:pPr>
      <w:r>
        <w:t xml:space="preserve">The background data uploading tab will allow the user to apply a frequency, in seconds, that the system will automatically upload data back to the main system. The minimum frequency that can be set should be 30 seconds, if enabled. </w:t>
      </w:r>
    </w:p>
    <w:p w:rsidR="006B52F1" w:rsidRDefault="006B52F1" w:rsidP="009B4BB6">
      <w:pPr>
        <w:spacing w:line="360" w:lineRule="auto"/>
      </w:pPr>
      <w:r w:rsidRPr="006D6E6A">
        <w:rPr>
          <w:noProof/>
          <w:lang w:eastAsia="en-GB"/>
        </w:rPr>
        <w:drawing>
          <wp:anchor distT="0" distB="0" distL="114300" distR="114300" simplePos="0" relativeHeight="251742208" behindDoc="0" locked="0" layoutInCell="1" allowOverlap="1" wp14:anchorId="5A667150" wp14:editId="2715F7AF">
            <wp:simplePos x="0" y="0"/>
            <wp:positionH relativeFrom="column">
              <wp:posOffset>4686217</wp:posOffset>
            </wp:positionH>
            <wp:positionV relativeFrom="paragraph">
              <wp:posOffset>245331</wp:posOffset>
            </wp:positionV>
            <wp:extent cx="1181100" cy="2453640"/>
            <wp:effectExtent l="19050" t="19050" r="19050" b="22860"/>
            <wp:wrapTopAndBottom/>
            <wp:docPr id="1864921873" name="Picture 186492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181100" cy="2453640"/>
                    </a:xfrm>
                    <a:prstGeom prst="rect">
                      <a:avLst/>
                    </a:prstGeom>
                    <a:ln w="12700">
                      <a:solidFill>
                        <a:schemeClr val="tx2"/>
                      </a:solidFill>
                    </a:ln>
                  </pic:spPr>
                </pic:pic>
              </a:graphicData>
            </a:graphic>
            <wp14:sizeRelH relativeFrom="margin">
              <wp14:pctWidth>0</wp14:pctWidth>
            </wp14:sizeRelH>
            <wp14:sizeRelV relativeFrom="margin">
              <wp14:pctHeight>0</wp14:pctHeight>
            </wp14:sizeRelV>
          </wp:anchor>
        </w:drawing>
      </w:r>
    </w:p>
    <w:p w:rsidR="006B52F1" w:rsidRDefault="006B52F1" w:rsidP="009B4BB6">
      <w:pPr>
        <w:spacing w:line="360" w:lineRule="auto"/>
      </w:pPr>
      <w:r w:rsidRPr="006D6E6A">
        <w:rPr>
          <w:noProof/>
          <w:lang w:eastAsia="en-GB"/>
        </w:rPr>
        <w:drawing>
          <wp:anchor distT="0" distB="0" distL="114300" distR="114300" simplePos="0" relativeHeight="251741184" behindDoc="0" locked="0" layoutInCell="1" allowOverlap="1" wp14:anchorId="10CBC473" wp14:editId="743C3B61">
            <wp:simplePos x="0" y="0"/>
            <wp:positionH relativeFrom="column">
              <wp:posOffset>0</wp:posOffset>
            </wp:positionH>
            <wp:positionV relativeFrom="paragraph">
              <wp:posOffset>304</wp:posOffset>
            </wp:positionV>
            <wp:extent cx="4341412" cy="2443908"/>
            <wp:effectExtent l="19050" t="19050" r="21590" b="13970"/>
            <wp:wrapTopAndBottom/>
            <wp:docPr id="1864921872" name="Picture 186492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341412" cy="2443908"/>
                    </a:xfrm>
                    <a:prstGeom prst="rect">
                      <a:avLst/>
                    </a:prstGeom>
                    <a:ln w="12700">
                      <a:solidFill>
                        <a:schemeClr val="tx2"/>
                      </a:solidFill>
                    </a:ln>
                  </pic:spPr>
                </pic:pic>
              </a:graphicData>
            </a:graphic>
          </wp:anchor>
        </w:drawing>
      </w:r>
    </w:p>
    <w:p w:rsidR="006B52F1" w:rsidRDefault="006B52F1" w:rsidP="009B4BB6">
      <w:pPr>
        <w:spacing w:line="360" w:lineRule="auto"/>
      </w:pPr>
      <w:r w:rsidRPr="004759A2">
        <w:rPr>
          <w:noProof/>
          <w:lang w:eastAsia="en-GB"/>
        </w:rPr>
        <w:drawing>
          <wp:anchor distT="0" distB="0" distL="114300" distR="114300" simplePos="0" relativeHeight="251745280" behindDoc="0" locked="0" layoutInCell="1" allowOverlap="1" wp14:anchorId="45BEDCA4" wp14:editId="462368B4">
            <wp:simplePos x="0" y="0"/>
            <wp:positionH relativeFrom="column">
              <wp:posOffset>1969770</wp:posOffset>
            </wp:positionH>
            <wp:positionV relativeFrom="paragraph">
              <wp:posOffset>521970</wp:posOffset>
            </wp:positionV>
            <wp:extent cx="1645920" cy="347545"/>
            <wp:effectExtent l="0" t="0" r="0" b="0"/>
            <wp:wrapTopAndBottom/>
            <wp:docPr id="1864921877" name="Picture 186492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645920" cy="347545"/>
                    </a:xfrm>
                    <a:prstGeom prst="rect">
                      <a:avLst/>
                    </a:prstGeom>
                  </pic:spPr>
                </pic:pic>
              </a:graphicData>
            </a:graphic>
          </wp:anchor>
        </w:drawing>
      </w:r>
      <w:r>
        <w:t>When the user clicks the save button, a Xamarin popup message should appear to indicate that the setting has been saved.</w:t>
      </w:r>
    </w:p>
    <w:p w:rsidR="006B52F1" w:rsidRPr="007C6D57" w:rsidRDefault="006B52F1" w:rsidP="006B52F1">
      <w:pPr>
        <w:rPr>
          <w:color w:val="2E74B5" w:themeColor="accent1" w:themeShade="BF"/>
          <w:sz w:val="26"/>
          <w:szCs w:val="26"/>
        </w:rPr>
      </w:pPr>
      <w:r w:rsidRPr="007C6D57">
        <w:rPr>
          <w:color w:val="2E74B5" w:themeColor="accent1" w:themeShade="BF"/>
          <w:sz w:val="26"/>
          <w:szCs w:val="26"/>
        </w:rPr>
        <w:t>Remote Query</w:t>
      </w:r>
    </w:p>
    <w:p w:rsidR="006B52F1" w:rsidRDefault="006B52F1" w:rsidP="009B4BB6">
      <w:pPr>
        <w:spacing w:line="360" w:lineRule="auto"/>
      </w:pPr>
      <w:r>
        <w:t xml:space="preserve">Add a new tab to the settings screen called “Remote Query”. </w:t>
      </w:r>
    </w:p>
    <w:p w:rsidR="006B52F1" w:rsidRDefault="006B52F1" w:rsidP="009B4BB6">
      <w:pPr>
        <w:spacing w:line="360" w:lineRule="auto"/>
      </w:pPr>
      <w:r>
        <w:t>The remote query tab will allow data fixes to be run on the database, but a query should only execute on the chosen database. For the query, add a text area and a button to fire the query.</w:t>
      </w:r>
    </w:p>
    <w:p w:rsidR="006B52F1" w:rsidRDefault="006B52F1" w:rsidP="009B4BB6">
      <w:pPr>
        <w:spacing w:line="360" w:lineRule="auto"/>
      </w:pPr>
      <w:r>
        <w:t>There should be two options for choose from: AppDB or DataDB.</w:t>
      </w:r>
    </w:p>
    <w:p w:rsidR="00BC5ECB" w:rsidRDefault="00BC5ECB" w:rsidP="009B4BB6">
      <w:pPr>
        <w:spacing w:line="360" w:lineRule="auto"/>
      </w:pPr>
      <w:r>
        <w:t xml:space="preserve">The user inputs a code into the text box which corresponds to a script on the server. The script is then downloaded and then runs on the selected Database. The reason for this function is to provide Motion with a way of executing data fixes remotely. </w:t>
      </w:r>
      <w:r w:rsidR="00BC69FA">
        <w:t xml:space="preserve"> A code is sent to a centralised server away from the sync service. This then returns a query string to be executed. The URL and code snippet is below.</w:t>
      </w:r>
    </w:p>
    <w:p w:rsidR="00EA044B" w:rsidRDefault="00140C69" w:rsidP="00EA044B">
      <w:pPr>
        <w:autoSpaceDE w:val="0"/>
        <w:autoSpaceDN w:val="0"/>
        <w:adjustRightInd w:val="0"/>
        <w:rPr>
          <w:rFonts w:ascii="Consolas" w:hAnsi="Consolas" w:cs="Consolas"/>
          <w:color w:val="000000"/>
          <w:sz w:val="19"/>
          <w:szCs w:val="19"/>
        </w:rPr>
      </w:pPr>
      <w:r w:rsidRPr="00EA044B">
        <w:rPr>
          <w:color w:val="000000" w:themeColor="text1"/>
        </w:rPr>
        <w:t>The signature for this method is</w:t>
      </w:r>
      <w:r w:rsidR="00EA044B">
        <w:rPr>
          <w:color w:val="000000" w:themeColor="text1"/>
        </w:rPr>
        <w:t xml:space="preserve"> parameterless</w:t>
      </w:r>
      <w:r w:rsidR="00BC69FA">
        <w:rPr>
          <w:color w:val="000000" w:themeColor="text1"/>
        </w:rPr>
        <w:t xml:space="preserve"> from this URL</w:t>
      </w:r>
      <w:r w:rsidR="00EA044B">
        <w:rPr>
          <w:rFonts w:ascii="Consolas" w:hAnsi="Consolas" w:cs="Consolas"/>
          <w:color w:val="0000FF"/>
          <w:sz w:val="19"/>
          <w:szCs w:val="19"/>
        </w:rPr>
        <w:t>:</w:t>
      </w:r>
      <w:r w:rsidR="00EA044B">
        <w:rPr>
          <w:rFonts w:ascii="Consolas" w:hAnsi="Consolas" w:cs="Consolas"/>
          <w:color w:val="000000"/>
          <w:sz w:val="19"/>
          <w:szCs w:val="19"/>
        </w:rPr>
        <w:t xml:space="preserve"> </w:t>
      </w:r>
    </w:p>
    <w:p w:rsidR="00EA044B" w:rsidRDefault="007B4EA7" w:rsidP="00EA044B">
      <w:pPr>
        <w:autoSpaceDE w:val="0"/>
        <w:autoSpaceDN w:val="0"/>
        <w:adjustRightInd w:val="0"/>
        <w:rPr>
          <w:rFonts w:ascii="Consolas" w:hAnsi="Consolas" w:cs="Consolas"/>
          <w:color w:val="000000"/>
          <w:sz w:val="19"/>
          <w:szCs w:val="19"/>
        </w:rPr>
      </w:pPr>
      <w:hyperlink r:id="rId76" w:history="1">
        <w:r w:rsidR="00BC69FA" w:rsidRPr="00AC6C4A">
          <w:rPr>
            <w:rStyle w:val="Hyperlink"/>
            <w:rFonts w:ascii="Consolas" w:hAnsi="Consolas" w:cs="Consolas"/>
            <w:sz w:val="19"/>
            <w:szCs w:val="19"/>
          </w:rPr>
          <w:t>http://app.motioninspect.com/InspectCentralAppServer/Service1.svc/GetQuery</w:t>
        </w:r>
      </w:hyperlink>
      <w:r w:rsidR="00BC69FA">
        <w:rPr>
          <w:rFonts w:ascii="Consolas" w:hAnsi="Consolas" w:cs="Consolas"/>
          <w:color w:val="A31515"/>
          <w:sz w:val="19"/>
          <w:szCs w:val="19"/>
        </w:rPr>
        <w:t xml:space="preserve"> </w:t>
      </w:r>
    </w:p>
    <w:p w:rsidR="006B52F1" w:rsidRDefault="00EA044B" w:rsidP="00EA044B">
      <w:pPr>
        <w:keepNext/>
        <w:rPr>
          <w:rFonts w:ascii="Consolas" w:hAnsi="Consolas" w:cs="Consolas"/>
          <w:color w:val="A31515"/>
          <w:sz w:val="19"/>
          <w:szCs w:val="19"/>
        </w:rPr>
      </w:pPr>
      <w:r>
        <w:rPr>
          <w:rFonts w:ascii="Consolas" w:hAnsi="Consolas" w:cs="Consolas"/>
          <w:color w:val="000000"/>
          <w:sz w:val="19"/>
          <w:szCs w:val="19"/>
        </w:rPr>
        <w:lastRenderedPageBreak/>
        <w:t xml:space="preserve">        </w:t>
      </w:r>
      <w:hyperlink r:id="rId77" w:history="1">
        <w:r w:rsidR="00BC69FA" w:rsidRPr="00AC6C4A">
          <w:rPr>
            <w:rStyle w:val="Hyperlink"/>
            <w:rFonts w:ascii="Consolas" w:hAnsi="Consolas" w:cs="Consolas"/>
            <w:sz w:val="19"/>
            <w:szCs w:val="19"/>
          </w:rPr>
          <w:t>http://app.motioninspect.com/InspectCentralAppServer/Service1.svc/ReturnQueryResults</w:t>
        </w:r>
      </w:hyperlink>
    </w:p>
    <w:p w:rsidR="00BC69FA" w:rsidRDefault="00BC69FA" w:rsidP="00EA044B">
      <w:pPr>
        <w:keepNext/>
        <w:rPr>
          <w:rFonts w:ascii="Consolas" w:hAnsi="Consolas" w:cs="Consolas"/>
          <w:color w:val="A31515"/>
          <w:sz w:val="19"/>
          <w:szCs w:val="19"/>
        </w:rPr>
      </w:pPr>
    </w:p>
    <w:p w:rsidR="00BC69FA" w:rsidRDefault="00BC69FA" w:rsidP="00EA044B">
      <w:pPr>
        <w:keepNext/>
        <w:rPr>
          <w:rFonts w:ascii="Consolas" w:hAnsi="Consolas" w:cs="Consolas"/>
          <w:color w:val="A31515"/>
          <w:sz w:val="19"/>
          <w:szCs w:val="19"/>
        </w:rPr>
      </w:pPr>
    </w:p>
    <w:p w:rsidR="00BC69FA" w:rsidRDefault="00BC69FA" w:rsidP="00EA044B">
      <w:pPr>
        <w:keepNext/>
        <w:rPr>
          <w:rFonts w:ascii="Consolas" w:hAnsi="Consolas" w:cs="Consolas"/>
          <w:color w:val="A31515"/>
          <w:sz w:val="19"/>
          <w:szCs w:val="19"/>
        </w:rPr>
      </w:pPr>
    </w:p>
    <w:p w:rsidR="00BC69FA" w:rsidRDefault="00BC69FA" w:rsidP="00BC69F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factory.processCode = </w:t>
      </w:r>
      <w:r>
        <w:rPr>
          <w:rFonts w:ascii="Consolas" w:hAnsi="Consolas" w:cs="Consolas"/>
          <w:color w:val="0000FF"/>
          <w:sz w:val="19"/>
          <w:szCs w:val="19"/>
        </w:rPr>
        <w:t>function</w:t>
      </w:r>
      <w:r>
        <w:rPr>
          <w:rFonts w:ascii="Consolas" w:hAnsi="Consolas" w:cs="Consolas"/>
          <w:color w:val="000000"/>
          <w:sz w:val="19"/>
          <w:szCs w:val="19"/>
        </w:rPr>
        <w:t>(code, databaseName) {</w:t>
      </w:r>
    </w:p>
    <w:p w:rsidR="00BC69FA" w:rsidRDefault="00BC69FA" w:rsidP="00BC69F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p>
    <w:p w:rsidR="00BC69FA" w:rsidRDefault="00BC69FA" w:rsidP="00BC69F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Code: code</w:t>
      </w:r>
    </w:p>
    <w:p w:rsidR="00BC69FA" w:rsidRDefault="00BC69FA" w:rsidP="00BC69F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BC69FA" w:rsidRDefault="00BC69FA" w:rsidP="00BC69F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qhttp.post(getQueryUrl, request)</w:t>
      </w:r>
    </w:p>
    <w:p w:rsidR="00BC69FA" w:rsidRDefault="00BC69FA" w:rsidP="00BC69F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.then(</w:t>
      </w:r>
      <w:r>
        <w:rPr>
          <w:rFonts w:ascii="Consolas" w:hAnsi="Consolas" w:cs="Consolas"/>
          <w:color w:val="0000FF"/>
          <w:sz w:val="19"/>
          <w:szCs w:val="19"/>
        </w:rPr>
        <w:t>function</w:t>
      </w:r>
      <w:r>
        <w:rPr>
          <w:rFonts w:ascii="Consolas" w:hAnsi="Consolas" w:cs="Consolas"/>
          <w:color w:val="000000"/>
          <w:sz w:val="19"/>
          <w:szCs w:val="19"/>
        </w:rPr>
        <w:t>(queryResult) {</w:t>
      </w:r>
    </w:p>
    <w:p w:rsidR="00BC69FA" w:rsidRDefault="00BC69FA" w:rsidP="00BC69F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processQuery(queryResult, databaseName, code);</w:t>
      </w:r>
    </w:p>
    <w:p w:rsidR="00BC69FA" w:rsidRDefault="00BC69FA" w:rsidP="00BC69F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BC69FA" w:rsidRDefault="00BC69FA" w:rsidP="00BC69F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BC69FA" w:rsidRDefault="00BC69FA" w:rsidP="00BC69FA">
      <w:pPr>
        <w:keepNext/>
      </w:pPr>
      <w:r w:rsidRPr="00702786">
        <w:rPr>
          <w:rFonts w:ascii="Segoe UI" w:hAnsi="Segoe UI" w:cs="Segoe UI"/>
          <w:noProof/>
          <w:sz w:val="20"/>
          <w:szCs w:val="20"/>
          <w:lang w:eastAsia="en-GB"/>
        </w:rPr>
        <w:drawing>
          <wp:anchor distT="0" distB="0" distL="114300" distR="114300" simplePos="0" relativeHeight="251743232" behindDoc="0" locked="0" layoutInCell="1" allowOverlap="1" wp14:anchorId="2ABA7C0E" wp14:editId="4F35FB54">
            <wp:simplePos x="0" y="0"/>
            <wp:positionH relativeFrom="column">
              <wp:posOffset>285750</wp:posOffset>
            </wp:positionH>
            <wp:positionV relativeFrom="paragraph">
              <wp:posOffset>290830</wp:posOffset>
            </wp:positionV>
            <wp:extent cx="4377690" cy="2470785"/>
            <wp:effectExtent l="19050" t="19050" r="22860" b="24765"/>
            <wp:wrapTopAndBottom/>
            <wp:docPr id="1864921875" name="Picture 186492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377690" cy="2470785"/>
                    </a:xfrm>
                    <a:prstGeom prst="rect">
                      <a:avLst/>
                    </a:prstGeom>
                    <a:ln w="12700">
                      <a:solidFill>
                        <a:srgbClr val="44546A"/>
                      </a:solidFill>
                    </a:ln>
                  </pic:spPr>
                </pic:pic>
              </a:graphicData>
            </a:graphic>
            <wp14:sizeRelH relativeFrom="margin">
              <wp14:pctWidth>0</wp14:pctWidth>
            </wp14:sizeRelH>
            <wp14:sizeRelV relativeFrom="margin">
              <wp14:pctHeight>0</wp14:pctHeight>
            </wp14:sizeRelV>
          </wp:anchor>
        </w:drawing>
      </w:r>
      <w:r w:rsidRPr="00F64D7C">
        <w:rPr>
          <w:noProof/>
          <w:lang w:eastAsia="en-GB"/>
        </w:rPr>
        <w:t xml:space="preserve"> </w:t>
      </w:r>
      <w:r w:rsidRPr="00F64D7C">
        <w:rPr>
          <w:noProof/>
          <w:lang w:eastAsia="en-GB"/>
        </w:rPr>
        <w:drawing>
          <wp:anchor distT="0" distB="0" distL="114300" distR="114300" simplePos="0" relativeHeight="251744256" behindDoc="0" locked="0" layoutInCell="1" allowOverlap="1" wp14:anchorId="57749529" wp14:editId="2E8B2295">
            <wp:simplePos x="0" y="0"/>
            <wp:positionH relativeFrom="margin">
              <wp:posOffset>4819650</wp:posOffset>
            </wp:positionH>
            <wp:positionV relativeFrom="paragraph">
              <wp:posOffset>295910</wp:posOffset>
            </wp:positionV>
            <wp:extent cx="1192530" cy="2489835"/>
            <wp:effectExtent l="19050" t="19050" r="26670" b="24765"/>
            <wp:wrapTopAndBottom/>
            <wp:docPr id="1864921876" name="Picture 186492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192530" cy="2489835"/>
                    </a:xfrm>
                    <a:prstGeom prst="rect">
                      <a:avLst/>
                    </a:prstGeom>
                    <a:ln w="12700">
                      <a:solidFill>
                        <a:schemeClr val="tx2"/>
                      </a:solidFill>
                    </a:ln>
                  </pic:spPr>
                </pic:pic>
              </a:graphicData>
            </a:graphic>
            <wp14:sizeRelH relativeFrom="margin">
              <wp14:pctWidth>0</wp14:pctWidth>
            </wp14:sizeRelH>
            <wp14:sizeRelV relativeFrom="margin">
              <wp14:pctHeight>0</wp14:pctHeight>
            </wp14:sizeRelV>
          </wp:anchor>
        </w:drawing>
      </w:r>
    </w:p>
    <w:p w:rsidR="006B52F1" w:rsidRDefault="006B52F1" w:rsidP="006B52F1">
      <w:pPr>
        <w:pStyle w:val="Caption"/>
      </w:pPr>
      <w:r>
        <w:t xml:space="preserve">Figure </w:t>
      </w:r>
      <w:r w:rsidR="007B4EA7">
        <w:fldChar w:fldCharType="begin"/>
      </w:r>
      <w:r w:rsidR="007B4EA7">
        <w:instrText xml:space="preserve"> SEQ Figure \* ARABIC </w:instrText>
      </w:r>
      <w:r w:rsidR="007B4EA7">
        <w:fldChar w:fldCharType="separate"/>
      </w:r>
      <w:r w:rsidR="00836B8C">
        <w:rPr>
          <w:noProof/>
        </w:rPr>
        <w:t>8</w:t>
      </w:r>
      <w:r w:rsidR="007B4EA7">
        <w:rPr>
          <w:noProof/>
        </w:rPr>
        <w:fldChar w:fldCharType="end"/>
      </w:r>
      <w:r>
        <w:t xml:space="preserve"> Query Window</w:t>
      </w:r>
      <w:r w:rsidRPr="006D6E6A">
        <w:rPr>
          <w:noProof/>
        </w:rPr>
        <w:t xml:space="preserve"> </w:t>
      </w:r>
    </w:p>
    <w:p w:rsidR="006B52F1" w:rsidRDefault="006B52F1" w:rsidP="007C6D57">
      <w:pPr>
        <w:spacing w:line="360" w:lineRule="auto"/>
      </w:pPr>
      <w:r w:rsidRPr="00DF6F0A">
        <w:rPr>
          <w:noProof/>
          <w:lang w:eastAsia="en-GB"/>
        </w:rPr>
        <w:drawing>
          <wp:anchor distT="0" distB="0" distL="114300" distR="114300" simplePos="0" relativeHeight="251746304" behindDoc="0" locked="0" layoutInCell="1" allowOverlap="1" wp14:anchorId="64F7A1FA" wp14:editId="0B0DD335">
            <wp:simplePos x="0" y="0"/>
            <wp:positionH relativeFrom="margin">
              <wp:align>center</wp:align>
            </wp:positionH>
            <wp:positionV relativeFrom="paragraph">
              <wp:posOffset>470093</wp:posOffset>
            </wp:positionV>
            <wp:extent cx="1454785" cy="809625"/>
            <wp:effectExtent l="0" t="0" r="0" b="9525"/>
            <wp:wrapTopAndBottom/>
            <wp:docPr id="1864921878" name="Picture 1864921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454785" cy="809625"/>
                    </a:xfrm>
                    <a:prstGeom prst="rect">
                      <a:avLst/>
                    </a:prstGeom>
                  </pic:spPr>
                </pic:pic>
              </a:graphicData>
            </a:graphic>
            <wp14:sizeRelH relativeFrom="margin">
              <wp14:pctWidth>0</wp14:pctWidth>
            </wp14:sizeRelH>
            <wp14:sizeRelV relativeFrom="margin">
              <wp14:pctHeight>0</wp14:pctHeight>
            </wp14:sizeRelV>
          </wp:anchor>
        </w:drawing>
      </w:r>
      <w:r>
        <w:t>If the user clicks the process button but no code has been entered, then a Xamarin popup message should appear.</w:t>
      </w:r>
    </w:p>
    <w:p w:rsidR="006B52F1" w:rsidRDefault="006B52F1" w:rsidP="006B52F1"/>
    <w:p w:rsidR="006B52F1" w:rsidRDefault="006B52F1" w:rsidP="006B52F1">
      <w:r>
        <w:softHyphen/>
      </w:r>
    </w:p>
    <w:p w:rsidR="00AE3460" w:rsidRDefault="006B52F1">
      <w:r>
        <w:br w:type="page"/>
      </w:r>
    </w:p>
    <w:p w:rsidR="00AE3460" w:rsidRDefault="00AE3460" w:rsidP="00AE3460">
      <w:pPr>
        <w:pStyle w:val="Heading1"/>
      </w:pPr>
      <w:r>
        <w:lastRenderedPageBreak/>
        <w:t>Help</w:t>
      </w:r>
      <w:r w:rsidR="000E3E37">
        <w:t xml:space="preserve"> &amp; Support</w:t>
      </w:r>
    </w:p>
    <w:p w:rsidR="003F2E61" w:rsidRDefault="003F2E61" w:rsidP="007C6D57">
      <w:pPr>
        <w:spacing w:line="360" w:lineRule="auto"/>
      </w:pPr>
      <w:r>
        <w:t>The Help &amp; Support screen will be displayed to the user after clicking on the Help &amp; Support option in the main menu.</w:t>
      </w:r>
      <w:r w:rsidRPr="004557E1">
        <w:rPr>
          <w:noProof/>
        </w:rPr>
        <w:t xml:space="preserve"> </w:t>
      </w:r>
    </w:p>
    <w:p w:rsidR="003F2E61" w:rsidRDefault="007C6D57" w:rsidP="003F2E61">
      <w:r w:rsidRPr="004557E1">
        <w:rPr>
          <w:noProof/>
          <w:lang w:eastAsia="en-GB"/>
        </w:rPr>
        <w:drawing>
          <wp:anchor distT="0" distB="0" distL="114300" distR="114300" simplePos="0" relativeHeight="251749376" behindDoc="0" locked="0" layoutInCell="1" allowOverlap="1" wp14:anchorId="302046F3" wp14:editId="614EB09E">
            <wp:simplePos x="0" y="0"/>
            <wp:positionH relativeFrom="margin">
              <wp:align>left</wp:align>
            </wp:positionH>
            <wp:positionV relativeFrom="paragraph">
              <wp:posOffset>220345</wp:posOffset>
            </wp:positionV>
            <wp:extent cx="4624070" cy="2604135"/>
            <wp:effectExtent l="19050" t="19050" r="24130" b="2476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624070" cy="2604135"/>
                    </a:xfrm>
                    <a:prstGeom prst="rect">
                      <a:avLst/>
                    </a:prstGeom>
                    <a:ln w="12700">
                      <a:solidFill>
                        <a:schemeClr val="tx2"/>
                      </a:solidFill>
                    </a:ln>
                  </pic:spPr>
                </pic:pic>
              </a:graphicData>
            </a:graphic>
            <wp14:sizeRelH relativeFrom="margin">
              <wp14:pctWidth>0</wp14:pctWidth>
            </wp14:sizeRelH>
            <wp14:sizeRelV relativeFrom="margin">
              <wp14:pctHeight>0</wp14:pctHeight>
            </wp14:sizeRelV>
          </wp:anchor>
        </w:drawing>
      </w:r>
      <w:r w:rsidRPr="00343814">
        <w:rPr>
          <w:noProof/>
          <w:lang w:eastAsia="en-GB"/>
        </w:rPr>
        <w:drawing>
          <wp:anchor distT="0" distB="0" distL="114300" distR="114300" simplePos="0" relativeHeight="251748352" behindDoc="0" locked="0" layoutInCell="1" allowOverlap="1" wp14:anchorId="22DA7D29" wp14:editId="3300469E">
            <wp:simplePos x="0" y="0"/>
            <wp:positionH relativeFrom="column">
              <wp:posOffset>4792980</wp:posOffset>
            </wp:positionH>
            <wp:positionV relativeFrom="paragraph">
              <wp:posOffset>230505</wp:posOffset>
            </wp:positionV>
            <wp:extent cx="1168400" cy="2593975"/>
            <wp:effectExtent l="19050" t="19050" r="12700" b="1587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168400" cy="2593975"/>
                    </a:xfrm>
                    <a:prstGeom prst="rect">
                      <a:avLst/>
                    </a:prstGeom>
                    <a:ln w="12700">
                      <a:solidFill>
                        <a:schemeClr val="tx2"/>
                      </a:solidFill>
                    </a:ln>
                  </pic:spPr>
                </pic:pic>
              </a:graphicData>
            </a:graphic>
            <wp14:sizeRelH relativeFrom="margin">
              <wp14:pctWidth>0</wp14:pctWidth>
            </wp14:sizeRelH>
            <wp14:sizeRelV relativeFrom="margin">
              <wp14:pctHeight>0</wp14:pctHeight>
            </wp14:sizeRelV>
          </wp:anchor>
        </w:drawing>
      </w:r>
    </w:p>
    <w:p w:rsidR="003F2E61" w:rsidRDefault="003F2E61" w:rsidP="003F2E61"/>
    <w:p w:rsidR="003F2E61" w:rsidRDefault="003F2E61" w:rsidP="007C6D57">
      <w:pPr>
        <w:spacing w:line="360" w:lineRule="auto"/>
        <w:rPr>
          <w:rFonts w:cs="Tahoma"/>
          <w:color w:val="1A1A1A"/>
          <w:szCs w:val="18"/>
        </w:rPr>
      </w:pPr>
      <w:r>
        <w:t>On the desktop, the screen will display three headings: Help, Contact Us, and Version. Each should be in #</w:t>
      </w:r>
      <w:r w:rsidRPr="007A07F5">
        <w:rPr>
          <w:rFonts w:cs="Tahoma"/>
          <w:color w:val="1A1A1A"/>
          <w:szCs w:val="18"/>
        </w:rPr>
        <w:t>2c3b45</w:t>
      </w:r>
      <w:r>
        <w:rPr>
          <w:rFonts w:cs="Tahoma"/>
          <w:color w:val="1A1A1A"/>
          <w:szCs w:val="18"/>
        </w:rPr>
        <w:t xml:space="preserve"> bold text with the body of the text displayed under the header in regular text </w:t>
      </w:r>
      <w:r>
        <w:t>#</w:t>
      </w:r>
      <w:r w:rsidRPr="007A07F5">
        <w:rPr>
          <w:rFonts w:cs="Tahoma"/>
          <w:color w:val="1A1A1A"/>
          <w:szCs w:val="18"/>
        </w:rPr>
        <w:t>2c3b45</w:t>
      </w:r>
      <w:r>
        <w:rPr>
          <w:rFonts w:cs="Tahoma"/>
          <w:color w:val="1A1A1A"/>
          <w:szCs w:val="18"/>
        </w:rPr>
        <w:t>.</w:t>
      </w:r>
    </w:p>
    <w:p w:rsidR="003F2E61" w:rsidRDefault="003F2E61" w:rsidP="007C6D57">
      <w:pPr>
        <w:spacing w:line="360" w:lineRule="auto"/>
        <w:rPr>
          <w:rFonts w:cs="Tahoma"/>
          <w:color w:val="1A1A1A"/>
          <w:szCs w:val="18"/>
        </w:rPr>
      </w:pPr>
    </w:p>
    <w:p w:rsidR="003F2E61" w:rsidRDefault="003F2E61" w:rsidP="007C6D57">
      <w:pPr>
        <w:spacing w:line="360" w:lineRule="auto"/>
      </w:pPr>
      <w:r>
        <w:rPr>
          <w:rFonts w:cs="Tahoma"/>
          <w:color w:val="1A1A1A"/>
          <w:szCs w:val="18"/>
        </w:rPr>
        <w:t xml:space="preserve">On the app, the screen will display three collapsible panels with headings: Help, Contact Us and Version. Each heading will be contained within a </w:t>
      </w:r>
      <w:r>
        <w:t>#</w:t>
      </w:r>
      <w:r w:rsidRPr="007A07F5">
        <w:rPr>
          <w:rFonts w:cs="Tahoma"/>
          <w:color w:val="1A1A1A"/>
          <w:szCs w:val="18"/>
        </w:rPr>
        <w:t>2c3b45</w:t>
      </w:r>
      <w:r>
        <w:rPr>
          <w:rFonts w:cs="Tahoma"/>
          <w:color w:val="1A1A1A"/>
          <w:szCs w:val="18"/>
        </w:rPr>
        <w:t xml:space="preserve"> bar with white text and a white chevron at the right-hand side. The bars should be clickable and can be opened and collapsed by clicking anywhere on the bar.</w:t>
      </w:r>
    </w:p>
    <w:p w:rsidR="003F2E61" w:rsidRDefault="003F2E61" w:rsidP="007C6D57">
      <w:pPr>
        <w:spacing w:line="360" w:lineRule="auto"/>
      </w:pPr>
    </w:p>
    <w:p w:rsidR="003F2E61" w:rsidRDefault="003F2E61" w:rsidP="007C6D57">
      <w:pPr>
        <w:spacing w:line="360" w:lineRule="auto"/>
      </w:pPr>
      <w:r>
        <w:t>The sections will be: Factory Reset; Background Data Uploading; and Remote Query.</w:t>
      </w:r>
    </w:p>
    <w:p w:rsidR="003F2E61" w:rsidRDefault="003F2E61" w:rsidP="007C6D57">
      <w:pPr>
        <w:spacing w:line="360" w:lineRule="auto"/>
      </w:pPr>
      <w:r>
        <w:t>The tabs will be clickable, and a swipe gesture should be added to allow the user to swipe between the tabs. The current selected tab should have a highlighted in #</w:t>
      </w:r>
      <w:r w:rsidRPr="007A07F5">
        <w:rPr>
          <w:rFonts w:cs="Tahoma"/>
          <w:szCs w:val="18"/>
        </w:rPr>
        <w:t>00a79d</w:t>
      </w:r>
      <w:r>
        <w:t xml:space="preserve"> bar beneath the text with unselected tabs white. The tab text will be #</w:t>
      </w:r>
      <w:r w:rsidRPr="007A07F5">
        <w:rPr>
          <w:rFonts w:cs="Tahoma"/>
          <w:color w:val="1A1A1A"/>
          <w:szCs w:val="18"/>
        </w:rPr>
        <w:t>2c3b45</w:t>
      </w:r>
      <w:r>
        <w:rPr>
          <w:rFonts w:cs="Tahoma"/>
          <w:color w:val="1A1A1A"/>
          <w:szCs w:val="18"/>
        </w:rPr>
        <w:t>.</w:t>
      </w:r>
    </w:p>
    <w:p w:rsidR="003F2E61" w:rsidRDefault="003F2E61" w:rsidP="003F2E61"/>
    <w:p w:rsidR="003F2E61" w:rsidRDefault="003F2E61" w:rsidP="003F2E61"/>
    <w:p w:rsidR="003F2E61" w:rsidRDefault="003F2E61" w:rsidP="003F2E61"/>
    <w:p w:rsidR="003F2E61" w:rsidRDefault="003F2E61" w:rsidP="003F2E61"/>
    <w:p w:rsidR="003F2E61" w:rsidRDefault="003F2E61" w:rsidP="003F2E61"/>
    <w:p w:rsidR="003F2E61" w:rsidRDefault="003F2E61" w:rsidP="003F2E61"/>
    <w:p w:rsidR="003F2E61" w:rsidRDefault="003F2E61" w:rsidP="003F2E61"/>
    <w:p w:rsidR="003F2E61" w:rsidRDefault="003F2E61" w:rsidP="003F2E61"/>
    <w:p w:rsidR="003F2E61" w:rsidRDefault="003F2E61" w:rsidP="003F2E61"/>
    <w:p w:rsidR="003F2E61" w:rsidRDefault="003F2E61" w:rsidP="003F2E61"/>
    <w:p w:rsidR="00CC7741" w:rsidRDefault="00CC7741" w:rsidP="00CC7741">
      <w:pPr>
        <w:pStyle w:val="Heading1"/>
      </w:pPr>
      <w:r>
        <w:t>Appendix 1</w:t>
      </w:r>
    </w:p>
    <w:p w:rsidR="00CC7741" w:rsidRDefault="00CC7741" w:rsidP="00CC7741">
      <w:r>
        <w:t>Structure Database Data Model</w:t>
      </w:r>
    </w:p>
    <w:p w:rsidR="00CC7741" w:rsidRDefault="00CC7741" w:rsidP="00CC7741">
      <w:r>
        <w:t>All IDs will be unique to the table and auto incremental.</w:t>
      </w:r>
    </w:p>
    <w:p w:rsidR="00CC7741" w:rsidRDefault="00CC7741" w:rsidP="00CC7741">
      <w:r>
        <w:t>ApplicationInfo</w:t>
      </w:r>
    </w:p>
    <w:p w:rsidR="00CC7741" w:rsidRDefault="00CC7741" w:rsidP="00CC7741">
      <w:r>
        <w:t>{</w:t>
      </w:r>
    </w:p>
    <w:p w:rsidR="00CC7741" w:rsidRDefault="00CC7741" w:rsidP="00CC7741">
      <w:r>
        <w:tab/>
        <w:t>ID,</w:t>
      </w:r>
    </w:p>
    <w:p w:rsidR="00CC7741" w:rsidRDefault="00CC7741" w:rsidP="00CC7741">
      <w:r>
        <w:tab/>
      </w:r>
      <w:r w:rsidR="00B63FD4">
        <w:rPr>
          <w:color w:val="000000" w:themeColor="text1"/>
        </w:rPr>
        <w:t xml:space="preserve">public string </w:t>
      </w:r>
      <w:r w:rsidR="00B63FD4">
        <w:t xml:space="preserve">Version </w:t>
      </w:r>
      <w:r w:rsidR="00B63FD4">
        <w:rPr>
          <w:color w:val="000000" w:themeColor="text1"/>
        </w:rPr>
        <w:t>{get; set;}</w:t>
      </w:r>
    </w:p>
    <w:p w:rsidR="00CC7741" w:rsidRDefault="00CC7741" w:rsidP="00CC7741">
      <w:r>
        <w:tab/>
      </w:r>
      <w:r w:rsidR="00B63FD4">
        <w:rPr>
          <w:color w:val="000000" w:themeColor="text1"/>
        </w:rPr>
        <w:t xml:space="preserve">public string </w:t>
      </w:r>
      <w:r w:rsidR="00B63FD4">
        <w:t xml:space="preserve">CustomerCode </w:t>
      </w:r>
      <w:r w:rsidR="00B63FD4">
        <w:rPr>
          <w:color w:val="000000" w:themeColor="text1"/>
        </w:rPr>
        <w:t>{get; set;}</w:t>
      </w:r>
    </w:p>
    <w:p w:rsidR="00CC7741" w:rsidRDefault="00CC7741" w:rsidP="00CC7741">
      <w:r>
        <w:tab/>
      </w:r>
      <w:r w:rsidR="00B63FD4">
        <w:rPr>
          <w:color w:val="000000" w:themeColor="text1"/>
        </w:rPr>
        <w:t xml:space="preserve">public string </w:t>
      </w:r>
      <w:r w:rsidR="00B63FD4">
        <w:t xml:space="preserve">CustomerName </w:t>
      </w:r>
      <w:r w:rsidR="00B63FD4">
        <w:rPr>
          <w:color w:val="000000" w:themeColor="text1"/>
        </w:rPr>
        <w:t>{get; set;}</w:t>
      </w:r>
    </w:p>
    <w:p w:rsidR="00CC7741" w:rsidRDefault="00CC7741" w:rsidP="00CC7741">
      <w:r>
        <w:tab/>
      </w:r>
      <w:r w:rsidR="00B63FD4">
        <w:rPr>
          <w:color w:val="000000" w:themeColor="text1"/>
        </w:rPr>
        <w:t xml:space="preserve">public string </w:t>
      </w:r>
      <w:r w:rsidR="00B63FD4">
        <w:t xml:space="preserve">ApplicationName </w:t>
      </w:r>
      <w:r w:rsidR="00B63FD4">
        <w:rPr>
          <w:color w:val="000000" w:themeColor="text1"/>
        </w:rPr>
        <w:t>{get; set;}</w:t>
      </w:r>
    </w:p>
    <w:p w:rsidR="00CC7741" w:rsidRDefault="00CC7741" w:rsidP="00CC7741">
      <w:r>
        <w:tab/>
      </w:r>
      <w:r w:rsidR="00B63FD4">
        <w:rPr>
          <w:color w:val="000000" w:themeColor="text1"/>
        </w:rPr>
        <w:t xml:space="preserve">public string </w:t>
      </w:r>
      <w:r>
        <w:t>Service</w:t>
      </w:r>
      <w:r w:rsidR="00B63FD4">
        <w:t xml:space="preserve"> </w:t>
      </w:r>
      <w:r w:rsidR="00B63FD4">
        <w:rPr>
          <w:color w:val="000000" w:themeColor="text1"/>
        </w:rPr>
        <w:t>{get; set;}</w:t>
      </w:r>
    </w:p>
    <w:p w:rsidR="00CC7741" w:rsidRDefault="00CC7741" w:rsidP="00CC7741">
      <w:r>
        <w:t>}</w:t>
      </w:r>
    </w:p>
    <w:p w:rsidR="00CC7741" w:rsidRDefault="00CC7741" w:rsidP="00CC7741"/>
    <w:p w:rsidR="00CC7741" w:rsidRDefault="00CC7741" w:rsidP="00CC7741">
      <w:r>
        <w:t>AppSettings</w:t>
      </w:r>
    </w:p>
    <w:p w:rsidR="00CC7741" w:rsidRDefault="00CC7741" w:rsidP="00CC7741">
      <w:r>
        <w:t>{</w:t>
      </w:r>
    </w:p>
    <w:p w:rsidR="00CC7741" w:rsidRDefault="00B63FD4" w:rsidP="00CC7741">
      <w:r>
        <w:t xml:space="preserve"> </w:t>
      </w:r>
      <w:r>
        <w:tab/>
        <w:t xml:space="preserve">public long ID </w:t>
      </w:r>
      <w:r>
        <w:rPr>
          <w:color w:val="000000" w:themeColor="text1"/>
        </w:rPr>
        <w:t>{get; set;}</w:t>
      </w:r>
    </w:p>
    <w:p w:rsidR="00CC7741" w:rsidRDefault="00CC7741" w:rsidP="00CC7741">
      <w:r>
        <w:tab/>
      </w:r>
      <w:r w:rsidR="00B63FD4">
        <w:rPr>
          <w:color w:val="000000" w:themeColor="text1"/>
        </w:rPr>
        <w:t xml:space="preserve">public string </w:t>
      </w:r>
      <w:r w:rsidR="00B63FD4">
        <w:t xml:space="preserve">Name </w:t>
      </w:r>
      <w:r w:rsidR="00B63FD4">
        <w:rPr>
          <w:color w:val="000000" w:themeColor="text1"/>
        </w:rPr>
        <w:t>{get; set;}</w:t>
      </w:r>
    </w:p>
    <w:p w:rsidR="00CC7741" w:rsidRDefault="00CC7741" w:rsidP="00CC7741">
      <w:r>
        <w:tab/>
      </w:r>
      <w:r w:rsidR="00B63FD4">
        <w:rPr>
          <w:color w:val="000000" w:themeColor="text1"/>
        </w:rPr>
        <w:t xml:space="preserve">public string </w:t>
      </w:r>
      <w:r w:rsidR="00B63FD4">
        <w:t xml:space="preserve">Key </w:t>
      </w:r>
      <w:r w:rsidR="00B63FD4">
        <w:rPr>
          <w:color w:val="000000" w:themeColor="text1"/>
        </w:rPr>
        <w:t>{get; set;}</w:t>
      </w:r>
    </w:p>
    <w:p w:rsidR="00CC7741" w:rsidRDefault="00CC7741" w:rsidP="00CC7741">
      <w:r>
        <w:tab/>
      </w:r>
      <w:r w:rsidR="00B63FD4">
        <w:rPr>
          <w:color w:val="000000" w:themeColor="text1"/>
        </w:rPr>
        <w:t xml:space="preserve">public string </w:t>
      </w:r>
      <w:r>
        <w:t>Value</w:t>
      </w:r>
      <w:r w:rsidR="00B63FD4">
        <w:t xml:space="preserve"> </w:t>
      </w:r>
      <w:r w:rsidR="00B63FD4">
        <w:rPr>
          <w:color w:val="000000" w:themeColor="text1"/>
        </w:rPr>
        <w:t>{get; set;}</w:t>
      </w:r>
    </w:p>
    <w:p w:rsidR="00CC7741" w:rsidRDefault="00CC7741" w:rsidP="00CC7741">
      <w:r>
        <w:t>}</w:t>
      </w:r>
    </w:p>
    <w:p w:rsidR="00CC7741" w:rsidRDefault="00CC7741" w:rsidP="00CC7741"/>
    <w:p w:rsidR="00CC7741" w:rsidRDefault="00CC7741" w:rsidP="00CC7741">
      <w:r>
        <w:t xml:space="preserve">ClientUploadRequest </w:t>
      </w:r>
    </w:p>
    <w:p w:rsidR="00CC7741" w:rsidRDefault="00CC7741" w:rsidP="00CC7741">
      <w:r>
        <w:t>{</w:t>
      </w:r>
    </w:p>
    <w:p w:rsidR="00CC7741" w:rsidRDefault="00B63FD4" w:rsidP="00CC7741">
      <w:r>
        <w:tab/>
        <w:t xml:space="preserve">public long ID </w:t>
      </w:r>
      <w:r>
        <w:rPr>
          <w:color w:val="000000" w:themeColor="text1"/>
        </w:rPr>
        <w:t>{get; set;}</w:t>
      </w:r>
    </w:p>
    <w:p w:rsidR="00CC7741" w:rsidRDefault="00CC7741" w:rsidP="00CC7741">
      <w:r>
        <w:tab/>
      </w:r>
      <w:r w:rsidR="00B63FD4">
        <w:rPr>
          <w:color w:val="000000" w:themeColor="text1"/>
        </w:rPr>
        <w:t xml:space="preserve">public string </w:t>
      </w:r>
      <w:r w:rsidR="00B63FD4">
        <w:t xml:space="preserve">TableName </w:t>
      </w:r>
      <w:r w:rsidR="00B63FD4">
        <w:rPr>
          <w:color w:val="000000" w:themeColor="text1"/>
        </w:rPr>
        <w:t>{get; set;}</w:t>
      </w:r>
    </w:p>
    <w:p w:rsidR="00CC7741" w:rsidRDefault="00CC7741" w:rsidP="00CC7741">
      <w:r>
        <w:tab/>
      </w:r>
      <w:r w:rsidR="00B63FD4">
        <w:rPr>
          <w:color w:val="000000" w:themeColor="text1"/>
        </w:rPr>
        <w:t xml:space="preserve">public string </w:t>
      </w:r>
      <w:r w:rsidR="00B63FD4">
        <w:t xml:space="preserve">MetaData </w:t>
      </w:r>
      <w:r w:rsidR="00B63FD4">
        <w:rPr>
          <w:color w:val="000000" w:themeColor="text1"/>
        </w:rPr>
        <w:t>{get; set;}</w:t>
      </w:r>
    </w:p>
    <w:p w:rsidR="00CC7741" w:rsidRDefault="00CC7741" w:rsidP="00CC7741">
      <w:r>
        <w:tab/>
      </w:r>
      <w:r w:rsidR="00B63FD4">
        <w:rPr>
          <w:color w:val="000000" w:themeColor="text1"/>
        </w:rPr>
        <w:t xml:space="preserve">public string </w:t>
      </w:r>
      <w:r w:rsidR="00B63FD4">
        <w:t xml:space="preserve">Timestamp </w:t>
      </w:r>
      <w:r w:rsidR="00B63FD4">
        <w:rPr>
          <w:color w:val="000000" w:themeColor="text1"/>
        </w:rPr>
        <w:t>{get; set;}</w:t>
      </w:r>
    </w:p>
    <w:p w:rsidR="00CC7741" w:rsidRDefault="00CC7741" w:rsidP="00CC7741">
      <w:r>
        <w:tab/>
      </w:r>
      <w:r w:rsidR="00B63FD4">
        <w:rPr>
          <w:color w:val="000000" w:themeColor="text1"/>
        </w:rPr>
        <w:t xml:space="preserve">public string </w:t>
      </w:r>
      <w:r w:rsidR="00B63FD4">
        <w:t xml:space="preserve">Uploaded </w:t>
      </w:r>
      <w:r w:rsidR="00B63FD4">
        <w:rPr>
          <w:color w:val="000000" w:themeColor="text1"/>
        </w:rPr>
        <w:t>{get; set;}</w:t>
      </w:r>
    </w:p>
    <w:p w:rsidR="00CC7741" w:rsidRDefault="00CC7741" w:rsidP="00CC7741">
      <w:r>
        <w:tab/>
      </w:r>
      <w:r w:rsidR="00B63FD4">
        <w:rPr>
          <w:color w:val="000000" w:themeColor="text1"/>
        </w:rPr>
        <w:t xml:space="preserve">public string </w:t>
      </w:r>
      <w:r w:rsidR="00B63FD4">
        <w:t xml:space="preserve">GroupID </w:t>
      </w:r>
      <w:r w:rsidR="00B63FD4">
        <w:rPr>
          <w:color w:val="000000" w:themeColor="text1"/>
        </w:rPr>
        <w:t>{get; set;}</w:t>
      </w:r>
    </w:p>
    <w:p w:rsidR="00CC7741" w:rsidRDefault="00CC7741" w:rsidP="00CC7741">
      <w:r>
        <w:tab/>
      </w:r>
      <w:r w:rsidR="00B63FD4">
        <w:rPr>
          <w:color w:val="000000" w:themeColor="text1"/>
        </w:rPr>
        <w:t xml:space="preserve">public string </w:t>
      </w:r>
      <w:r w:rsidR="00B63FD4">
        <w:t xml:space="preserve">GroupDescription </w:t>
      </w:r>
      <w:r w:rsidR="00B63FD4">
        <w:rPr>
          <w:color w:val="000000" w:themeColor="text1"/>
        </w:rPr>
        <w:t>{get; set;}</w:t>
      </w:r>
    </w:p>
    <w:p w:rsidR="00CC7741" w:rsidRDefault="00CC7741" w:rsidP="00CC7741">
      <w:r>
        <w:tab/>
      </w:r>
      <w:r w:rsidR="00B63FD4">
        <w:rPr>
          <w:color w:val="000000" w:themeColor="text1"/>
        </w:rPr>
        <w:t xml:space="preserve">public string </w:t>
      </w:r>
      <w:r w:rsidR="00B63FD4">
        <w:t xml:space="preserve">Failed </w:t>
      </w:r>
      <w:r w:rsidR="00B63FD4">
        <w:rPr>
          <w:color w:val="000000" w:themeColor="text1"/>
        </w:rPr>
        <w:t>{get; set;}</w:t>
      </w:r>
    </w:p>
    <w:p w:rsidR="00CC7741" w:rsidRDefault="00CC7741" w:rsidP="00CC7741">
      <w:r>
        <w:tab/>
      </w:r>
      <w:r w:rsidR="00B63FD4">
        <w:rPr>
          <w:color w:val="000000" w:themeColor="text1"/>
        </w:rPr>
        <w:t xml:space="preserve">public string </w:t>
      </w:r>
      <w:r>
        <w:t>FailReason</w:t>
      </w:r>
      <w:r w:rsidR="00B63FD4">
        <w:t xml:space="preserve"> </w:t>
      </w:r>
      <w:r w:rsidR="00B63FD4">
        <w:rPr>
          <w:color w:val="000000" w:themeColor="text1"/>
        </w:rPr>
        <w:t>{get; set;}</w:t>
      </w:r>
    </w:p>
    <w:p w:rsidR="00CC7741" w:rsidRDefault="00CC7741" w:rsidP="00CC7741">
      <w:r>
        <w:t>}</w:t>
      </w:r>
    </w:p>
    <w:p w:rsidR="00CC7741" w:rsidRDefault="00CC7741" w:rsidP="00CC7741"/>
    <w:p w:rsidR="00CC7741" w:rsidRDefault="00CC7741" w:rsidP="00CC7741">
      <w:r>
        <w:t>JobSyncStatus</w:t>
      </w:r>
    </w:p>
    <w:p w:rsidR="00CC7741" w:rsidRDefault="00CC7741" w:rsidP="00CC7741">
      <w:r>
        <w:t>{</w:t>
      </w:r>
    </w:p>
    <w:p w:rsidR="00CC7741" w:rsidRDefault="00CC7741" w:rsidP="00CC7741">
      <w:r>
        <w:tab/>
      </w:r>
      <w:r w:rsidR="00B63FD4">
        <w:t xml:space="preserve">public long </w:t>
      </w:r>
      <w:r>
        <w:t>ID,</w:t>
      </w:r>
    </w:p>
    <w:p w:rsidR="00CC7741" w:rsidRDefault="00CC7741" w:rsidP="00CC7741">
      <w:r>
        <w:tab/>
      </w:r>
      <w:r w:rsidR="00B63FD4">
        <w:rPr>
          <w:color w:val="000000" w:themeColor="text1"/>
        </w:rPr>
        <w:t xml:space="preserve">public string </w:t>
      </w:r>
      <w:r w:rsidR="00B63FD4">
        <w:t xml:space="preserve">UserId </w:t>
      </w:r>
      <w:r w:rsidR="00B63FD4">
        <w:rPr>
          <w:color w:val="000000" w:themeColor="text1"/>
        </w:rPr>
        <w:t>{get; set;}</w:t>
      </w:r>
    </w:p>
    <w:p w:rsidR="00CC7741" w:rsidRDefault="00CC7741" w:rsidP="00CC7741">
      <w:r>
        <w:tab/>
      </w:r>
      <w:r w:rsidR="00B63FD4">
        <w:rPr>
          <w:color w:val="000000" w:themeColor="text1"/>
        </w:rPr>
        <w:t xml:space="preserve">public bool </w:t>
      </w:r>
      <w:r w:rsidR="00B63FD4">
        <w:t xml:space="preserve">HasSynced </w:t>
      </w:r>
      <w:r w:rsidR="00B63FD4">
        <w:rPr>
          <w:color w:val="000000" w:themeColor="text1"/>
        </w:rPr>
        <w:t>{get; set;}</w:t>
      </w:r>
    </w:p>
    <w:p w:rsidR="00CC7741" w:rsidRDefault="00CC7741" w:rsidP="00CC7741">
      <w:r>
        <w:tab/>
      </w:r>
      <w:r w:rsidR="00B63FD4">
        <w:rPr>
          <w:color w:val="000000" w:themeColor="text1"/>
        </w:rPr>
        <w:t>public string</w:t>
      </w:r>
      <w:r w:rsidR="00B63FD4">
        <w:t xml:space="preserve"> </w:t>
      </w:r>
      <w:r>
        <w:t>LastSynced</w:t>
      </w:r>
      <w:r w:rsidR="00B63FD4">
        <w:t xml:space="preserve"> </w:t>
      </w:r>
      <w:r w:rsidR="00B63FD4">
        <w:rPr>
          <w:color w:val="000000" w:themeColor="text1"/>
        </w:rPr>
        <w:t>{get; set;}</w:t>
      </w:r>
    </w:p>
    <w:p w:rsidR="00CC7741" w:rsidRDefault="00CC7741" w:rsidP="00CC7741">
      <w:r>
        <w:t>}</w:t>
      </w:r>
    </w:p>
    <w:p w:rsidR="00CC7741" w:rsidRDefault="00CC7741" w:rsidP="00CC7741"/>
    <w:p w:rsidR="00CC7741" w:rsidRDefault="00CC7741" w:rsidP="00CC7741">
      <w:r>
        <w:t>ErrorLog</w:t>
      </w:r>
    </w:p>
    <w:p w:rsidR="00CC7741" w:rsidRDefault="00CC7741" w:rsidP="00CC7741">
      <w:r>
        <w:t>{</w:t>
      </w:r>
    </w:p>
    <w:p w:rsidR="00CC7741" w:rsidRDefault="00B63FD4" w:rsidP="00CC7741">
      <w:r>
        <w:tab/>
        <w:t xml:space="preserve">public long ID </w:t>
      </w:r>
      <w:r>
        <w:rPr>
          <w:color w:val="000000" w:themeColor="text1"/>
        </w:rPr>
        <w:t>{get; set;}</w:t>
      </w:r>
    </w:p>
    <w:p w:rsidR="00CC7741" w:rsidRDefault="00CC7741" w:rsidP="00CC7741">
      <w:r>
        <w:tab/>
      </w:r>
      <w:r w:rsidR="00B63FD4">
        <w:rPr>
          <w:color w:val="000000" w:themeColor="text1"/>
        </w:rPr>
        <w:t xml:space="preserve">public string </w:t>
      </w:r>
      <w:r w:rsidR="00B63FD4">
        <w:t xml:space="preserve">Severity </w:t>
      </w:r>
      <w:r w:rsidR="00B63FD4">
        <w:rPr>
          <w:color w:val="000000" w:themeColor="text1"/>
        </w:rPr>
        <w:t>{get; set;}</w:t>
      </w:r>
    </w:p>
    <w:p w:rsidR="00CC7741" w:rsidRDefault="00CC7741" w:rsidP="00CC7741">
      <w:r>
        <w:tab/>
      </w:r>
      <w:r w:rsidR="00B63FD4">
        <w:rPr>
          <w:color w:val="000000" w:themeColor="text1"/>
        </w:rPr>
        <w:t xml:space="preserve">public string </w:t>
      </w:r>
      <w:r w:rsidR="00B63FD4">
        <w:t xml:space="preserve">Message </w:t>
      </w:r>
      <w:r w:rsidR="00B63FD4">
        <w:rPr>
          <w:color w:val="000000" w:themeColor="text1"/>
        </w:rPr>
        <w:t>{get; set;}</w:t>
      </w:r>
    </w:p>
    <w:p w:rsidR="00CC7741" w:rsidRDefault="00CC7741" w:rsidP="00CC7741">
      <w:r>
        <w:tab/>
      </w:r>
      <w:r w:rsidR="00B63FD4">
        <w:rPr>
          <w:color w:val="000000" w:themeColor="text1"/>
        </w:rPr>
        <w:t xml:space="preserve">public string </w:t>
      </w:r>
      <w:r w:rsidR="00B63FD4">
        <w:t xml:space="preserve">Error </w:t>
      </w:r>
      <w:r w:rsidR="00B63FD4">
        <w:rPr>
          <w:color w:val="000000" w:themeColor="text1"/>
        </w:rPr>
        <w:t>{get; set;}</w:t>
      </w:r>
    </w:p>
    <w:p w:rsidR="00CC7741" w:rsidRDefault="00CC7741" w:rsidP="00CC7741">
      <w:r>
        <w:lastRenderedPageBreak/>
        <w:tab/>
      </w:r>
      <w:r w:rsidR="00B63FD4">
        <w:rPr>
          <w:color w:val="000000" w:themeColor="text1"/>
        </w:rPr>
        <w:t xml:space="preserve">public string </w:t>
      </w:r>
      <w:r w:rsidR="00B63FD4">
        <w:t xml:space="preserve">StackTrace </w:t>
      </w:r>
      <w:r w:rsidR="00B63FD4">
        <w:rPr>
          <w:color w:val="000000" w:themeColor="text1"/>
        </w:rPr>
        <w:t>{get; set;}</w:t>
      </w:r>
    </w:p>
    <w:p w:rsidR="00CC7741" w:rsidRDefault="00CC7741" w:rsidP="00CC7741">
      <w:r>
        <w:tab/>
      </w:r>
      <w:r w:rsidR="00B63FD4">
        <w:rPr>
          <w:color w:val="000000" w:themeColor="text1"/>
        </w:rPr>
        <w:t xml:space="preserve">public string </w:t>
      </w:r>
      <w:r w:rsidR="00B63FD4">
        <w:t xml:space="preserve">Username </w:t>
      </w:r>
      <w:r w:rsidR="00B63FD4">
        <w:rPr>
          <w:color w:val="000000" w:themeColor="text1"/>
        </w:rPr>
        <w:t>{get; set;}</w:t>
      </w:r>
    </w:p>
    <w:p w:rsidR="00CC7741" w:rsidRDefault="00CC7741" w:rsidP="00CC7741">
      <w:r>
        <w:tab/>
      </w:r>
      <w:r w:rsidR="00B63FD4">
        <w:rPr>
          <w:color w:val="000000" w:themeColor="text1"/>
        </w:rPr>
        <w:t xml:space="preserve">public string </w:t>
      </w:r>
      <w:r w:rsidR="00B63FD4">
        <w:t xml:space="preserve">UploadedToServer </w:t>
      </w:r>
      <w:r w:rsidR="00B63FD4">
        <w:rPr>
          <w:color w:val="000000" w:themeColor="text1"/>
        </w:rPr>
        <w:t>{get; set;}</w:t>
      </w:r>
    </w:p>
    <w:p w:rsidR="00CC7741" w:rsidRDefault="00CC7741" w:rsidP="00CC7741">
      <w:r>
        <w:tab/>
      </w:r>
      <w:r w:rsidR="00B63FD4">
        <w:rPr>
          <w:color w:val="000000" w:themeColor="text1"/>
        </w:rPr>
        <w:t xml:space="preserve">public string </w:t>
      </w:r>
      <w:r w:rsidR="00B63FD4">
        <w:t xml:space="preserve">LoggedDate </w:t>
      </w:r>
      <w:r w:rsidR="00B63FD4">
        <w:rPr>
          <w:color w:val="000000" w:themeColor="text1"/>
        </w:rPr>
        <w:t>{get; set;}</w:t>
      </w:r>
    </w:p>
    <w:p w:rsidR="00CC7741" w:rsidRDefault="00CC7741" w:rsidP="00CC7741">
      <w:r>
        <w:tab/>
        <w:t>AppVersion</w:t>
      </w:r>
      <w:r w:rsidR="00B63FD4">
        <w:t xml:space="preserve"> </w:t>
      </w:r>
      <w:r w:rsidR="00B63FD4">
        <w:rPr>
          <w:color w:val="000000" w:themeColor="text1"/>
        </w:rPr>
        <w:t>{get; set;}</w:t>
      </w:r>
    </w:p>
    <w:p w:rsidR="00CC7741" w:rsidRDefault="00CC7741" w:rsidP="00CC7741">
      <w:r>
        <w:t>}</w:t>
      </w:r>
    </w:p>
    <w:p w:rsidR="00CC7741" w:rsidRDefault="00CC7741" w:rsidP="00CC7741"/>
    <w:p w:rsidR="00CC7741" w:rsidRDefault="00CC7741" w:rsidP="00CC7741"/>
    <w:p w:rsidR="00CC7741" w:rsidRDefault="00CC7741" w:rsidP="00CC7741">
      <w:r>
        <w:t>UploadRequestBackup</w:t>
      </w:r>
    </w:p>
    <w:p w:rsidR="00CC7741" w:rsidRDefault="00CC7741" w:rsidP="00CC7741">
      <w:r>
        <w:t>{</w:t>
      </w:r>
    </w:p>
    <w:p w:rsidR="00CC7741" w:rsidRDefault="00B63FD4" w:rsidP="00CC7741">
      <w:r>
        <w:tab/>
        <w:t xml:space="preserve">public long ID </w:t>
      </w:r>
      <w:r>
        <w:rPr>
          <w:color w:val="000000" w:themeColor="text1"/>
        </w:rPr>
        <w:t>{get; set;}</w:t>
      </w:r>
    </w:p>
    <w:p w:rsidR="00CC7741" w:rsidRDefault="00CC7741" w:rsidP="00CC7741">
      <w:r>
        <w:tab/>
      </w:r>
      <w:r w:rsidR="00B63FD4">
        <w:rPr>
          <w:color w:val="000000" w:themeColor="text1"/>
        </w:rPr>
        <w:t xml:space="preserve">public string </w:t>
      </w:r>
      <w:r>
        <w:t>Data</w:t>
      </w:r>
      <w:r w:rsidR="00B63FD4">
        <w:t xml:space="preserve"> </w:t>
      </w:r>
      <w:r w:rsidR="00B63FD4">
        <w:rPr>
          <w:color w:val="000000" w:themeColor="text1"/>
        </w:rPr>
        <w:t>{get; set;}</w:t>
      </w:r>
    </w:p>
    <w:p w:rsidR="00CC7741" w:rsidRDefault="00CC7741" w:rsidP="00CC7741">
      <w:r>
        <w:t>}</w:t>
      </w:r>
    </w:p>
    <w:p w:rsidR="00CC7741" w:rsidRDefault="00CC7741" w:rsidP="00CC7741"/>
    <w:p w:rsidR="00CC7741" w:rsidRDefault="00CC7741" w:rsidP="00CC7741">
      <w:r>
        <w:t>UserSetting</w:t>
      </w:r>
    </w:p>
    <w:p w:rsidR="00CC7741" w:rsidRDefault="00CC7741" w:rsidP="00CC7741">
      <w:r>
        <w:t>{</w:t>
      </w:r>
    </w:p>
    <w:p w:rsidR="00CC7741" w:rsidRDefault="00CC7741" w:rsidP="00CC7741">
      <w:r>
        <w:tab/>
      </w:r>
      <w:r w:rsidR="00B63FD4">
        <w:t xml:space="preserve">public long ID </w:t>
      </w:r>
      <w:r w:rsidR="00B63FD4">
        <w:rPr>
          <w:color w:val="000000" w:themeColor="text1"/>
        </w:rPr>
        <w:t>{get; set;}</w:t>
      </w:r>
    </w:p>
    <w:p w:rsidR="00CC7741" w:rsidRDefault="00CC7741" w:rsidP="00CC7741">
      <w:r>
        <w:tab/>
      </w:r>
      <w:r w:rsidR="00B63FD4">
        <w:rPr>
          <w:color w:val="000000" w:themeColor="text1"/>
        </w:rPr>
        <w:t xml:space="preserve">public string </w:t>
      </w:r>
      <w:r w:rsidR="00B63FD4">
        <w:t xml:space="preserve">SettingName </w:t>
      </w:r>
      <w:r w:rsidR="00B63FD4">
        <w:rPr>
          <w:color w:val="000000" w:themeColor="text1"/>
        </w:rPr>
        <w:t>{get; set;}</w:t>
      </w:r>
    </w:p>
    <w:p w:rsidR="00CC7741" w:rsidRDefault="00CC7741" w:rsidP="00CC7741">
      <w:r>
        <w:tab/>
      </w:r>
      <w:r w:rsidR="00B63FD4">
        <w:rPr>
          <w:color w:val="000000" w:themeColor="text1"/>
        </w:rPr>
        <w:t xml:space="preserve">public string </w:t>
      </w:r>
      <w:r w:rsidR="00B63FD4">
        <w:t xml:space="preserve">Value </w:t>
      </w:r>
      <w:r w:rsidR="00B63FD4">
        <w:rPr>
          <w:color w:val="000000" w:themeColor="text1"/>
        </w:rPr>
        <w:t>{get; set;}</w:t>
      </w:r>
    </w:p>
    <w:p w:rsidR="00CC7741" w:rsidRDefault="00CC7741" w:rsidP="00CC7741">
      <w:r>
        <w:tab/>
      </w:r>
      <w:r w:rsidR="00B63FD4">
        <w:rPr>
          <w:color w:val="000000" w:themeColor="text1"/>
        </w:rPr>
        <w:t xml:space="preserve">public string </w:t>
      </w:r>
      <w:r>
        <w:t>Username</w:t>
      </w:r>
      <w:r w:rsidR="00B63FD4">
        <w:t xml:space="preserve"> </w:t>
      </w:r>
      <w:r w:rsidR="00B63FD4">
        <w:rPr>
          <w:color w:val="000000" w:themeColor="text1"/>
        </w:rPr>
        <w:t>{get; set;}</w:t>
      </w:r>
    </w:p>
    <w:p w:rsidR="00CC7741" w:rsidRDefault="00CC7741" w:rsidP="00CC7741">
      <w:r>
        <w:t>}</w:t>
      </w:r>
    </w:p>
    <w:p w:rsidR="00CC7741" w:rsidRDefault="00CC7741" w:rsidP="00CC7741"/>
    <w:p w:rsidR="00CC7741" w:rsidRDefault="00CC7741" w:rsidP="00CC7741">
      <w:r>
        <w:t>User</w:t>
      </w:r>
    </w:p>
    <w:p w:rsidR="00CC7741" w:rsidRDefault="00CC7741" w:rsidP="00CC7741">
      <w:r>
        <w:t>{</w:t>
      </w:r>
    </w:p>
    <w:p w:rsidR="00CC7741" w:rsidRDefault="00B63FD4" w:rsidP="00CC7741">
      <w:r>
        <w:tab/>
        <w:t xml:space="preserve">public long ID </w:t>
      </w:r>
      <w:r>
        <w:rPr>
          <w:color w:val="000000" w:themeColor="text1"/>
        </w:rPr>
        <w:t>{get; set;}</w:t>
      </w:r>
    </w:p>
    <w:p w:rsidR="00CC7741" w:rsidRDefault="00CC7741" w:rsidP="00CC7741">
      <w:r>
        <w:tab/>
      </w:r>
      <w:r w:rsidR="00B63FD4">
        <w:rPr>
          <w:color w:val="000000" w:themeColor="text1"/>
        </w:rPr>
        <w:t xml:space="preserve">public string </w:t>
      </w:r>
      <w:r w:rsidR="00B63FD4">
        <w:t xml:space="preserve">KineticUsername </w:t>
      </w:r>
      <w:r w:rsidR="00B63FD4">
        <w:rPr>
          <w:color w:val="000000" w:themeColor="text1"/>
        </w:rPr>
        <w:t>{get; set;}</w:t>
      </w:r>
    </w:p>
    <w:p w:rsidR="00CC7741" w:rsidRDefault="00CC7741" w:rsidP="00CC7741">
      <w:r>
        <w:tab/>
      </w:r>
      <w:r w:rsidR="00B63FD4">
        <w:rPr>
          <w:color w:val="000000" w:themeColor="text1"/>
        </w:rPr>
        <w:t xml:space="preserve">public string </w:t>
      </w:r>
      <w:r>
        <w:t>AccessToken</w:t>
      </w:r>
      <w:r w:rsidR="00B63FD4">
        <w:t xml:space="preserve"> </w:t>
      </w:r>
      <w:r w:rsidR="00B63FD4">
        <w:rPr>
          <w:color w:val="000000" w:themeColor="text1"/>
        </w:rPr>
        <w:t>{get; set;}</w:t>
      </w:r>
    </w:p>
    <w:p w:rsidR="00CC7741" w:rsidRPr="00080541" w:rsidRDefault="00CC7741" w:rsidP="00CC7741">
      <w:r>
        <w:t>}</w:t>
      </w:r>
    </w:p>
    <w:p w:rsidR="00CC7741" w:rsidRDefault="00CC7741" w:rsidP="00CC7741">
      <w:pPr>
        <w:rPr>
          <w:color w:val="FF0000"/>
        </w:rPr>
      </w:pPr>
      <w:r>
        <w:rPr>
          <w:color w:val="FF0000"/>
        </w:rPr>
        <w:br w:type="page"/>
      </w:r>
    </w:p>
    <w:p w:rsidR="00CC7741" w:rsidRDefault="00CC7741" w:rsidP="00CC7741">
      <w:pPr>
        <w:pStyle w:val="Heading1"/>
      </w:pPr>
      <w:r>
        <w:lastRenderedPageBreak/>
        <w:t>Appendix 2</w:t>
      </w:r>
    </w:p>
    <w:p w:rsidR="00CC7741" w:rsidRDefault="00CC7741" w:rsidP="00CC7741">
      <w:r>
        <w:t>Data Database Data Model</w:t>
      </w:r>
    </w:p>
    <w:p w:rsidR="00CC7741" w:rsidRDefault="00CC7741" w:rsidP="00CC7741"/>
    <w:p w:rsidR="00CC7741" w:rsidRDefault="00CC7741" w:rsidP="00CC7741">
      <w:r>
        <w:t>Public class Address</w:t>
      </w:r>
    </w:p>
    <w:p w:rsidR="00CC7741" w:rsidRDefault="00CC7741" w:rsidP="00CC7741">
      <w:r>
        <w:t>{</w:t>
      </w:r>
    </w:p>
    <w:p w:rsidR="00CC7741" w:rsidRDefault="00CC7741" w:rsidP="00CC7741">
      <w:r>
        <w:tab/>
      </w:r>
      <w:r w:rsidRPr="00BA7CE8">
        <w:t>[Key]</w:t>
      </w:r>
    </w:p>
    <w:p w:rsidR="00CC7741" w:rsidRDefault="00CC7741" w:rsidP="00CC7741">
      <w:pPr>
        <w:ind w:firstLine="720"/>
        <w:rPr>
          <w:color w:val="000000" w:themeColor="text1"/>
        </w:rPr>
      </w:pPr>
      <w:r>
        <w:rPr>
          <w:color w:val="000000" w:themeColor="text1"/>
        </w:rPr>
        <w:t>public string ID {get; set;}</w:t>
      </w:r>
    </w:p>
    <w:p w:rsidR="00CC7741" w:rsidRDefault="00CC7741" w:rsidP="00CC7741">
      <w:pPr>
        <w:ind w:firstLine="720"/>
        <w:rPr>
          <w:color w:val="000000" w:themeColor="text1"/>
        </w:rPr>
      </w:pPr>
      <w:r>
        <w:rPr>
          <w:color w:val="000000" w:themeColor="text1"/>
        </w:rPr>
        <w:t>public string Line1 {get; set;}</w:t>
      </w:r>
    </w:p>
    <w:p w:rsidR="00CC7741" w:rsidRDefault="00CC7741" w:rsidP="00CC7741">
      <w:pPr>
        <w:ind w:firstLine="720"/>
        <w:rPr>
          <w:color w:val="000000" w:themeColor="text1"/>
        </w:rPr>
      </w:pPr>
      <w:r>
        <w:rPr>
          <w:color w:val="000000" w:themeColor="text1"/>
        </w:rPr>
        <w:t>public string Line2 {get; set;}</w:t>
      </w:r>
    </w:p>
    <w:p w:rsidR="00CC7741" w:rsidRDefault="00CC7741" w:rsidP="00CC7741">
      <w:pPr>
        <w:ind w:firstLine="720"/>
        <w:rPr>
          <w:color w:val="000000" w:themeColor="text1"/>
        </w:rPr>
      </w:pPr>
      <w:r>
        <w:rPr>
          <w:color w:val="000000" w:themeColor="text1"/>
        </w:rPr>
        <w:t>public string Line3 {get; set;}</w:t>
      </w:r>
    </w:p>
    <w:p w:rsidR="00CC7741" w:rsidRDefault="00CC7741" w:rsidP="00CC7741">
      <w:pPr>
        <w:ind w:firstLine="720"/>
        <w:rPr>
          <w:color w:val="000000" w:themeColor="text1"/>
        </w:rPr>
      </w:pPr>
      <w:r>
        <w:rPr>
          <w:color w:val="000000" w:themeColor="text1"/>
        </w:rPr>
        <w:t>public string Line4 {get; set;}</w:t>
      </w:r>
    </w:p>
    <w:p w:rsidR="00CC7741" w:rsidRDefault="00CC7741" w:rsidP="00CC7741">
      <w:pPr>
        <w:ind w:firstLine="720"/>
        <w:rPr>
          <w:color w:val="000000" w:themeColor="text1"/>
        </w:rPr>
      </w:pPr>
      <w:r>
        <w:rPr>
          <w:color w:val="000000" w:themeColor="text1"/>
        </w:rPr>
        <w:t>public string City {get; set;}</w:t>
      </w:r>
    </w:p>
    <w:p w:rsidR="00CC7741" w:rsidRDefault="00CC7741" w:rsidP="00CC7741">
      <w:pPr>
        <w:ind w:firstLine="720"/>
        <w:rPr>
          <w:color w:val="000000" w:themeColor="text1"/>
        </w:rPr>
      </w:pPr>
      <w:r>
        <w:rPr>
          <w:color w:val="000000" w:themeColor="text1"/>
        </w:rPr>
        <w:t>public string Region {get; set;}</w:t>
      </w:r>
    </w:p>
    <w:p w:rsidR="00CC7741" w:rsidRDefault="00CC7741" w:rsidP="00CC7741">
      <w:pPr>
        <w:ind w:firstLine="720"/>
        <w:rPr>
          <w:color w:val="000000" w:themeColor="text1"/>
        </w:rPr>
      </w:pPr>
      <w:r>
        <w:rPr>
          <w:color w:val="000000" w:themeColor="text1"/>
        </w:rPr>
        <w:t>public string Country {get; set;}</w:t>
      </w:r>
    </w:p>
    <w:p w:rsidR="00CC7741" w:rsidRPr="006F3167" w:rsidRDefault="00CC7741" w:rsidP="00CC7741">
      <w:pPr>
        <w:ind w:firstLine="720"/>
        <w:rPr>
          <w:color w:val="000000" w:themeColor="text1"/>
        </w:rPr>
      </w:pPr>
      <w:r>
        <w:rPr>
          <w:color w:val="000000" w:themeColor="text1"/>
        </w:rPr>
        <w:t>public string Postcode {get; set;}</w:t>
      </w:r>
    </w:p>
    <w:p w:rsidR="00CC7741" w:rsidRDefault="00CC7741" w:rsidP="00CC7741">
      <w:r>
        <w:t>}</w:t>
      </w:r>
    </w:p>
    <w:p w:rsidR="00CC7741" w:rsidRDefault="00CC7741" w:rsidP="00CC7741"/>
    <w:p w:rsidR="00CC7741" w:rsidRDefault="00CC7741" w:rsidP="00CC7741">
      <w:r>
        <w:t>public class Contact</w:t>
      </w:r>
    </w:p>
    <w:p w:rsidR="00CC7741" w:rsidRDefault="00CC7741" w:rsidP="00CC7741">
      <w:r>
        <w:t>{</w:t>
      </w:r>
    </w:p>
    <w:p w:rsidR="00CC7741" w:rsidRDefault="00CC7741" w:rsidP="00CC7741">
      <w:r>
        <w:tab/>
      </w:r>
      <w:r w:rsidRPr="00BA7CE8">
        <w:t>[Key]</w:t>
      </w:r>
    </w:p>
    <w:p w:rsidR="00CC7741" w:rsidRDefault="00CC7741" w:rsidP="00CC7741">
      <w:pPr>
        <w:ind w:firstLine="720"/>
        <w:rPr>
          <w:color w:val="000000" w:themeColor="text1"/>
        </w:rPr>
      </w:pPr>
      <w:r>
        <w:rPr>
          <w:color w:val="000000" w:themeColor="text1"/>
        </w:rPr>
        <w:t>public string ID {get; set;}</w:t>
      </w:r>
    </w:p>
    <w:p w:rsidR="00CC7741" w:rsidRDefault="00CC7741" w:rsidP="00CC7741">
      <w:pPr>
        <w:ind w:firstLine="720"/>
        <w:rPr>
          <w:color w:val="000000" w:themeColor="text1"/>
        </w:rPr>
      </w:pPr>
      <w:r>
        <w:rPr>
          <w:color w:val="000000" w:themeColor="text1"/>
        </w:rPr>
        <w:t>public string Name {get; set;}</w:t>
      </w:r>
    </w:p>
    <w:p w:rsidR="00CC7741" w:rsidRDefault="00CC7741" w:rsidP="00CC7741">
      <w:r>
        <w:tab/>
        <w:t>public bool IsArchived {get; set;}</w:t>
      </w:r>
    </w:p>
    <w:p w:rsidR="00CC7741" w:rsidRDefault="00CC7741" w:rsidP="00CC7741">
      <w:r>
        <w:tab/>
      </w:r>
      <w:r w:rsidRPr="00BA7CE8">
        <w:t>[ForeignKey("</w:t>
      </w:r>
      <w:r>
        <w:t>Address</w:t>
      </w:r>
      <w:r w:rsidRPr="00BA7CE8">
        <w:t>")]</w:t>
      </w:r>
    </w:p>
    <w:p w:rsidR="00CC7741" w:rsidRDefault="00CC7741" w:rsidP="00CC7741">
      <w:r>
        <w:tab/>
        <w:t>public string AddressID {get; set}</w:t>
      </w:r>
    </w:p>
    <w:p w:rsidR="00CC7741" w:rsidRDefault="00CC7741" w:rsidP="00CC7741"/>
    <w:p w:rsidR="00CC7741" w:rsidRDefault="00CC7741" w:rsidP="00CC7741">
      <w:r>
        <w:tab/>
      </w:r>
      <w:r w:rsidRPr="00BA7CE8">
        <w:rPr>
          <w:color w:val="000000" w:themeColor="text1"/>
        </w:rPr>
        <w:t>public virtual Address Address {get; set;}</w:t>
      </w:r>
    </w:p>
    <w:p w:rsidR="00CC7741" w:rsidRDefault="00CC7741" w:rsidP="00CC7741">
      <w:r>
        <w:t>}</w:t>
      </w:r>
    </w:p>
    <w:p w:rsidR="00CC7741" w:rsidRDefault="00CC7741" w:rsidP="00CC7741"/>
    <w:p w:rsidR="00CC7741" w:rsidRDefault="00CC7741" w:rsidP="00CC7741">
      <w:r>
        <w:t>public class Customer</w:t>
      </w:r>
    </w:p>
    <w:p w:rsidR="00CC7741" w:rsidRDefault="00CC7741" w:rsidP="00CC7741">
      <w:r>
        <w:t>{</w:t>
      </w:r>
    </w:p>
    <w:p w:rsidR="00CC7741" w:rsidRDefault="00CC7741" w:rsidP="00CC7741">
      <w:r>
        <w:tab/>
      </w:r>
      <w:r w:rsidRPr="00BA7CE8">
        <w:t>[Key]</w:t>
      </w:r>
    </w:p>
    <w:p w:rsidR="00CC7741" w:rsidRDefault="00CC7741" w:rsidP="00CC7741">
      <w:pPr>
        <w:ind w:firstLine="720"/>
        <w:rPr>
          <w:color w:val="000000" w:themeColor="text1"/>
        </w:rPr>
      </w:pPr>
      <w:r>
        <w:rPr>
          <w:color w:val="000000" w:themeColor="text1"/>
        </w:rPr>
        <w:t>public string ID {get; set;}</w:t>
      </w:r>
    </w:p>
    <w:p w:rsidR="00CC7741" w:rsidRDefault="00CC7741" w:rsidP="00CC7741">
      <w:pPr>
        <w:ind w:firstLine="720"/>
        <w:rPr>
          <w:color w:val="000000" w:themeColor="text1"/>
        </w:rPr>
      </w:pPr>
      <w:r>
        <w:rPr>
          <w:color w:val="000000" w:themeColor="text1"/>
        </w:rPr>
        <w:t>public string Name {get; set;}</w:t>
      </w:r>
    </w:p>
    <w:p w:rsidR="00CC7741" w:rsidRPr="00F95381" w:rsidRDefault="00CC7741" w:rsidP="00CC7741">
      <w:pPr>
        <w:ind w:firstLine="720"/>
        <w:rPr>
          <w:color w:val="000000" w:themeColor="text1"/>
        </w:rPr>
      </w:pPr>
      <w:r>
        <w:rPr>
          <w:color w:val="000000" w:themeColor="text1"/>
        </w:rPr>
        <w:t>public bool IsArchived {get; set;}</w:t>
      </w:r>
    </w:p>
    <w:p w:rsidR="00CC7741" w:rsidRDefault="00CC7741" w:rsidP="00CC7741">
      <w:r>
        <w:t>}</w:t>
      </w:r>
    </w:p>
    <w:p w:rsidR="00CC7741" w:rsidRPr="005C2F6F" w:rsidRDefault="00CC7741" w:rsidP="00CC7741">
      <w:pPr>
        <w:rPr>
          <w:color w:val="000000" w:themeColor="text1"/>
        </w:rPr>
      </w:pPr>
    </w:p>
    <w:p w:rsidR="00CC7741" w:rsidRPr="005C2F6F" w:rsidRDefault="00CC7741" w:rsidP="00CC7741">
      <w:pPr>
        <w:rPr>
          <w:color w:val="000000" w:themeColor="text1"/>
        </w:rPr>
      </w:pPr>
      <w:r>
        <w:rPr>
          <w:color w:val="000000" w:themeColor="text1"/>
        </w:rPr>
        <w:t xml:space="preserve">public class </w:t>
      </w:r>
      <w:r w:rsidRPr="005C2F6F">
        <w:rPr>
          <w:color w:val="000000" w:themeColor="text1"/>
        </w:rPr>
        <w:t>Data</w:t>
      </w:r>
    </w:p>
    <w:p w:rsidR="00CC7741" w:rsidRDefault="00CC7741" w:rsidP="00CC7741">
      <w:pPr>
        <w:rPr>
          <w:color w:val="000000" w:themeColor="text1"/>
        </w:rPr>
      </w:pPr>
      <w:r w:rsidRPr="005C2F6F">
        <w:rPr>
          <w:color w:val="000000" w:themeColor="text1"/>
        </w:rPr>
        <w:t>{</w:t>
      </w:r>
    </w:p>
    <w:p w:rsidR="00CC7741" w:rsidRPr="005C2F6F" w:rsidRDefault="00CC7741" w:rsidP="00CC7741">
      <w:pPr>
        <w:rPr>
          <w:color w:val="000000" w:themeColor="text1"/>
        </w:rPr>
      </w:pPr>
      <w:r>
        <w:rPr>
          <w:color w:val="000000" w:themeColor="text1"/>
        </w:rPr>
        <w:tab/>
      </w:r>
      <w:r w:rsidRPr="00BA7CE8">
        <w:t>[Key]</w:t>
      </w:r>
    </w:p>
    <w:p w:rsidR="00CC7741" w:rsidRPr="005C2F6F" w:rsidRDefault="00CC7741" w:rsidP="00CC7741">
      <w:pPr>
        <w:rPr>
          <w:color w:val="000000" w:themeColor="text1"/>
        </w:rPr>
      </w:pPr>
      <w:r w:rsidRPr="005C2F6F">
        <w:rPr>
          <w:color w:val="000000" w:themeColor="text1"/>
        </w:rPr>
        <w:tab/>
      </w:r>
      <w:r>
        <w:rPr>
          <w:color w:val="000000" w:themeColor="text1"/>
        </w:rPr>
        <w:t>public string ID {get; set;}</w:t>
      </w:r>
    </w:p>
    <w:p w:rsidR="00CC7741" w:rsidRPr="005C2F6F" w:rsidRDefault="00CC7741" w:rsidP="00CC7741">
      <w:pPr>
        <w:rPr>
          <w:color w:val="000000" w:themeColor="text1"/>
        </w:rPr>
      </w:pPr>
      <w:r w:rsidRPr="005C2F6F">
        <w:rPr>
          <w:color w:val="000000" w:themeColor="text1"/>
        </w:rPr>
        <w:tab/>
      </w:r>
      <w:r>
        <w:rPr>
          <w:color w:val="000000" w:themeColor="text1"/>
        </w:rPr>
        <w:t xml:space="preserve">public string </w:t>
      </w:r>
      <w:r w:rsidRPr="005C2F6F">
        <w:rPr>
          <w:color w:val="000000" w:themeColor="text1"/>
        </w:rPr>
        <w:t>Type</w:t>
      </w:r>
      <w:r>
        <w:rPr>
          <w:color w:val="000000" w:themeColor="text1"/>
        </w:rPr>
        <w:t xml:space="preserve"> {get; set;}</w:t>
      </w:r>
    </w:p>
    <w:p w:rsidR="00CC7741" w:rsidRPr="005C2F6F" w:rsidRDefault="00CC7741" w:rsidP="00CC7741">
      <w:pPr>
        <w:rPr>
          <w:color w:val="000000" w:themeColor="text1"/>
        </w:rPr>
      </w:pPr>
      <w:r w:rsidRPr="005C2F6F">
        <w:rPr>
          <w:color w:val="000000" w:themeColor="text1"/>
        </w:rPr>
        <w:tab/>
      </w:r>
      <w:r>
        <w:rPr>
          <w:color w:val="000000" w:themeColor="text1"/>
        </w:rPr>
        <w:t xml:space="preserve">public string </w:t>
      </w:r>
      <w:r w:rsidRPr="005C2F6F">
        <w:rPr>
          <w:color w:val="000000" w:themeColor="text1"/>
        </w:rPr>
        <w:t>Object</w:t>
      </w:r>
      <w:r>
        <w:rPr>
          <w:color w:val="000000" w:themeColor="text1"/>
        </w:rPr>
        <w:t xml:space="preserve"> {get; set;}</w:t>
      </w:r>
    </w:p>
    <w:p w:rsidR="00CC7741" w:rsidRPr="005C2F6F" w:rsidRDefault="00CC7741" w:rsidP="00CC7741">
      <w:pPr>
        <w:rPr>
          <w:color w:val="000000" w:themeColor="text1"/>
        </w:rPr>
      </w:pPr>
      <w:r w:rsidRPr="005C2F6F">
        <w:rPr>
          <w:color w:val="000000" w:themeColor="text1"/>
        </w:rPr>
        <w:tab/>
      </w:r>
      <w:r>
        <w:rPr>
          <w:color w:val="000000" w:themeColor="text1"/>
        </w:rPr>
        <w:t xml:space="preserve">public long </w:t>
      </w:r>
      <w:r w:rsidRPr="005C2F6F">
        <w:rPr>
          <w:color w:val="000000" w:themeColor="text1"/>
        </w:rPr>
        <w:t>SyncAuditTicks</w:t>
      </w:r>
      <w:r>
        <w:rPr>
          <w:color w:val="000000" w:themeColor="text1"/>
        </w:rPr>
        <w:t xml:space="preserve"> {get; set;}</w:t>
      </w:r>
    </w:p>
    <w:p w:rsidR="00CC7741" w:rsidRPr="005C2F6F" w:rsidRDefault="00CC7741" w:rsidP="00CC7741">
      <w:pPr>
        <w:rPr>
          <w:color w:val="000000" w:themeColor="text1"/>
        </w:rPr>
      </w:pPr>
      <w:r w:rsidRPr="005C2F6F">
        <w:rPr>
          <w:color w:val="000000" w:themeColor="text1"/>
        </w:rPr>
        <w:tab/>
      </w:r>
      <w:r>
        <w:rPr>
          <w:color w:val="000000" w:themeColor="text1"/>
        </w:rPr>
        <w:t>public bool IsSyncRequired {get; set;}</w:t>
      </w:r>
    </w:p>
    <w:p w:rsidR="00CC7741" w:rsidRPr="005C2F6F" w:rsidRDefault="00CC7741" w:rsidP="00CC7741">
      <w:pPr>
        <w:rPr>
          <w:color w:val="000000" w:themeColor="text1"/>
        </w:rPr>
      </w:pPr>
      <w:r w:rsidRPr="005C2F6F">
        <w:rPr>
          <w:color w:val="000000" w:themeColor="text1"/>
        </w:rPr>
        <w:t>}</w:t>
      </w:r>
    </w:p>
    <w:p w:rsidR="00CC7741" w:rsidRPr="005C2F6F" w:rsidRDefault="00CC7741" w:rsidP="00CC7741">
      <w:pPr>
        <w:rPr>
          <w:color w:val="000000" w:themeColor="text1"/>
        </w:rPr>
      </w:pPr>
    </w:p>
    <w:p w:rsidR="00CC7741" w:rsidRPr="005C2F6F" w:rsidRDefault="00CC7741" w:rsidP="00CC7741">
      <w:pPr>
        <w:rPr>
          <w:color w:val="000000" w:themeColor="text1"/>
        </w:rPr>
      </w:pPr>
      <w:r>
        <w:rPr>
          <w:color w:val="000000" w:themeColor="text1"/>
        </w:rPr>
        <w:t xml:space="preserve">public class </w:t>
      </w:r>
      <w:r w:rsidRPr="005C2F6F">
        <w:rPr>
          <w:color w:val="000000" w:themeColor="text1"/>
        </w:rPr>
        <w:t>Definition</w:t>
      </w:r>
    </w:p>
    <w:p w:rsidR="00CC7741" w:rsidRDefault="00CC7741" w:rsidP="00CC7741">
      <w:pPr>
        <w:rPr>
          <w:color w:val="000000" w:themeColor="text1"/>
        </w:rPr>
      </w:pPr>
      <w:r w:rsidRPr="005C2F6F">
        <w:rPr>
          <w:color w:val="000000" w:themeColor="text1"/>
        </w:rPr>
        <w:t>{</w:t>
      </w:r>
    </w:p>
    <w:p w:rsidR="00CC7741" w:rsidRPr="005C2F6F" w:rsidRDefault="00CC7741" w:rsidP="00CC7741">
      <w:pPr>
        <w:rPr>
          <w:color w:val="000000" w:themeColor="text1"/>
        </w:rPr>
      </w:pPr>
      <w:r>
        <w:rPr>
          <w:color w:val="000000" w:themeColor="text1"/>
        </w:rPr>
        <w:tab/>
      </w:r>
      <w:r w:rsidRPr="00BA7CE8">
        <w:t>[Key]</w:t>
      </w:r>
    </w:p>
    <w:p w:rsidR="00CC7741" w:rsidRPr="005C2F6F" w:rsidRDefault="00CC7741" w:rsidP="00CC7741">
      <w:pPr>
        <w:rPr>
          <w:color w:val="000000" w:themeColor="text1"/>
        </w:rPr>
      </w:pPr>
      <w:r w:rsidRPr="005C2F6F">
        <w:rPr>
          <w:color w:val="000000" w:themeColor="text1"/>
        </w:rPr>
        <w:lastRenderedPageBreak/>
        <w:tab/>
      </w:r>
      <w:r>
        <w:rPr>
          <w:color w:val="000000" w:themeColor="text1"/>
        </w:rPr>
        <w:t>public string ID {get; set;}</w:t>
      </w:r>
    </w:p>
    <w:p w:rsidR="00CC7741" w:rsidRPr="005C2F6F" w:rsidRDefault="00CC7741" w:rsidP="00CC7741">
      <w:pPr>
        <w:rPr>
          <w:color w:val="000000" w:themeColor="text1"/>
        </w:rPr>
      </w:pPr>
      <w:r w:rsidRPr="005C2F6F">
        <w:rPr>
          <w:color w:val="000000" w:themeColor="text1"/>
        </w:rPr>
        <w:tab/>
      </w:r>
      <w:r>
        <w:rPr>
          <w:color w:val="000000" w:themeColor="text1"/>
        </w:rPr>
        <w:t xml:space="preserve">public string </w:t>
      </w:r>
      <w:r w:rsidRPr="005C2F6F">
        <w:rPr>
          <w:color w:val="000000" w:themeColor="text1"/>
        </w:rPr>
        <w:t>Type</w:t>
      </w:r>
      <w:r>
        <w:rPr>
          <w:color w:val="000000" w:themeColor="text1"/>
        </w:rPr>
        <w:t xml:space="preserve"> {get; set;}</w:t>
      </w:r>
    </w:p>
    <w:p w:rsidR="00CC7741" w:rsidRPr="005C2F6F" w:rsidRDefault="00CC7741" w:rsidP="00CC7741">
      <w:pPr>
        <w:rPr>
          <w:color w:val="000000" w:themeColor="text1"/>
        </w:rPr>
      </w:pPr>
      <w:r w:rsidRPr="005C2F6F">
        <w:rPr>
          <w:color w:val="000000" w:themeColor="text1"/>
        </w:rPr>
        <w:tab/>
      </w:r>
      <w:r>
        <w:rPr>
          <w:color w:val="000000" w:themeColor="text1"/>
        </w:rPr>
        <w:t xml:space="preserve">public string </w:t>
      </w:r>
      <w:r w:rsidRPr="005C2F6F">
        <w:rPr>
          <w:color w:val="000000" w:themeColor="text1"/>
        </w:rPr>
        <w:t>Object</w:t>
      </w:r>
      <w:r>
        <w:rPr>
          <w:color w:val="000000" w:themeColor="text1"/>
        </w:rPr>
        <w:t xml:space="preserve"> {get; set;}</w:t>
      </w:r>
    </w:p>
    <w:p w:rsidR="00CC7741" w:rsidRPr="005C2F6F" w:rsidRDefault="00CC7741" w:rsidP="00CC7741">
      <w:pPr>
        <w:rPr>
          <w:color w:val="000000" w:themeColor="text1"/>
        </w:rPr>
      </w:pPr>
      <w:r w:rsidRPr="005C2F6F">
        <w:rPr>
          <w:color w:val="000000" w:themeColor="text1"/>
        </w:rPr>
        <w:tab/>
      </w:r>
      <w:r>
        <w:rPr>
          <w:color w:val="000000" w:themeColor="text1"/>
        </w:rPr>
        <w:t xml:space="preserve">public long </w:t>
      </w:r>
      <w:r w:rsidRPr="005C2F6F">
        <w:rPr>
          <w:color w:val="000000" w:themeColor="text1"/>
        </w:rPr>
        <w:t>SyncAuditTicks</w:t>
      </w:r>
      <w:r>
        <w:rPr>
          <w:color w:val="000000" w:themeColor="text1"/>
        </w:rPr>
        <w:t xml:space="preserve"> {get; set;}</w:t>
      </w:r>
    </w:p>
    <w:p w:rsidR="00CC7741" w:rsidRDefault="00CC7741" w:rsidP="00CC7741">
      <w:pPr>
        <w:rPr>
          <w:color w:val="000000" w:themeColor="text1"/>
        </w:rPr>
      </w:pPr>
      <w:r w:rsidRPr="005C2F6F">
        <w:rPr>
          <w:color w:val="000000" w:themeColor="text1"/>
        </w:rPr>
        <w:t>}</w:t>
      </w:r>
    </w:p>
    <w:p w:rsidR="00CC7741" w:rsidRPr="00E27A05" w:rsidRDefault="00CC7741" w:rsidP="00CC7741">
      <w:pPr>
        <w:rPr>
          <w:color w:val="FF0000"/>
        </w:rPr>
      </w:pPr>
    </w:p>
    <w:p w:rsidR="00CC7741" w:rsidRPr="00E27A05" w:rsidRDefault="00CC7741" w:rsidP="00CC7741">
      <w:pPr>
        <w:rPr>
          <w:color w:val="000000" w:themeColor="text1"/>
        </w:rPr>
      </w:pPr>
      <w:r>
        <w:rPr>
          <w:color w:val="000000" w:themeColor="text1"/>
        </w:rPr>
        <w:t xml:space="preserve">public class </w:t>
      </w:r>
      <w:r w:rsidRPr="00E27A05">
        <w:rPr>
          <w:color w:val="000000" w:themeColor="text1"/>
        </w:rPr>
        <w:t>Filestore</w:t>
      </w:r>
    </w:p>
    <w:p w:rsidR="00CC7741" w:rsidRDefault="00CC7741" w:rsidP="00CC7741">
      <w:pPr>
        <w:rPr>
          <w:color w:val="000000" w:themeColor="text1"/>
        </w:rPr>
      </w:pPr>
      <w:r w:rsidRPr="00E27A05">
        <w:rPr>
          <w:color w:val="000000" w:themeColor="text1"/>
        </w:rPr>
        <w:t>{</w:t>
      </w:r>
    </w:p>
    <w:p w:rsidR="00CC7741" w:rsidRPr="00E27A05" w:rsidRDefault="00CC7741" w:rsidP="00CC7741">
      <w:pPr>
        <w:rPr>
          <w:color w:val="000000" w:themeColor="text1"/>
        </w:rPr>
      </w:pPr>
      <w:r>
        <w:rPr>
          <w:color w:val="000000" w:themeColor="text1"/>
        </w:rPr>
        <w:tab/>
      </w:r>
      <w:r w:rsidRPr="00BA7CE8">
        <w:t>[Key]</w:t>
      </w:r>
    </w:p>
    <w:p w:rsidR="00CC7741" w:rsidRPr="00E27A05" w:rsidRDefault="00CC7741" w:rsidP="00CC7741">
      <w:pPr>
        <w:rPr>
          <w:color w:val="000000" w:themeColor="text1"/>
        </w:rPr>
      </w:pPr>
      <w:r w:rsidRPr="00E27A05">
        <w:rPr>
          <w:color w:val="000000" w:themeColor="text1"/>
        </w:rPr>
        <w:tab/>
      </w:r>
      <w:r>
        <w:rPr>
          <w:color w:val="000000" w:themeColor="text1"/>
        </w:rPr>
        <w:t>public string ID {get; set;}</w:t>
      </w:r>
    </w:p>
    <w:p w:rsidR="00CC7741" w:rsidRPr="00E27A05" w:rsidRDefault="00CC7741" w:rsidP="00CC7741">
      <w:pPr>
        <w:rPr>
          <w:color w:val="000000" w:themeColor="text1"/>
        </w:rPr>
      </w:pPr>
      <w:r w:rsidRPr="00E27A05">
        <w:rPr>
          <w:color w:val="000000" w:themeColor="text1"/>
        </w:rPr>
        <w:tab/>
      </w:r>
      <w:r>
        <w:rPr>
          <w:color w:val="000000" w:themeColor="text1"/>
        </w:rPr>
        <w:t>public string Title {get; set;}</w:t>
      </w:r>
    </w:p>
    <w:p w:rsidR="00CC7741" w:rsidRPr="00E27A05" w:rsidRDefault="00CC7741" w:rsidP="00CC7741">
      <w:pPr>
        <w:rPr>
          <w:color w:val="000000" w:themeColor="text1"/>
        </w:rPr>
      </w:pPr>
      <w:r w:rsidRPr="00E27A05">
        <w:rPr>
          <w:color w:val="000000" w:themeColor="text1"/>
        </w:rPr>
        <w:tab/>
      </w:r>
      <w:r>
        <w:rPr>
          <w:color w:val="000000" w:themeColor="text1"/>
        </w:rPr>
        <w:t xml:space="preserve">public string </w:t>
      </w:r>
      <w:r w:rsidRPr="00E27A05">
        <w:rPr>
          <w:color w:val="000000" w:themeColor="text1"/>
        </w:rPr>
        <w:t>Filename</w:t>
      </w:r>
      <w:r>
        <w:rPr>
          <w:color w:val="000000" w:themeColor="text1"/>
        </w:rPr>
        <w:t xml:space="preserve"> {get; set;}</w:t>
      </w:r>
    </w:p>
    <w:p w:rsidR="00CC7741" w:rsidRPr="00E27A05" w:rsidRDefault="00CC7741" w:rsidP="00CC7741">
      <w:pPr>
        <w:rPr>
          <w:color w:val="000000" w:themeColor="text1"/>
        </w:rPr>
      </w:pPr>
      <w:r w:rsidRPr="00E27A05">
        <w:rPr>
          <w:color w:val="000000" w:themeColor="text1"/>
        </w:rPr>
        <w:tab/>
      </w:r>
      <w:r>
        <w:rPr>
          <w:color w:val="000000" w:themeColor="text1"/>
        </w:rPr>
        <w:t xml:space="preserve">public string </w:t>
      </w:r>
      <w:r w:rsidRPr="00E27A05">
        <w:rPr>
          <w:color w:val="000000" w:themeColor="text1"/>
        </w:rPr>
        <w:t>FileType</w:t>
      </w:r>
      <w:r>
        <w:rPr>
          <w:color w:val="000000" w:themeColor="text1"/>
        </w:rPr>
        <w:t xml:space="preserve"> {get; set;}</w:t>
      </w:r>
    </w:p>
    <w:p w:rsidR="00CC7741" w:rsidRPr="00E27A05" w:rsidRDefault="00CC7741" w:rsidP="00CC7741">
      <w:pPr>
        <w:rPr>
          <w:color w:val="000000" w:themeColor="text1"/>
        </w:rPr>
      </w:pPr>
      <w:r w:rsidRPr="00E27A05">
        <w:rPr>
          <w:color w:val="000000" w:themeColor="text1"/>
        </w:rPr>
        <w:tab/>
      </w:r>
      <w:r>
        <w:rPr>
          <w:color w:val="000000" w:themeColor="text1"/>
        </w:rPr>
        <w:t xml:space="preserve">public DateTime? </w:t>
      </w:r>
      <w:r w:rsidRPr="00E27A05">
        <w:rPr>
          <w:color w:val="000000" w:themeColor="text1"/>
        </w:rPr>
        <w:t>LastUpdated</w:t>
      </w:r>
      <w:r>
        <w:rPr>
          <w:color w:val="000000" w:themeColor="text1"/>
        </w:rPr>
        <w:t xml:space="preserve"> {get;set;}</w:t>
      </w:r>
    </w:p>
    <w:p w:rsidR="00CC7741" w:rsidRDefault="00CC7741" w:rsidP="00CC7741">
      <w:pPr>
        <w:rPr>
          <w:color w:val="000000" w:themeColor="text1"/>
        </w:rPr>
      </w:pPr>
      <w:r w:rsidRPr="00E27A05">
        <w:rPr>
          <w:color w:val="000000" w:themeColor="text1"/>
        </w:rPr>
        <w:t>}</w:t>
      </w:r>
    </w:p>
    <w:p w:rsidR="00CC7741" w:rsidRDefault="00CC7741" w:rsidP="00CC7741">
      <w:pPr>
        <w:rPr>
          <w:color w:val="000000" w:themeColor="text1"/>
        </w:rPr>
      </w:pPr>
    </w:p>
    <w:p w:rsidR="00CC7741" w:rsidRDefault="00CC7741" w:rsidP="00CC7741">
      <w:r>
        <w:t>public class Job</w:t>
      </w:r>
    </w:p>
    <w:p w:rsidR="00CC7741" w:rsidRDefault="00CC7741" w:rsidP="00CC7741">
      <w:r>
        <w:t>{</w:t>
      </w:r>
    </w:p>
    <w:p w:rsidR="00CC7741" w:rsidRDefault="00CC7741" w:rsidP="00CC7741">
      <w:r>
        <w:tab/>
      </w:r>
      <w:r w:rsidRPr="00BA7CE8">
        <w:t>[Key]</w:t>
      </w:r>
    </w:p>
    <w:p w:rsidR="00CC7741" w:rsidRPr="005C2F6F" w:rsidRDefault="00CC7741" w:rsidP="00CC7741">
      <w:pPr>
        <w:ind w:firstLine="720"/>
        <w:rPr>
          <w:color w:val="000000" w:themeColor="text1"/>
        </w:rPr>
      </w:pPr>
      <w:r>
        <w:rPr>
          <w:color w:val="000000" w:themeColor="text1"/>
        </w:rPr>
        <w:t>public string ID {get; set;}</w:t>
      </w:r>
    </w:p>
    <w:p w:rsidR="00CC7741" w:rsidRPr="005C2F6F" w:rsidRDefault="00CC7741" w:rsidP="00CC7741">
      <w:pPr>
        <w:ind w:firstLine="720"/>
        <w:rPr>
          <w:color w:val="000000" w:themeColor="text1"/>
        </w:rPr>
      </w:pPr>
      <w:r>
        <w:rPr>
          <w:color w:val="000000" w:themeColor="text1"/>
        </w:rPr>
        <w:t>public string No {get; set;}</w:t>
      </w:r>
    </w:p>
    <w:p w:rsidR="00CC7741" w:rsidRPr="005C2F6F" w:rsidRDefault="00CC7741" w:rsidP="00CC7741">
      <w:pPr>
        <w:rPr>
          <w:color w:val="000000" w:themeColor="text1"/>
        </w:rPr>
      </w:pPr>
      <w:r w:rsidRPr="005C2F6F">
        <w:rPr>
          <w:color w:val="000000" w:themeColor="text1"/>
        </w:rPr>
        <w:tab/>
      </w:r>
      <w:r>
        <w:rPr>
          <w:color w:val="000000" w:themeColor="text1"/>
        </w:rPr>
        <w:t>public DateTime? StartDate {get; set;}</w:t>
      </w:r>
    </w:p>
    <w:p w:rsidR="00CC7741" w:rsidRDefault="00CC7741" w:rsidP="00CC7741">
      <w:pPr>
        <w:rPr>
          <w:color w:val="000000" w:themeColor="text1"/>
        </w:rPr>
      </w:pPr>
      <w:r w:rsidRPr="005C2F6F">
        <w:rPr>
          <w:color w:val="000000" w:themeColor="text1"/>
        </w:rPr>
        <w:tab/>
      </w:r>
      <w:r>
        <w:rPr>
          <w:color w:val="000000" w:themeColor="text1"/>
        </w:rPr>
        <w:t>public DateTime? EndDate {get; set;}</w:t>
      </w:r>
    </w:p>
    <w:p w:rsidR="00CC7741" w:rsidRDefault="00CC7741" w:rsidP="00CC7741">
      <w:pPr>
        <w:ind w:firstLine="720"/>
        <w:rPr>
          <w:color w:val="000000" w:themeColor="text1"/>
        </w:rPr>
      </w:pPr>
      <w:r>
        <w:rPr>
          <w:color w:val="000000" w:themeColor="text1"/>
        </w:rPr>
        <w:t>public string Status {get; set;}</w:t>
      </w:r>
    </w:p>
    <w:p w:rsidR="00CC7741" w:rsidRPr="005C2F6F" w:rsidRDefault="00CC7741" w:rsidP="00CC7741">
      <w:pPr>
        <w:rPr>
          <w:color w:val="000000" w:themeColor="text1"/>
        </w:rPr>
      </w:pPr>
      <w:r>
        <w:rPr>
          <w:color w:val="000000" w:themeColor="text1"/>
        </w:rPr>
        <w:tab/>
        <w:t>public bool IsOpen {get; set;}</w:t>
      </w:r>
    </w:p>
    <w:p w:rsidR="00CC7741" w:rsidRPr="005C2F6F" w:rsidRDefault="00CC7741" w:rsidP="00CC7741">
      <w:pPr>
        <w:rPr>
          <w:color w:val="000000" w:themeColor="text1"/>
        </w:rPr>
      </w:pPr>
      <w:r w:rsidRPr="005C2F6F">
        <w:rPr>
          <w:color w:val="000000" w:themeColor="text1"/>
        </w:rPr>
        <w:tab/>
      </w:r>
      <w:r>
        <w:rPr>
          <w:color w:val="000000" w:themeColor="text1"/>
        </w:rPr>
        <w:t>public bool IsEngineerComplete {get; set;}</w:t>
      </w:r>
    </w:p>
    <w:p w:rsidR="00CC7741" w:rsidRPr="005C2F6F" w:rsidRDefault="00CC7741" w:rsidP="00CC7741">
      <w:pPr>
        <w:ind w:firstLine="720"/>
        <w:rPr>
          <w:color w:val="000000" w:themeColor="text1"/>
        </w:rPr>
      </w:pPr>
      <w:r>
        <w:rPr>
          <w:color w:val="000000" w:themeColor="text1"/>
        </w:rPr>
        <w:t>public DateTime? EstimatedStartDate {get; set;}</w:t>
      </w:r>
    </w:p>
    <w:p w:rsidR="00CC7741" w:rsidRPr="005C2F6F" w:rsidRDefault="00CC7741" w:rsidP="00CC7741">
      <w:pPr>
        <w:ind w:firstLine="720"/>
        <w:rPr>
          <w:color w:val="000000" w:themeColor="text1"/>
        </w:rPr>
      </w:pPr>
      <w:r>
        <w:rPr>
          <w:color w:val="000000" w:themeColor="text1"/>
        </w:rPr>
        <w:t>public DateTime? EstimatedEndDate {get; set;}</w:t>
      </w:r>
    </w:p>
    <w:p w:rsidR="00CC7741" w:rsidRPr="005C2F6F" w:rsidRDefault="00CC7741" w:rsidP="00CC7741">
      <w:pPr>
        <w:rPr>
          <w:color w:val="000000" w:themeColor="text1"/>
        </w:rPr>
      </w:pPr>
      <w:r w:rsidRPr="005C2F6F">
        <w:rPr>
          <w:color w:val="000000" w:themeColor="text1"/>
        </w:rPr>
        <w:tab/>
      </w:r>
      <w:r>
        <w:rPr>
          <w:color w:val="000000" w:themeColor="text1"/>
        </w:rPr>
        <w:t>public decimal? EstDurationMinutes {get; set;}</w:t>
      </w:r>
    </w:p>
    <w:p w:rsidR="00CC7741" w:rsidRDefault="00CC7741" w:rsidP="00CC7741">
      <w:pPr>
        <w:rPr>
          <w:color w:val="000000" w:themeColor="text1"/>
        </w:rPr>
      </w:pPr>
      <w:r w:rsidRPr="005C2F6F">
        <w:rPr>
          <w:color w:val="000000" w:themeColor="text1"/>
        </w:rPr>
        <w:tab/>
      </w:r>
      <w:r>
        <w:rPr>
          <w:color w:val="000000" w:themeColor="text1"/>
        </w:rPr>
        <w:t>public decimal? EstDurationUnits {get; set;}</w:t>
      </w:r>
    </w:p>
    <w:p w:rsidR="00CC7741" w:rsidRDefault="00CC7741" w:rsidP="00CC7741">
      <w:pPr>
        <w:rPr>
          <w:color w:val="000000" w:themeColor="text1"/>
        </w:rPr>
      </w:pPr>
      <w:r>
        <w:rPr>
          <w:color w:val="000000" w:themeColor="text1"/>
        </w:rPr>
        <w:tab/>
        <w:t>public bool IsArchived {get; set;}</w:t>
      </w:r>
    </w:p>
    <w:p w:rsidR="00CC7741" w:rsidRDefault="00CC7741" w:rsidP="00CC7741">
      <w:pPr>
        <w:rPr>
          <w:color w:val="000000" w:themeColor="text1"/>
        </w:rPr>
      </w:pPr>
      <w:r>
        <w:rPr>
          <w:color w:val="000000" w:themeColor="text1"/>
        </w:rPr>
        <w:tab/>
      </w:r>
      <w:r w:rsidRPr="00BA7CE8">
        <w:rPr>
          <w:color w:val="000000" w:themeColor="text1"/>
        </w:rPr>
        <w:t>[ForeignKey("</w:t>
      </w:r>
      <w:r>
        <w:rPr>
          <w:color w:val="000000" w:themeColor="text1"/>
        </w:rPr>
        <w:t>Site</w:t>
      </w:r>
      <w:r w:rsidRPr="00BA7CE8">
        <w:rPr>
          <w:color w:val="000000" w:themeColor="text1"/>
        </w:rPr>
        <w:t>")]</w:t>
      </w:r>
    </w:p>
    <w:p w:rsidR="00CC7741" w:rsidRDefault="00CC7741" w:rsidP="00CC7741">
      <w:pPr>
        <w:ind w:firstLine="720"/>
        <w:rPr>
          <w:color w:val="000000" w:themeColor="text1"/>
        </w:rPr>
      </w:pPr>
      <w:r>
        <w:rPr>
          <w:color w:val="000000" w:themeColor="text1"/>
        </w:rPr>
        <w:t>public string SiteID {get; set;}</w:t>
      </w:r>
    </w:p>
    <w:p w:rsidR="00CC7741" w:rsidRDefault="00CC7741" w:rsidP="00CC7741">
      <w:pPr>
        <w:ind w:firstLine="720"/>
        <w:rPr>
          <w:color w:val="000000" w:themeColor="text1"/>
        </w:rPr>
      </w:pPr>
      <w:r w:rsidRPr="00BA7CE8">
        <w:rPr>
          <w:color w:val="000000" w:themeColor="text1"/>
        </w:rPr>
        <w:t>[ForeignKey("Co</w:t>
      </w:r>
      <w:r>
        <w:rPr>
          <w:color w:val="000000" w:themeColor="text1"/>
        </w:rPr>
        <w:t>ntact</w:t>
      </w:r>
      <w:r w:rsidRPr="00BA7CE8">
        <w:rPr>
          <w:color w:val="000000" w:themeColor="text1"/>
        </w:rPr>
        <w:t>")]</w:t>
      </w:r>
    </w:p>
    <w:p w:rsidR="00CC7741" w:rsidRDefault="00CC7741" w:rsidP="00CC7741">
      <w:pPr>
        <w:ind w:firstLine="720"/>
        <w:rPr>
          <w:color w:val="000000" w:themeColor="text1"/>
        </w:rPr>
      </w:pPr>
      <w:r>
        <w:rPr>
          <w:color w:val="000000" w:themeColor="text1"/>
        </w:rPr>
        <w:t>public string ContactID {get; set;}</w:t>
      </w:r>
    </w:p>
    <w:p w:rsidR="00CC7741" w:rsidRDefault="00CC7741" w:rsidP="00CC7741">
      <w:pPr>
        <w:ind w:firstLine="720"/>
        <w:rPr>
          <w:color w:val="000000" w:themeColor="text1"/>
        </w:rPr>
      </w:pPr>
      <w:r w:rsidRPr="00BA7CE8">
        <w:rPr>
          <w:color w:val="000000" w:themeColor="text1"/>
        </w:rPr>
        <w:t>[ForeignKey("</w:t>
      </w:r>
      <w:r>
        <w:rPr>
          <w:color w:val="000000" w:themeColor="text1"/>
        </w:rPr>
        <w:t>Address</w:t>
      </w:r>
      <w:r w:rsidRPr="00BA7CE8">
        <w:rPr>
          <w:color w:val="000000" w:themeColor="text1"/>
        </w:rPr>
        <w:t>")]</w:t>
      </w:r>
    </w:p>
    <w:p w:rsidR="00CC7741" w:rsidRDefault="00CC7741" w:rsidP="00CC7741">
      <w:pPr>
        <w:ind w:firstLine="720"/>
        <w:rPr>
          <w:color w:val="000000" w:themeColor="text1"/>
        </w:rPr>
      </w:pPr>
      <w:r>
        <w:rPr>
          <w:color w:val="000000" w:themeColor="text1"/>
        </w:rPr>
        <w:t>public string AddressID {get; set;}</w:t>
      </w:r>
    </w:p>
    <w:p w:rsidR="00CC7741" w:rsidRDefault="00CC7741" w:rsidP="00CC7741">
      <w:pPr>
        <w:ind w:firstLine="720"/>
        <w:rPr>
          <w:color w:val="000000" w:themeColor="text1"/>
        </w:rPr>
      </w:pPr>
    </w:p>
    <w:p w:rsidR="00CC7741" w:rsidRPr="009865B2" w:rsidRDefault="00CC7741" w:rsidP="00CC7741">
      <w:pPr>
        <w:ind w:firstLine="720"/>
        <w:rPr>
          <w:color w:val="000000" w:themeColor="text1"/>
        </w:rPr>
      </w:pPr>
      <w:r w:rsidRPr="009865B2">
        <w:rPr>
          <w:color w:val="000000" w:themeColor="text1"/>
        </w:rPr>
        <w:t>public virtual Site Site {get; set;}</w:t>
      </w:r>
    </w:p>
    <w:p w:rsidR="00CC7741" w:rsidRPr="009865B2" w:rsidRDefault="00CC7741" w:rsidP="00CC7741">
      <w:pPr>
        <w:ind w:firstLine="720"/>
        <w:rPr>
          <w:color w:val="000000" w:themeColor="text1"/>
        </w:rPr>
      </w:pPr>
      <w:r w:rsidRPr="009865B2">
        <w:rPr>
          <w:color w:val="000000" w:themeColor="text1"/>
        </w:rPr>
        <w:t>public virtual Contact Contact {get; set;}</w:t>
      </w:r>
    </w:p>
    <w:p w:rsidR="00CC7741" w:rsidRPr="009865B2" w:rsidRDefault="00CC7741" w:rsidP="00CC7741">
      <w:pPr>
        <w:ind w:firstLine="720"/>
        <w:rPr>
          <w:color w:val="000000" w:themeColor="text1"/>
        </w:rPr>
      </w:pPr>
      <w:r w:rsidRPr="009865B2">
        <w:rPr>
          <w:color w:val="000000" w:themeColor="text1"/>
        </w:rPr>
        <w:t>public virtual Address Address {get; set;}</w:t>
      </w:r>
    </w:p>
    <w:p w:rsidR="00CC7741" w:rsidRDefault="00CC7741" w:rsidP="00CC7741">
      <w:r>
        <w:t>}</w:t>
      </w:r>
    </w:p>
    <w:p w:rsidR="00CC7741" w:rsidRPr="00E27A05" w:rsidRDefault="00CC7741" w:rsidP="00CC7741">
      <w:pPr>
        <w:rPr>
          <w:color w:val="000000" w:themeColor="text1"/>
        </w:rPr>
      </w:pPr>
    </w:p>
    <w:p w:rsidR="00CC7741" w:rsidRPr="005C2F6F" w:rsidRDefault="00CC7741" w:rsidP="00CC7741">
      <w:pPr>
        <w:rPr>
          <w:color w:val="000000" w:themeColor="text1"/>
        </w:rPr>
      </w:pPr>
    </w:p>
    <w:p w:rsidR="00CC7741" w:rsidRPr="00B7651B" w:rsidRDefault="00CC7741" w:rsidP="00CC7741">
      <w:pPr>
        <w:rPr>
          <w:color w:val="000000" w:themeColor="text1"/>
        </w:rPr>
      </w:pPr>
      <w:r>
        <w:rPr>
          <w:color w:val="000000" w:themeColor="text1"/>
        </w:rPr>
        <w:t xml:space="preserve">public class </w:t>
      </w:r>
      <w:r w:rsidRPr="00B7651B">
        <w:rPr>
          <w:color w:val="000000" w:themeColor="text1"/>
        </w:rPr>
        <w:t>JobPerson</w:t>
      </w:r>
    </w:p>
    <w:p w:rsidR="00CC7741" w:rsidRDefault="00CC7741" w:rsidP="00CC7741">
      <w:pPr>
        <w:rPr>
          <w:color w:val="000000" w:themeColor="text1"/>
        </w:rPr>
      </w:pPr>
      <w:r w:rsidRPr="00B7651B">
        <w:rPr>
          <w:color w:val="000000" w:themeColor="text1"/>
        </w:rPr>
        <w:t>{</w:t>
      </w:r>
    </w:p>
    <w:p w:rsidR="00CC7741" w:rsidRPr="00B7651B" w:rsidRDefault="00CC7741" w:rsidP="00CC7741">
      <w:pPr>
        <w:rPr>
          <w:color w:val="000000" w:themeColor="text1"/>
        </w:rPr>
      </w:pPr>
      <w:r>
        <w:rPr>
          <w:color w:val="000000" w:themeColor="text1"/>
        </w:rPr>
        <w:tab/>
      </w:r>
      <w:r w:rsidRPr="00BA7CE8">
        <w:t>[Key]</w:t>
      </w:r>
    </w:p>
    <w:p w:rsidR="00CC7741" w:rsidRDefault="00CC7741" w:rsidP="00CC7741">
      <w:pPr>
        <w:rPr>
          <w:color w:val="000000" w:themeColor="text1"/>
        </w:rPr>
      </w:pPr>
      <w:r w:rsidRPr="00B7651B">
        <w:rPr>
          <w:color w:val="000000" w:themeColor="text1"/>
        </w:rPr>
        <w:tab/>
      </w:r>
      <w:r>
        <w:rPr>
          <w:color w:val="000000" w:themeColor="text1"/>
        </w:rPr>
        <w:t>public string ID {get; set;}</w:t>
      </w:r>
    </w:p>
    <w:p w:rsidR="00CC7741" w:rsidRPr="00B7651B" w:rsidRDefault="00CC7741" w:rsidP="00CC7741">
      <w:pPr>
        <w:rPr>
          <w:color w:val="000000" w:themeColor="text1"/>
        </w:rPr>
      </w:pPr>
      <w:r>
        <w:rPr>
          <w:color w:val="000000" w:themeColor="text1"/>
        </w:rPr>
        <w:tab/>
      </w:r>
      <w:r w:rsidRPr="00BA7CE8">
        <w:rPr>
          <w:color w:val="000000" w:themeColor="text1"/>
        </w:rPr>
        <w:t>[ForeignKey("</w:t>
      </w:r>
      <w:r>
        <w:rPr>
          <w:color w:val="000000" w:themeColor="text1"/>
        </w:rPr>
        <w:t>Job</w:t>
      </w:r>
      <w:r w:rsidRPr="00BA7CE8">
        <w:rPr>
          <w:color w:val="000000" w:themeColor="text1"/>
        </w:rPr>
        <w:t>")]</w:t>
      </w:r>
    </w:p>
    <w:p w:rsidR="00CC7741" w:rsidRPr="00B7651B" w:rsidRDefault="00CC7741" w:rsidP="00CC7741">
      <w:pPr>
        <w:rPr>
          <w:color w:val="000000" w:themeColor="text1"/>
        </w:rPr>
      </w:pPr>
      <w:r w:rsidRPr="00B7651B">
        <w:rPr>
          <w:color w:val="000000" w:themeColor="text1"/>
        </w:rPr>
        <w:tab/>
      </w:r>
      <w:r>
        <w:rPr>
          <w:color w:val="000000" w:themeColor="text1"/>
        </w:rPr>
        <w:t>public string JobID {get; set;}</w:t>
      </w:r>
    </w:p>
    <w:p w:rsidR="00CC7741" w:rsidRDefault="00CC7741" w:rsidP="00CC7741">
      <w:pPr>
        <w:rPr>
          <w:color w:val="000000" w:themeColor="text1"/>
        </w:rPr>
      </w:pPr>
      <w:r w:rsidRPr="00B7651B">
        <w:rPr>
          <w:color w:val="000000" w:themeColor="text1"/>
        </w:rPr>
        <w:tab/>
      </w:r>
      <w:r>
        <w:rPr>
          <w:color w:val="000000" w:themeColor="text1"/>
        </w:rPr>
        <w:t xml:space="preserve">public string PersonID {get; set;} </w:t>
      </w:r>
    </w:p>
    <w:p w:rsidR="00CC7741" w:rsidRDefault="00CC7741" w:rsidP="00CC7741">
      <w:pPr>
        <w:rPr>
          <w:color w:val="000000" w:themeColor="text1"/>
        </w:rPr>
      </w:pPr>
    </w:p>
    <w:p w:rsidR="00CC7741" w:rsidRPr="00CE34FE" w:rsidRDefault="00CC7741" w:rsidP="00CC7741">
      <w:pPr>
        <w:ind w:firstLine="720"/>
        <w:rPr>
          <w:color w:val="000000" w:themeColor="text1"/>
        </w:rPr>
      </w:pPr>
      <w:r w:rsidRPr="00CE34FE">
        <w:rPr>
          <w:color w:val="000000" w:themeColor="text1"/>
        </w:rPr>
        <w:t>public virtual ICollection&lt;Job&gt; Job {get; set;}</w:t>
      </w:r>
    </w:p>
    <w:p w:rsidR="00CC7741" w:rsidRPr="00B7651B" w:rsidRDefault="00CC7741" w:rsidP="00CC7741">
      <w:pPr>
        <w:rPr>
          <w:color w:val="000000" w:themeColor="text1"/>
        </w:rPr>
      </w:pPr>
      <w:r w:rsidRPr="00B7651B">
        <w:rPr>
          <w:color w:val="000000" w:themeColor="text1"/>
        </w:rPr>
        <w:t>}</w:t>
      </w:r>
    </w:p>
    <w:p w:rsidR="00CC7741" w:rsidRPr="005C2F6F" w:rsidRDefault="00CC7741" w:rsidP="00CC7741">
      <w:pPr>
        <w:rPr>
          <w:color w:val="000000" w:themeColor="text1"/>
        </w:rPr>
      </w:pPr>
    </w:p>
    <w:p w:rsidR="00CC7741" w:rsidRPr="005C2F6F" w:rsidRDefault="00CC7741" w:rsidP="00CC7741">
      <w:pPr>
        <w:rPr>
          <w:color w:val="000000" w:themeColor="text1"/>
        </w:rPr>
      </w:pPr>
      <w:r>
        <w:rPr>
          <w:color w:val="000000" w:themeColor="text1"/>
        </w:rPr>
        <w:t xml:space="preserve">public class </w:t>
      </w:r>
      <w:r w:rsidRPr="005C2F6F">
        <w:rPr>
          <w:color w:val="000000" w:themeColor="text1"/>
        </w:rPr>
        <w:t>LanguageText</w:t>
      </w:r>
    </w:p>
    <w:p w:rsidR="00CC7741" w:rsidRDefault="00CC7741" w:rsidP="00CC7741">
      <w:pPr>
        <w:rPr>
          <w:color w:val="000000" w:themeColor="text1"/>
        </w:rPr>
      </w:pPr>
      <w:r w:rsidRPr="005C2F6F">
        <w:rPr>
          <w:color w:val="000000" w:themeColor="text1"/>
        </w:rPr>
        <w:t>{</w:t>
      </w:r>
    </w:p>
    <w:p w:rsidR="00CC7741" w:rsidRPr="005C2F6F" w:rsidRDefault="00CC7741" w:rsidP="00CC7741">
      <w:pPr>
        <w:rPr>
          <w:color w:val="000000" w:themeColor="text1"/>
        </w:rPr>
      </w:pPr>
      <w:r>
        <w:rPr>
          <w:color w:val="000000" w:themeColor="text1"/>
        </w:rPr>
        <w:tab/>
      </w:r>
      <w:r w:rsidRPr="00051901">
        <w:rPr>
          <w:color w:val="000000" w:themeColor="text1"/>
        </w:rPr>
        <w:t>[Key]</w:t>
      </w:r>
    </w:p>
    <w:p w:rsidR="00CC7741" w:rsidRPr="005C2F6F" w:rsidRDefault="00CC7741" w:rsidP="00CC7741">
      <w:pPr>
        <w:rPr>
          <w:color w:val="000000" w:themeColor="text1"/>
        </w:rPr>
      </w:pPr>
      <w:r w:rsidRPr="005C2F6F">
        <w:rPr>
          <w:color w:val="000000" w:themeColor="text1"/>
        </w:rPr>
        <w:tab/>
      </w:r>
      <w:r>
        <w:rPr>
          <w:color w:val="000000" w:themeColor="text1"/>
        </w:rPr>
        <w:t>public string ID {get; set;}</w:t>
      </w:r>
    </w:p>
    <w:p w:rsidR="00CC7741" w:rsidRPr="005C2F6F" w:rsidRDefault="00CC7741" w:rsidP="00CC7741">
      <w:pPr>
        <w:rPr>
          <w:color w:val="000000" w:themeColor="text1"/>
        </w:rPr>
      </w:pPr>
      <w:r w:rsidRPr="005C2F6F">
        <w:rPr>
          <w:color w:val="000000" w:themeColor="text1"/>
        </w:rPr>
        <w:tab/>
      </w:r>
      <w:r>
        <w:rPr>
          <w:color w:val="000000" w:themeColor="text1"/>
        </w:rPr>
        <w:t>public string Language {get; set;}</w:t>
      </w:r>
    </w:p>
    <w:p w:rsidR="00CC7741" w:rsidRPr="005C2F6F" w:rsidRDefault="00CC7741" w:rsidP="00CC7741">
      <w:pPr>
        <w:rPr>
          <w:color w:val="000000" w:themeColor="text1"/>
        </w:rPr>
      </w:pPr>
      <w:r w:rsidRPr="005C2F6F">
        <w:rPr>
          <w:color w:val="000000" w:themeColor="text1"/>
        </w:rPr>
        <w:tab/>
      </w:r>
      <w:r>
        <w:rPr>
          <w:color w:val="000000" w:themeColor="text1"/>
        </w:rPr>
        <w:t>public string Code {get; set;}</w:t>
      </w:r>
    </w:p>
    <w:p w:rsidR="00CC7741" w:rsidRPr="005C2F6F" w:rsidRDefault="00CC7741" w:rsidP="00CC7741">
      <w:pPr>
        <w:rPr>
          <w:color w:val="000000" w:themeColor="text1"/>
        </w:rPr>
      </w:pPr>
      <w:r w:rsidRPr="005C2F6F">
        <w:rPr>
          <w:color w:val="000000" w:themeColor="text1"/>
        </w:rPr>
        <w:tab/>
      </w:r>
      <w:r>
        <w:rPr>
          <w:color w:val="000000" w:themeColor="text1"/>
        </w:rPr>
        <w:t>public string Text {get; set;}</w:t>
      </w:r>
    </w:p>
    <w:p w:rsidR="00CC7741" w:rsidRDefault="00CC7741" w:rsidP="00CC7741">
      <w:pPr>
        <w:rPr>
          <w:color w:val="000000" w:themeColor="text1"/>
        </w:rPr>
      </w:pPr>
      <w:r w:rsidRPr="005C2F6F">
        <w:rPr>
          <w:color w:val="000000" w:themeColor="text1"/>
        </w:rPr>
        <w:t>}</w:t>
      </w:r>
    </w:p>
    <w:p w:rsidR="00CC7741" w:rsidRDefault="00CC7741" w:rsidP="00CC7741">
      <w:pPr>
        <w:rPr>
          <w:color w:val="000000" w:themeColor="text1"/>
        </w:rPr>
      </w:pPr>
    </w:p>
    <w:p w:rsidR="00CC7741" w:rsidRPr="005C2F6F" w:rsidRDefault="00CC7741" w:rsidP="00CC7741">
      <w:pPr>
        <w:rPr>
          <w:color w:val="000000" w:themeColor="text1"/>
        </w:rPr>
      </w:pPr>
    </w:p>
    <w:p w:rsidR="00CC7741" w:rsidRPr="005C2F6F" w:rsidRDefault="00CC7741" w:rsidP="00CC7741">
      <w:pPr>
        <w:rPr>
          <w:color w:val="000000" w:themeColor="text1"/>
        </w:rPr>
      </w:pPr>
      <w:r>
        <w:rPr>
          <w:color w:val="000000" w:themeColor="text1"/>
        </w:rPr>
        <w:t xml:space="preserve">public class </w:t>
      </w:r>
      <w:r w:rsidRPr="005C2F6F">
        <w:rPr>
          <w:color w:val="000000" w:themeColor="text1"/>
        </w:rPr>
        <w:t>Setting</w:t>
      </w:r>
    </w:p>
    <w:p w:rsidR="00CC7741" w:rsidRDefault="00CC7741" w:rsidP="00CC7741">
      <w:pPr>
        <w:rPr>
          <w:color w:val="000000" w:themeColor="text1"/>
        </w:rPr>
      </w:pPr>
      <w:r w:rsidRPr="005C2F6F">
        <w:rPr>
          <w:color w:val="000000" w:themeColor="text1"/>
        </w:rPr>
        <w:t>{</w:t>
      </w:r>
    </w:p>
    <w:p w:rsidR="00CC7741" w:rsidRPr="005C2F6F" w:rsidRDefault="00CC7741" w:rsidP="00CC7741">
      <w:pPr>
        <w:rPr>
          <w:color w:val="000000" w:themeColor="text1"/>
        </w:rPr>
      </w:pPr>
      <w:r>
        <w:rPr>
          <w:color w:val="000000" w:themeColor="text1"/>
        </w:rPr>
        <w:tab/>
      </w:r>
      <w:r w:rsidRPr="00051901">
        <w:rPr>
          <w:color w:val="000000" w:themeColor="text1"/>
        </w:rPr>
        <w:t>[Key]</w:t>
      </w:r>
    </w:p>
    <w:p w:rsidR="00CC7741" w:rsidRPr="005C2F6F" w:rsidRDefault="00CC7741" w:rsidP="00CC7741">
      <w:pPr>
        <w:rPr>
          <w:color w:val="000000" w:themeColor="text1"/>
        </w:rPr>
      </w:pPr>
      <w:r w:rsidRPr="005C2F6F">
        <w:rPr>
          <w:color w:val="000000" w:themeColor="text1"/>
        </w:rPr>
        <w:tab/>
      </w:r>
      <w:r>
        <w:rPr>
          <w:color w:val="000000" w:themeColor="text1"/>
        </w:rPr>
        <w:t>public string ID {get; set;}</w:t>
      </w:r>
    </w:p>
    <w:p w:rsidR="00CC7741" w:rsidRPr="005C2F6F" w:rsidRDefault="00CC7741" w:rsidP="00CC7741">
      <w:pPr>
        <w:rPr>
          <w:color w:val="000000" w:themeColor="text1"/>
        </w:rPr>
      </w:pPr>
      <w:r w:rsidRPr="005C2F6F">
        <w:rPr>
          <w:color w:val="000000" w:themeColor="text1"/>
        </w:rPr>
        <w:tab/>
      </w:r>
      <w:r>
        <w:rPr>
          <w:color w:val="000000" w:themeColor="text1"/>
        </w:rPr>
        <w:t>public string Name {get; set;}</w:t>
      </w:r>
    </w:p>
    <w:p w:rsidR="00CC7741" w:rsidRPr="005C2F6F" w:rsidRDefault="00CC7741" w:rsidP="00CC7741">
      <w:pPr>
        <w:rPr>
          <w:color w:val="000000" w:themeColor="text1"/>
        </w:rPr>
      </w:pPr>
      <w:r w:rsidRPr="005C2F6F">
        <w:rPr>
          <w:color w:val="000000" w:themeColor="text1"/>
        </w:rPr>
        <w:tab/>
      </w:r>
      <w:r>
        <w:rPr>
          <w:color w:val="000000" w:themeColor="text1"/>
        </w:rPr>
        <w:t>public string Value {get; set;}</w:t>
      </w:r>
    </w:p>
    <w:p w:rsidR="00CC7741" w:rsidRPr="005C2F6F" w:rsidRDefault="00CC7741" w:rsidP="00CC7741">
      <w:pPr>
        <w:rPr>
          <w:color w:val="000000" w:themeColor="text1"/>
        </w:rPr>
      </w:pPr>
      <w:r w:rsidRPr="005C2F6F">
        <w:rPr>
          <w:color w:val="000000" w:themeColor="text1"/>
        </w:rPr>
        <w:t>}</w:t>
      </w:r>
    </w:p>
    <w:p w:rsidR="00CC7741" w:rsidRPr="005C2F6F" w:rsidRDefault="00CC7741" w:rsidP="00CC7741">
      <w:pPr>
        <w:rPr>
          <w:color w:val="000000" w:themeColor="text1"/>
        </w:rPr>
      </w:pPr>
    </w:p>
    <w:p w:rsidR="00CC7741" w:rsidRPr="005C2F6F" w:rsidRDefault="00CC7741" w:rsidP="00CC7741">
      <w:pPr>
        <w:rPr>
          <w:color w:val="000000" w:themeColor="text1"/>
        </w:rPr>
      </w:pPr>
      <w:r>
        <w:rPr>
          <w:color w:val="000000" w:themeColor="text1"/>
        </w:rPr>
        <w:t xml:space="preserve">public class </w:t>
      </w:r>
      <w:r w:rsidRPr="005C2F6F">
        <w:rPr>
          <w:color w:val="000000" w:themeColor="text1"/>
        </w:rPr>
        <w:t>SyncAudit</w:t>
      </w:r>
    </w:p>
    <w:p w:rsidR="00CC7741" w:rsidRDefault="00CC7741" w:rsidP="00CC7741">
      <w:pPr>
        <w:rPr>
          <w:color w:val="000000" w:themeColor="text1"/>
        </w:rPr>
      </w:pPr>
      <w:r w:rsidRPr="005C2F6F">
        <w:rPr>
          <w:color w:val="000000" w:themeColor="text1"/>
        </w:rPr>
        <w:t>{</w:t>
      </w:r>
    </w:p>
    <w:p w:rsidR="00CC7741" w:rsidRPr="005C2F6F" w:rsidRDefault="00CC7741" w:rsidP="00CC7741">
      <w:pPr>
        <w:rPr>
          <w:color w:val="000000" w:themeColor="text1"/>
        </w:rPr>
      </w:pPr>
      <w:r>
        <w:rPr>
          <w:color w:val="000000" w:themeColor="text1"/>
        </w:rPr>
        <w:tab/>
      </w:r>
      <w:r w:rsidRPr="00051901">
        <w:rPr>
          <w:color w:val="000000" w:themeColor="text1"/>
        </w:rPr>
        <w:t>[Key]</w:t>
      </w:r>
    </w:p>
    <w:p w:rsidR="00CC7741" w:rsidRPr="005C2F6F" w:rsidRDefault="00CC7741" w:rsidP="00CC7741">
      <w:pPr>
        <w:rPr>
          <w:color w:val="000000" w:themeColor="text1"/>
        </w:rPr>
      </w:pPr>
      <w:r w:rsidRPr="005C2F6F">
        <w:rPr>
          <w:color w:val="000000" w:themeColor="text1"/>
        </w:rPr>
        <w:tab/>
      </w:r>
      <w:r>
        <w:rPr>
          <w:color w:val="000000" w:themeColor="text1"/>
        </w:rPr>
        <w:t>public string ID {get; set;}</w:t>
      </w:r>
    </w:p>
    <w:p w:rsidR="00CC7741" w:rsidRPr="005C2F6F" w:rsidRDefault="00CC7741" w:rsidP="00CC7741">
      <w:pPr>
        <w:rPr>
          <w:color w:val="000000" w:themeColor="text1"/>
        </w:rPr>
      </w:pPr>
      <w:r w:rsidRPr="005C2F6F">
        <w:rPr>
          <w:color w:val="000000" w:themeColor="text1"/>
        </w:rPr>
        <w:tab/>
      </w:r>
      <w:r>
        <w:rPr>
          <w:color w:val="000000" w:themeColor="text1"/>
        </w:rPr>
        <w:t>public DateTime LastUpdated {get; set;}</w:t>
      </w:r>
    </w:p>
    <w:p w:rsidR="00CC7741" w:rsidRPr="005C2F6F" w:rsidRDefault="00CC7741" w:rsidP="00CC7741">
      <w:pPr>
        <w:rPr>
          <w:color w:val="000000" w:themeColor="text1"/>
        </w:rPr>
      </w:pPr>
      <w:r w:rsidRPr="005C2F6F">
        <w:rPr>
          <w:color w:val="000000" w:themeColor="text1"/>
        </w:rPr>
        <w:tab/>
      </w:r>
      <w:r>
        <w:rPr>
          <w:color w:val="000000" w:themeColor="text1"/>
        </w:rPr>
        <w:t>public string TableName {get; set;}</w:t>
      </w:r>
    </w:p>
    <w:p w:rsidR="00CC7741" w:rsidRPr="005C2F6F" w:rsidRDefault="00CC7741" w:rsidP="00CC7741">
      <w:pPr>
        <w:rPr>
          <w:color w:val="000000" w:themeColor="text1"/>
        </w:rPr>
      </w:pPr>
      <w:r w:rsidRPr="005C2F6F">
        <w:rPr>
          <w:color w:val="000000" w:themeColor="text1"/>
        </w:rPr>
        <w:tab/>
      </w:r>
      <w:r>
        <w:rPr>
          <w:color w:val="000000" w:themeColor="text1"/>
        </w:rPr>
        <w:t>public long Ticks {get; set;}</w:t>
      </w:r>
    </w:p>
    <w:p w:rsidR="00CC7741" w:rsidRPr="005C2F6F" w:rsidRDefault="00CC7741" w:rsidP="00CC7741">
      <w:pPr>
        <w:rPr>
          <w:color w:val="000000" w:themeColor="text1"/>
        </w:rPr>
      </w:pPr>
      <w:r w:rsidRPr="005C2F6F">
        <w:rPr>
          <w:color w:val="000000" w:themeColor="text1"/>
        </w:rPr>
        <w:tab/>
      </w:r>
      <w:r>
        <w:rPr>
          <w:color w:val="000000" w:themeColor="text1"/>
        </w:rPr>
        <w:t>public bool IsDeleted {get; set;}</w:t>
      </w:r>
    </w:p>
    <w:p w:rsidR="00CC7741" w:rsidRPr="005C2F6F" w:rsidRDefault="00CC7741" w:rsidP="00CC7741">
      <w:pPr>
        <w:rPr>
          <w:color w:val="000000" w:themeColor="text1"/>
        </w:rPr>
      </w:pPr>
      <w:r w:rsidRPr="005C2F6F">
        <w:rPr>
          <w:color w:val="000000" w:themeColor="text1"/>
        </w:rPr>
        <w:t>}</w:t>
      </w:r>
    </w:p>
    <w:p w:rsidR="00CC7741" w:rsidRDefault="00CC7741" w:rsidP="00CC7741">
      <w:pPr>
        <w:rPr>
          <w:color w:val="000000" w:themeColor="text1"/>
        </w:rPr>
      </w:pPr>
    </w:p>
    <w:p w:rsidR="00CC7741" w:rsidRDefault="00CC7741" w:rsidP="00CC7741">
      <w:pPr>
        <w:rPr>
          <w:color w:val="000000" w:themeColor="text1"/>
        </w:rPr>
      </w:pPr>
      <w:r>
        <w:rPr>
          <w:color w:val="000000" w:themeColor="text1"/>
        </w:rPr>
        <w:t>public class PersonSchedulerEvent</w:t>
      </w:r>
    </w:p>
    <w:p w:rsidR="00CC7741" w:rsidRDefault="00CC7741" w:rsidP="00CC7741">
      <w:pPr>
        <w:rPr>
          <w:color w:val="000000" w:themeColor="text1"/>
        </w:rPr>
      </w:pPr>
      <w:r>
        <w:rPr>
          <w:color w:val="000000" w:themeColor="text1"/>
        </w:rPr>
        <w:t>{</w:t>
      </w:r>
    </w:p>
    <w:p w:rsidR="00CC7741" w:rsidRDefault="00CC7741" w:rsidP="00CC7741">
      <w:pPr>
        <w:rPr>
          <w:color w:val="000000" w:themeColor="text1"/>
        </w:rPr>
      </w:pPr>
      <w:r>
        <w:rPr>
          <w:color w:val="000000" w:themeColor="text1"/>
        </w:rPr>
        <w:tab/>
      </w:r>
      <w:r w:rsidRPr="00CE34FE">
        <w:rPr>
          <w:color w:val="000000" w:themeColor="text1"/>
        </w:rPr>
        <w:t>[Key]</w:t>
      </w:r>
    </w:p>
    <w:p w:rsidR="00CC7741" w:rsidRDefault="00CC7741" w:rsidP="00CC7741">
      <w:pPr>
        <w:rPr>
          <w:color w:val="000000" w:themeColor="text1"/>
        </w:rPr>
      </w:pPr>
      <w:r>
        <w:rPr>
          <w:color w:val="000000" w:themeColor="text1"/>
        </w:rPr>
        <w:tab/>
        <w:t>public string ID {get; set}</w:t>
      </w:r>
    </w:p>
    <w:p w:rsidR="00CC7741" w:rsidRDefault="00CC7741" w:rsidP="00CC7741">
      <w:pPr>
        <w:rPr>
          <w:color w:val="000000" w:themeColor="text1"/>
        </w:rPr>
      </w:pPr>
      <w:r>
        <w:rPr>
          <w:color w:val="000000" w:themeColor="text1"/>
        </w:rPr>
        <w:tab/>
        <w:t>public string PersonID {get; set;}</w:t>
      </w:r>
    </w:p>
    <w:p w:rsidR="00CC7741" w:rsidRDefault="00CC7741" w:rsidP="00CC7741">
      <w:pPr>
        <w:rPr>
          <w:color w:val="000000" w:themeColor="text1"/>
        </w:rPr>
      </w:pPr>
      <w:r>
        <w:rPr>
          <w:color w:val="000000" w:themeColor="text1"/>
        </w:rPr>
        <w:tab/>
      </w:r>
      <w:r w:rsidRPr="00CE34FE">
        <w:rPr>
          <w:color w:val="000000" w:themeColor="text1"/>
        </w:rPr>
        <w:t>[ForeignKey("</w:t>
      </w:r>
      <w:r>
        <w:rPr>
          <w:color w:val="000000" w:themeColor="text1"/>
        </w:rPr>
        <w:t>SchedulerEvent</w:t>
      </w:r>
      <w:r w:rsidRPr="00CE34FE">
        <w:rPr>
          <w:color w:val="000000" w:themeColor="text1"/>
        </w:rPr>
        <w:t>")]</w:t>
      </w:r>
    </w:p>
    <w:p w:rsidR="00CC7741" w:rsidRDefault="00CC7741" w:rsidP="00CC7741">
      <w:pPr>
        <w:rPr>
          <w:color w:val="000000" w:themeColor="text1"/>
        </w:rPr>
      </w:pPr>
      <w:r>
        <w:rPr>
          <w:color w:val="000000" w:themeColor="text1"/>
        </w:rPr>
        <w:tab/>
        <w:t>public string SchedulerEventID {get; set;}</w:t>
      </w:r>
    </w:p>
    <w:p w:rsidR="00CC7741" w:rsidRDefault="00CC7741" w:rsidP="00CC7741">
      <w:pPr>
        <w:rPr>
          <w:color w:val="000000" w:themeColor="text1"/>
        </w:rPr>
      </w:pPr>
      <w:r>
        <w:rPr>
          <w:color w:val="000000" w:themeColor="text1"/>
        </w:rPr>
        <w:tab/>
      </w:r>
      <w:r w:rsidRPr="00CE34FE">
        <w:rPr>
          <w:color w:val="000000" w:themeColor="text1"/>
        </w:rPr>
        <w:t>[ForeignKey("</w:t>
      </w:r>
      <w:r>
        <w:rPr>
          <w:color w:val="000000" w:themeColor="text1"/>
        </w:rPr>
        <w:t>Job</w:t>
      </w:r>
      <w:r w:rsidRPr="00CE34FE">
        <w:rPr>
          <w:color w:val="000000" w:themeColor="text1"/>
        </w:rPr>
        <w:t>")]</w:t>
      </w:r>
    </w:p>
    <w:p w:rsidR="00CC7741" w:rsidRDefault="00CC7741" w:rsidP="00CC7741">
      <w:pPr>
        <w:rPr>
          <w:color w:val="000000" w:themeColor="text1"/>
        </w:rPr>
      </w:pPr>
      <w:r>
        <w:rPr>
          <w:color w:val="000000" w:themeColor="text1"/>
        </w:rPr>
        <w:tab/>
        <w:t>public string JobID {get; set;}</w:t>
      </w:r>
    </w:p>
    <w:p w:rsidR="00CC7741" w:rsidRDefault="00CC7741" w:rsidP="00CC7741">
      <w:pPr>
        <w:rPr>
          <w:color w:val="000000" w:themeColor="text1"/>
        </w:rPr>
      </w:pPr>
    </w:p>
    <w:p w:rsidR="00CC7741" w:rsidRDefault="00CC7741" w:rsidP="00CC7741">
      <w:pPr>
        <w:ind w:firstLine="720"/>
        <w:rPr>
          <w:color w:val="000000" w:themeColor="text1"/>
        </w:rPr>
      </w:pPr>
      <w:r w:rsidRPr="00CE34FE">
        <w:rPr>
          <w:color w:val="000000" w:themeColor="text1"/>
        </w:rPr>
        <w:t>public virtual ICollection&lt;</w:t>
      </w:r>
      <w:r>
        <w:rPr>
          <w:color w:val="000000" w:themeColor="text1"/>
        </w:rPr>
        <w:t>SchedulerEvent</w:t>
      </w:r>
      <w:r w:rsidRPr="00CE34FE">
        <w:rPr>
          <w:color w:val="000000" w:themeColor="text1"/>
        </w:rPr>
        <w:t xml:space="preserve">&gt; </w:t>
      </w:r>
      <w:r>
        <w:rPr>
          <w:color w:val="000000" w:themeColor="text1"/>
        </w:rPr>
        <w:t>SchedulerEvent</w:t>
      </w:r>
      <w:r w:rsidRPr="00CE34FE">
        <w:rPr>
          <w:color w:val="000000" w:themeColor="text1"/>
        </w:rPr>
        <w:t xml:space="preserve"> {get; set;}</w:t>
      </w:r>
    </w:p>
    <w:p w:rsidR="00CC7741" w:rsidRPr="00CE34FE" w:rsidRDefault="00CC7741" w:rsidP="00CC7741">
      <w:pPr>
        <w:ind w:firstLine="720"/>
        <w:rPr>
          <w:color w:val="000000" w:themeColor="text1"/>
        </w:rPr>
      </w:pPr>
      <w:r w:rsidRPr="00CE34FE">
        <w:rPr>
          <w:color w:val="000000" w:themeColor="text1"/>
        </w:rPr>
        <w:t>public virtual ICollection&lt;Job&gt; Job {get; set;}</w:t>
      </w:r>
    </w:p>
    <w:p w:rsidR="00CC7741" w:rsidRDefault="00CC7741" w:rsidP="00CC7741">
      <w:pPr>
        <w:rPr>
          <w:color w:val="000000" w:themeColor="text1"/>
        </w:rPr>
      </w:pPr>
    </w:p>
    <w:p w:rsidR="00CC7741" w:rsidRDefault="00CC7741" w:rsidP="00CC7741">
      <w:pPr>
        <w:rPr>
          <w:color w:val="000000" w:themeColor="text1"/>
        </w:rPr>
      </w:pPr>
      <w:r>
        <w:rPr>
          <w:color w:val="000000" w:themeColor="text1"/>
        </w:rPr>
        <w:t>}</w:t>
      </w:r>
    </w:p>
    <w:p w:rsidR="00CC7741" w:rsidRDefault="00CC7741" w:rsidP="00CC7741">
      <w:pPr>
        <w:rPr>
          <w:color w:val="000000" w:themeColor="text1"/>
        </w:rPr>
      </w:pPr>
    </w:p>
    <w:p w:rsidR="00CC7741" w:rsidRDefault="00CC7741" w:rsidP="00CC7741">
      <w:pPr>
        <w:rPr>
          <w:color w:val="000000" w:themeColor="text1"/>
        </w:rPr>
      </w:pPr>
      <w:r>
        <w:rPr>
          <w:color w:val="000000" w:themeColor="text1"/>
        </w:rPr>
        <w:t>public class SchedulerEvent</w:t>
      </w:r>
    </w:p>
    <w:p w:rsidR="00CC7741" w:rsidRDefault="00CC7741" w:rsidP="00CC7741">
      <w:pPr>
        <w:rPr>
          <w:color w:val="000000" w:themeColor="text1"/>
        </w:rPr>
      </w:pPr>
      <w:r>
        <w:rPr>
          <w:color w:val="000000" w:themeColor="text1"/>
        </w:rPr>
        <w:t>{</w:t>
      </w:r>
    </w:p>
    <w:p w:rsidR="00CC7741" w:rsidRDefault="00CC7741" w:rsidP="00CC7741">
      <w:pPr>
        <w:rPr>
          <w:color w:val="000000" w:themeColor="text1"/>
        </w:rPr>
      </w:pPr>
      <w:r>
        <w:rPr>
          <w:color w:val="000000" w:themeColor="text1"/>
        </w:rPr>
        <w:tab/>
      </w:r>
      <w:r w:rsidRPr="00CE34FE">
        <w:rPr>
          <w:color w:val="000000" w:themeColor="text1"/>
        </w:rPr>
        <w:t>[Key]</w:t>
      </w:r>
    </w:p>
    <w:p w:rsidR="00CC7741" w:rsidRDefault="00CC7741" w:rsidP="00CC7741">
      <w:pPr>
        <w:rPr>
          <w:color w:val="000000" w:themeColor="text1"/>
        </w:rPr>
      </w:pPr>
      <w:r>
        <w:rPr>
          <w:color w:val="000000" w:themeColor="text1"/>
        </w:rPr>
        <w:tab/>
        <w:t>public string ID {get; set;}</w:t>
      </w:r>
    </w:p>
    <w:p w:rsidR="00CC7741" w:rsidRDefault="00CC7741" w:rsidP="00CC7741">
      <w:pPr>
        <w:rPr>
          <w:color w:val="000000" w:themeColor="text1"/>
        </w:rPr>
      </w:pPr>
      <w:r>
        <w:rPr>
          <w:color w:val="000000" w:themeColor="text1"/>
        </w:rPr>
        <w:lastRenderedPageBreak/>
        <w:tab/>
        <w:t>public string Title {get; set;}</w:t>
      </w:r>
    </w:p>
    <w:p w:rsidR="00CC7741" w:rsidRDefault="00CC7741" w:rsidP="00CC7741">
      <w:pPr>
        <w:rPr>
          <w:color w:val="000000" w:themeColor="text1"/>
        </w:rPr>
      </w:pPr>
      <w:r>
        <w:rPr>
          <w:color w:val="000000" w:themeColor="text1"/>
        </w:rPr>
        <w:tab/>
        <w:t>public DateTime Start {get; set;}</w:t>
      </w:r>
    </w:p>
    <w:p w:rsidR="00CC7741" w:rsidRDefault="00CC7741" w:rsidP="00CC7741">
      <w:pPr>
        <w:rPr>
          <w:color w:val="000000" w:themeColor="text1"/>
        </w:rPr>
      </w:pPr>
      <w:r>
        <w:rPr>
          <w:color w:val="000000" w:themeColor="text1"/>
        </w:rPr>
        <w:tab/>
        <w:t>public DateTime End {get; set;}</w:t>
      </w:r>
    </w:p>
    <w:p w:rsidR="00CC7741" w:rsidRDefault="00CC7741" w:rsidP="00CC7741">
      <w:pPr>
        <w:rPr>
          <w:color w:val="000000" w:themeColor="text1"/>
        </w:rPr>
      </w:pPr>
      <w:r>
        <w:rPr>
          <w:color w:val="000000" w:themeColor="text1"/>
        </w:rPr>
        <w:tab/>
        <w:t>public string StartTime {get; set;}</w:t>
      </w:r>
    </w:p>
    <w:p w:rsidR="00CC7741" w:rsidRDefault="00CC7741" w:rsidP="00CC7741">
      <w:pPr>
        <w:rPr>
          <w:color w:val="000000" w:themeColor="text1"/>
        </w:rPr>
      </w:pPr>
      <w:r>
        <w:rPr>
          <w:color w:val="000000" w:themeColor="text1"/>
        </w:rPr>
        <w:tab/>
        <w:t>public string EndTime {get; set;}</w:t>
      </w:r>
    </w:p>
    <w:p w:rsidR="00CC7741" w:rsidRDefault="00CC7741" w:rsidP="00CC7741">
      <w:pPr>
        <w:rPr>
          <w:color w:val="000000" w:themeColor="text1"/>
        </w:rPr>
      </w:pPr>
      <w:r>
        <w:rPr>
          <w:color w:val="000000" w:themeColor="text1"/>
        </w:rPr>
        <w:t>}</w:t>
      </w:r>
    </w:p>
    <w:p w:rsidR="00CC7741" w:rsidRDefault="00CC7741" w:rsidP="00CC7741">
      <w:pPr>
        <w:rPr>
          <w:color w:val="000000" w:themeColor="text1"/>
        </w:rPr>
      </w:pPr>
    </w:p>
    <w:p w:rsidR="00CC7741" w:rsidRDefault="00CC7741" w:rsidP="00CC7741">
      <w:pPr>
        <w:rPr>
          <w:color w:val="000000" w:themeColor="text1"/>
        </w:rPr>
      </w:pPr>
      <w:r>
        <w:rPr>
          <w:color w:val="000000" w:themeColor="text1"/>
        </w:rPr>
        <w:t>public class SchedulerEventItem</w:t>
      </w:r>
    </w:p>
    <w:p w:rsidR="00CC7741" w:rsidRDefault="00CC7741" w:rsidP="00CC7741">
      <w:pPr>
        <w:rPr>
          <w:color w:val="000000" w:themeColor="text1"/>
        </w:rPr>
      </w:pPr>
      <w:r>
        <w:rPr>
          <w:color w:val="000000" w:themeColor="text1"/>
        </w:rPr>
        <w:t>{</w:t>
      </w:r>
    </w:p>
    <w:p w:rsidR="00CC7741" w:rsidRDefault="00CC7741" w:rsidP="00CC7741">
      <w:pPr>
        <w:rPr>
          <w:color w:val="000000" w:themeColor="text1"/>
        </w:rPr>
      </w:pPr>
      <w:r>
        <w:rPr>
          <w:color w:val="000000" w:themeColor="text1"/>
        </w:rPr>
        <w:tab/>
      </w:r>
      <w:r w:rsidRPr="00CE34FE">
        <w:rPr>
          <w:color w:val="000000" w:themeColor="text1"/>
        </w:rPr>
        <w:t>[Key]</w:t>
      </w:r>
    </w:p>
    <w:p w:rsidR="00CC7741" w:rsidRDefault="00CC7741" w:rsidP="00CC7741">
      <w:pPr>
        <w:rPr>
          <w:color w:val="000000" w:themeColor="text1"/>
        </w:rPr>
      </w:pPr>
      <w:r>
        <w:rPr>
          <w:color w:val="000000" w:themeColor="text1"/>
        </w:rPr>
        <w:tab/>
        <w:t>public string ID {get; set;}</w:t>
      </w:r>
    </w:p>
    <w:p w:rsidR="00CC7741" w:rsidRDefault="00CC7741" w:rsidP="00CC7741">
      <w:pPr>
        <w:rPr>
          <w:color w:val="000000" w:themeColor="text1"/>
        </w:rPr>
      </w:pPr>
      <w:r>
        <w:rPr>
          <w:color w:val="000000" w:themeColor="text1"/>
        </w:rPr>
        <w:tab/>
      </w:r>
      <w:r w:rsidRPr="00CE34FE">
        <w:rPr>
          <w:color w:val="000000" w:themeColor="text1"/>
        </w:rPr>
        <w:t>[ForeignKey("</w:t>
      </w:r>
      <w:r>
        <w:rPr>
          <w:color w:val="000000" w:themeColor="text1"/>
        </w:rPr>
        <w:t>SchedulerEvent</w:t>
      </w:r>
      <w:r w:rsidRPr="00CE34FE">
        <w:rPr>
          <w:color w:val="000000" w:themeColor="text1"/>
        </w:rPr>
        <w:t>")]</w:t>
      </w:r>
    </w:p>
    <w:p w:rsidR="00CC7741" w:rsidRDefault="00CC7741" w:rsidP="00CC7741">
      <w:pPr>
        <w:rPr>
          <w:color w:val="000000" w:themeColor="text1"/>
        </w:rPr>
      </w:pPr>
      <w:r>
        <w:rPr>
          <w:color w:val="000000" w:themeColor="text1"/>
        </w:rPr>
        <w:tab/>
        <w:t>public string SchedulerEventID {get; set;}</w:t>
      </w:r>
    </w:p>
    <w:p w:rsidR="00CC7741" w:rsidRDefault="00CC7741" w:rsidP="00CC7741">
      <w:pPr>
        <w:rPr>
          <w:color w:val="000000" w:themeColor="text1"/>
        </w:rPr>
      </w:pPr>
      <w:r>
        <w:rPr>
          <w:color w:val="000000" w:themeColor="text1"/>
        </w:rPr>
        <w:tab/>
        <w:t>public DateTime Start {get; set;}</w:t>
      </w:r>
    </w:p>
    <w:p w:rsidR="00CC7741" w:rsidRDefault="00CC7741" w:rsidP="00CC7741">
      <w:pPr>
        <w:rPr>
          <w:color w:val="000000" w:themeColor="text1"/>
        </w:rPr>
      </w:pPr>
      <w:r>
        <w:rPr>
          <w:color w:val="000000" w:themeColor="text1"/>
        </w:rPr>
        <w:tab/>
        <w:t xml:space="preserve">public DateTime End {get; set;} </w:t>
      </w:r>
    </w:p>
    <w:p w:rsidR="00CC7741" w:rsidRDefault="00CC7741" w:rsidP="00CC7741">
      <w:pPr>
        <w:rPr>
          <w:color w:val="000000" w:themeColor="text1"/>
        </w:rPr>
      </w:pPr>
    </w:p>
    <w:p w:rsidR="00CC7741" w:rsidRDefault="00CC7741" w:rsidP="00CC7741">
      <w:pPr>
        <w:rPr>
          <w:color w:val="000000" w:themeColor="text1"/>
        </w:rPr>
      </w:pPr>
      <w:r>
        <w:rPr>
          <w:color w:val="000000" w:themeColor="text1"/>
        </w:rPr>
        <w:tab/>
        <w:t>public virtual SchedulerEvent SchedulerEvent {get; set;}</w:t>
      </w:r>
    </w:p>
    <w:p w:rsidR="00CC7741" w:rsidRPr="0078497D" w:rsidRDefault="00CC7741" w:rsidP="00CC7741">
      <w:pPr>
        <w:rPr>
          <w:color w:val="000000" w:themeColor="text1"/>
        </w:rPr>
      </w:pPr>
      <w:r>
        <w:rPr>
          <w:color w:val="000000" w:themeColor="text1"/>
        </w:rPr>
        <w:t>}</w:t>
      </w:r>
    </w:p>
    <w:p w:rsidR="00CC7741" w:rsidRDefault="00CC7741" w:rsidP="00CC7741">
      <w:pPr>
        <w:rPr>
          <w:color w:val="FF0000"/>
        </w:rPr>
      </w:pPr>
    </w:p>
    <w:p w:rsidR="00CC7741" w:rsidRDefault="00CC7741" w:rsidP="00CC7741">
      <w:pPr>
        <w:rPr>
          <w:color w:val="000000" w:themeColor="text1"/>
        </w:rPr>
      </w:pPr>
      <w:r>
        <w:rPr>
          <w:color w:val="000000" w:themeColor="text1"/>
        </w:rPr>
        <w:t>public class Site</w:t>
      </w:r>
    </w:p>
    <w:p w:rsidR="00CC7741" w:rsidRDefault="00CC7741" w:rsidP="00CC7741">
      <w:pPr>
        <w:rPr>
          <w:color w:val="000000" w:themeColor="text1"/>
        </w:rPr>
      </w:pPr>
      <w:r>
        <w:rPr>
          <w:color w:val="000000" w:themeColor="text1"/>
        </w:rPr>
        <w:t>{</w:t>
      </w:r>
    </w:p>
    <w:p w:rsidR="00CC7741" w:rsidRDefault="00CC7741" w:rsidP="00CC7741">
      <w:pPr>
        <w:rPr>
          <w:color w:val="000000" w:themeColor="text1"/>
        </w:rPr>
      </w:pPr>
      <w:r>
        <w:rPr>
          <w:color w:val="000000" w:themeColor="text1"/>
        </w:rPr>
        <w:tab/>
      </w:r>
      <w:r w:rsidRPr="007B4EAF">
        <w:rPr>
          <w:color w:val="000000" w:themeColor="text1"/>
        </w:rPr>
        <w:t>[Key]</w:t>
      </w:r>
    </w:p>
    <w:p w:rsidR="00CC7741" w:rsidRDefault="00CC7741" w:rsidP="00CC7741">
      <w:pPr>
        <w:rPr>
          <w:color w:val="000000" w:themeColor="text1"/>
        </w:rPr>
      </w:pPr>
      <w:r>
        <w:rPr>
          <w:color w:val="000000" w:themeColor="text1"/>
        </w:rPr>
        <w:tab/>
        <w:t>public string ID {get; set;}</w:t>
      </w:r>
    </w:p>
    <w:p w:rsidR="00CC7741" w:rsidRDefault="00CC7741" w:rsidP="00CC7741">
      <w:pPr>
        <w:rPr>
          <w:color w:val="000000" w:themeColor="text1"/>
        </w:rPr>
      </w:pPr>
      <w:r>
        <w:rPr>
          <w:color w:val="000000" w:themeColor="text1"/>
        </w:rPr>
        <w:tab/>
        <w:t>public string Name {get; set}</w:t>
      </w:r>
    </w:p>
    <w:p w:rsidR="00CC7741" w:rsidRDefault="00CC7741" w:rsidP="00CC7741">
      <w:pPr>
        <w:rPr>
          <w:color w:val="000000" w:themeColor="text1"/>
        </w:rPr>
      </w:pPr>
      <w:r>
        <w:rPr>
          <w:color w:val="000000" w:themeColor="text1"/>
        </w:rPr>
        <w:tab/>
      </w:r>
      <w:r w:rsidRPr="00CE34FE">
        <w:rPr>
          <w:color w:val="000000" w:themeColor="text1"/>
        </w:rPr>
        <w:t>[ForeignKey("</w:t>
      </w:r>
      <w:r>
        <w:rPr>
          <w:color w:val="000000" w:themeColor="text1"/>
        </w:rPr>
        <w:t>Customer</w:t>
      </w:r>
      <w:r w:rsidRPr="00CE34FE">
        <w:rPr>
          <w:color w:val="000000" w:themeColor="text1"/>
        </w:rPr>
        <w:t>")]</w:t>
      </w:r>
    </w:p>
    <w:p w:rsidR="00CC7741" w:rsidRDefault="00CC7741" w:rsidP="00CC7741">
      <w:pPr>
        <w:rPr>
          <w:color w:val="000000" w:themeColor="text1"/>
        </w:rPr>
      </w:pPr>
      <w:r>
        <w:rPr>
          <w:color w:val="000000" w:themeColor="text1"/>
        </w:rPr>
        <w:tab/>
        <w:t>public string CustomerID {get; set;}</w:t>
      </w:r>
    </w:p>
    <w:p w:rsidR="00CC7741" w:rsidRDefault="00CC7741" w:rsidP="00CC7741">
      <w:pPr>
        <w:rPr>
          <w:color w:val="000000" w:themeColor="text1"/>
        </w:rPr>
      </w:pPr>
      <w:r>
        <w:rPr>
          <w:color w:val="000000" w:themeColor="text1"/>
        </w:rPr>
        <w:tab/>
        <w:t>public bool IsArchived [get; set;}</w:t>
      </w:r>
    </w:p>
    <w:p w:rsidR="00CC7741" w:rsidRDefault="00CC7741" w:rsidP="00CC7741">
      <w:pPr>
        <w:rPr>
          <w:color w:val="000000" w:themeColor="text1"/>
        </w:rPr>
      </w:pPr>
    </w:p>
    <w:p w:rsidR="00CC7741" w:rsidRDefault="00CC7741" w:rsidP="00CC7741">
      <w:pPr>
        <w:rPr>
          <w:color w:val="000000" w:themeColor="text1"/>
        </w:rPr>
      </w:pPr>
      <w:r>
        <w:rPr>
          <w:color w:val="000000" w:themeColor="text1"/>
        </w:rPr>
        <w:tab/>
        <w:t>public virtual Customer Customer {get; set;}</w:t>
      </w:r>
    </w:p>
    <w:p w:rsidR="00CC7741" w:rsidRPr="008B08B7" w:rsidRDefault="00CC7741" w:rsidP="00CC7741">
      <w:pPr>
        <w:rPr>
          <w:color w:val="000000" w:themeColor="text1"/>
        </w:rPr>
      </w:pPr>
      <w:r>
        <w:rPr>
          <w:color w:val="000000" w:themeColor="text1"/>
        </w:rPr>
        <w:t>}</w:t>
      </w:r>
    </w:p>
    <w:p w:rsidR="00CC7741" w:rsidRDefault="00CC7741" w:rsidP="00CC7741">
      <w:pPr>
        <w:rPr>
          <w:color w:val="FF0000"/>
        </w:rPr>
      </w:pPr>
    </w:p>
    <w:p w:rsidR="00CC7741" w:rsidRPr="00900532" w:rsidRDefault="00CC7741" w:rsidP="00CC7741">
      <w:pPr>
        <w:rPr>
          <w:color w:val="000000" w:themeColor="text1"/>
        </w:rPr>
      </w:pPr>
      <w:r>
        <w:rPr>
          <w:color w:val="000000" w:themeColor="text1"/>
        </w:rPr>
        <w:t>p</w:t>
      </w:r>
      <w:r w:rsidRPr="00900532">
        <w:rPr>
          <w:color w:val="000000" w:themeColor="text1"/>
        </w:rPr>
        <w:t>ublic class Usergroup</w:t>
      </w:r>
      <w:r>
        <w:rPr>
          <w:color w:val="000000" w:themeColor="text1"/>
        </w:rPr>
        <w:t>User</w:t>
      </w:r>
    </w:p>
    <w:p w:rsidR="00CC7741" w:rsidRPr="00900532" w:rsidRDefault="00CC7741" w:rsidP="00CC7741">
      <w:pPr>
        <w:rPr>
          <w:color w:val="000000" w:themeColor="text1"/>
        </w:rPr>
      </w:pPr>
      <w:r w:rsidRPr="00900532">
        <w:rPr>
          <w:color w:val="000000" w:themeColor="text1"/>
        </w:rPr>
        <w:t>{</w:t>
      </w:r>
    </w:p>
    <w:p w:rsidR="00CC7741" w:rsidRDefault="00CC7741" w:rsidP="00CC7741">
      <w:pPr>
        <w:rPr>
          <w:color w:val="000000" w:themeColor="text1"/>
        </w:rPr>
      </w:pPr>
      <w:r>
        <w:rPr>
          <w:color w:val="000000" w:themeColor="text1"/>
        </w:rPr>
        <w:tab/>
        <w:t>public string UserID {get; set;}</w:t>
      </w:r>
    </w:p>
    <w:p w:rsidR="00CC7741" w:rsidRDefault="00CC7741" w:rsidP="00CC7741">
      <w:pPr>
        <w:rPr>
          <w:color w:val="000000" w:themeColor="text1"/>
        </w:rPr>
      </w:pPr>
      <w:r>
        <w:rPr>
          <w:color w:val="000000" w:themeColor="text1"/>
        </w:rPr>
        <w:tab/>
        <w:t>public string UsergroupID {get; set;}</w:t>
      </w:r>
    </w:p>
    <w:p w:rsidR="00CC7741" w:rsidRPr="00900532" w:rsidRDefault="00CC7741" w:rsidP="00CC7741">
      <w:pPr>
        <w:rPr>
          <w:color w:val="000000" w:themeColor="text1"/>
        </w:rPr>
      </w:pPr>
      <w:r w:rsidRPr="00900532">
        <w:rPr>
          <w:color w:val="000000" w:themeColor="text1"/>
        </w:rPr>
        <w:t>}</w:t>
      </w:r>
    </w:p>
    <w:p w:rsidR="00CC7741" w:rsidRDefault="00CC7741" w:rsidP="00CC7741">
      <w:pPr>
        <w:rPr>
          <w:color w:val="FF0000"/>
        </w:rPr>
      </w:pPr>
    </w:p>
    <w:p w:rsidR="00CC7741" w:rsidRPr="0078497D" w:rsidRDefault="00CC7741" w:rsidP="00CC7741">
      <w:pPr>
        <w:rPr>
          <w:color w:val="000000" w:themeColor="text1"/>
        </w:rPr>
      </w:pPr>
      <w:r>
        <w:rPr>
          <w:color w:val="000000" w:themeColor="text1"/>
        </w:rPr>
        <w:t xml:space="preserve">public class </w:t>
      </w:r>
      <w:r w:rsidRPr="0078497D">
        <w:rPr>
          <w:color w:val="000000" w:themeColor="text1"/>
        </w:rPr>
        <w:t>User</w:t>
      </w:r>
      <w:r>
        <w:rPr>
          <w:color w:val="000000" w:themeColor="text1"/>
        </w:rPr>
        <w:t>group</w:t>
      </w:r>
      <w:r w:rsidRPr="0078497D">
        <w:rPr>
          <w:color w:val="000000" w:themeColor="text1"/>
        </w:rPr>
        <w:t>Permission</w:t>
      </w:r>
    </w:p>
    <w:p w:rsidR="00CC7741" w:rsidRDefault="00CC7741" w:rsidP="00CC7741">
      <w:pPr>
        <w:rPr>
          <w:color w:val="000000" w:themeColor="text1"/>
        </w:rPr>
      </w:pPr>
      <w:r w:rsidRPr="0078497D">
        <w:rPr>
          <w:color w:val="000000" w:themeColor="text1"/>
        </w:rPr>
        <w:t>{</w:t>
      </w:r>
    </w:p>
    <w:p w:rsidR="00CC7741" w:rsidRDefault="00CC7741" w:rsidP="00CC7741">
      <w:pPr>
        <w:rPr>
          <w:color w:val="000000" w:themeColor="text1"/>
        </w:rPr>
      </w:pPr>
      <w:r>
        <w:rPr>
          <w:color w:val="000000" w:themeColor="text1"/>
        </w:rPr>
        <w:tab/>
      </w:r>
      <w:r w:rsidRPr="007B4EAF">
        <w:rPr>
          <w:color w:val="000000" w:themeColor="text1"/>
        </w:rPr>
        <w:t>[Key]</w:t>
      </w:r>
    </w:p>
    <w:p w:rsidR="00CC7741" w:rsidRPr="0078497D" w:rsidRDefault="00CC7741" w:rsidP="00CC7741">
      <w:pPr>
        <w:rPr>
          <w:color w:val="000000" w:themeColor="text1"/>
        </w:rPr>
      </w:pPr>
      <w:r>
        <w:rPr>
          <w:color w:val="000000" w:themeColor="text1"/>
        </w:rPr>
        <w:tab/>
        <w:t>public string ID {get; set;}</w:t>
      </w:r>
    </w:p>
    <w:p w:rsidR="00CC7741" w:rsidRDefault="00CC7741" w:rsidP="00CC7741">
      <w:pPr>
        <w:rPr>
          <w:color w:val="000000" w:themeColor="text1"/>
        </w:rPr>
      </w:pPr>
      <w:r>
        <w:rPr>
          <w:color w:val="000000" w:themeColor="text1"/>
        </w:rPr>
        <w:tab/>
        <w:t>public string UsergroupID {get; set;}</w:t>
      </w:r>
    </w:p>
    <w:p w:rsidR="00CC7741" w:rsidRPr="0078497D" w:rsidRDefault="00CC7741" w:rsidP="00CC7741">
      <w:pPr>
        <w:rPr>
          <w:color w:val="000000" w:themeColor="text1"/>
        </w:rPr>
      </w:pPr>
      <w:r>
        <w:rPr>
          <w:color w:val="000000" w:themeColor="text1"/>
        </w:rPr>
        <w:tab/>
        <w:t>public string PermissionType {get; set;}</w:t>
      </w:r>
    </w:p>
    <w:p w:rsidR="00CC7741" w:rsidRDefault="00CC7741" w:rsidP="00CC7741">
      <w:pPr>
        <w:rPr>
          <w:color w:val="000000" w:themeColor="text1"/>
        </w:rPr>
      </w:pPr>
      <w:r w:rsidRPr="0078497D">
        <w:rPr>
          <w:color w:val="000000" w:themeColor="text1"/>
        </w:rPr>
        <w:t>}</w:t>
      </w:r>
    </w:p>
    <w:p w:rsidR="00CC7741" w:rsidRDefault="00CC7741">
      <w:pPr>
        <w:spacing w:after="160" w:line="259" w:lineRule="auto"/>
        <w:rPr>
          <w:color w:val="FF0000"/>
        </w:rPr>
      </w:pPr>
      <w:r>
        <w:rPr>
          <w:color w:val="FF0000"/>
        </w:rPr>
        <w:br w:type="page"/>
      </w:r>
    </w:p>
    <w:p w:rsidR="00CC7741" w:rsidRDefault="00CC7741">
      <w:pPr>
        <w:rPr>
          <w:color w:val="FF0000"/>
        </w:rPr>
        <w:sectPr w:rsidR="00CC7741" w:rsidSect="00940D4E">
          <w:headerReference w:type="even" r:id="rId83"/>
          <w:headerReference w:type="default" r:id="rId84"/>
          <w:footerReference w:type="even" r:id="rId85"/>
          <w:footerReference w:type="default" r:id="rId86"/>
          <w:headerReference w:type="first" r:id="rId87"/>
          <w:footerReference w:type="first" r:id="rId88"/>
          <w:pgSz w:w="11906" w:h="16838"/>
          <w:pgMar w:top="1560" w:right="1440" w:bottom="1440" w:left="1440" w:header="708" w:footer="708" w:gutter="0"/>
          <w:cols w:space="708"/>
          <w:titlePg/>
          <w:docGrid w:linePitch="360"/>
        </w:sectPr>
      </w:pPr>
    </w:p>
    <w:p w:rsidR="00420164" w:rsidRDefault="00EB2A78" w:rsidP="00420164">
      <w:pPr>
        <w:pStyle w:val="Heading1"/>
      </w:pPr>
      <w:r>
        <w:lastRenderedPageBreak/>
        <w:t>A</w:t>
      </w:r>
      <w:r w:rsidR="00263A51">
        <w:t>ppendix 3</w:t>
      </w:r>
      <w:r w:rsidR="00420164">
        <w:t xml:space="preserve"> – Screen Flow</w:t>
      </w:r>
    </w:p>
    <w:p w:rsidR="00420164" w:rsidRPr="00420164" w:rsidRDefault="00420164" w:rsidP="00420164">
      <w:pPr>
        <w:jc w:val="center"/>
      </w:pPr>
    </w:p>
    <w:p w:rsidR="00080541" w:rsidRPr="008F2B34" w:rsidRDefault="00EB2A78" w:rsidP="0025048F">
      <w:pPr>
        <w:rPr>
          <w:color w:val="FF0000"/>
        </w:rPr>
      </w:pPr>
      <w:r>
        <w:rPr>
          <w:noProof/>
          <w:lang w:eastAsia="en-GB"/>
        </w:rPr>
        <w:drawing>
          <wp:inline distT="0" distB="0" distL="0" distR="0" wp14:anchorId="5EB402F0" wp14:editId="3AE1A6C0">
            <wp:extent cx="8442424" cy="3095510"/>
            <wp:effectExtent l="0" t="0" r="0" b="0"/>
            <wp:docPr id="28" name="Picture 28" descr="C:\Users\richard\Pictures\Screenpresso\2019-09-25_08h39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hard\Pictures\Screenpresso\2019-09-25_08h39_16.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8565575" cy="3140665"/>
                    </a:xfrm>
                    <a:prstGeom prst="rect">
                      <a:avLst/>
                    </a:prstGeom>
                    <a:noFill/>
                    <a:ln>
                      <a:noFill/>
                    </a:ln>
                  </pic:spPr>
                </pic:pic>
              </a:graphicData>
            </a:graphic>
          </wp:inline>
        </w:drawing>
      </w:r>
    </w:p>
    <w:sectPr w:rsidR="00080541" w:rsidRPr="008F2B34" w:rsidSect="00EB2A78">
      <w:pgSz w:w="16838" w:h="11906" w:orient="landscape"/>
      <w:pgMar w:top="1440" w:right="156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6C6B" w:rsidRDefault="003B6C6B" w:rsidP="00C033E6">
      <w:r>
        <w:separator/>
      </w:r>
    </w:p>
  </w:endnote>
  <w:endnote w:type="continuationSeparator" w:id="0">
    <w:p w:rsidR="003B6C6B" w:rsidRDefault="003B6C6B" w:rsidP="00C033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3D9C" w:rsidRDefault="00F43D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C6B" w:rsidRDefault="003B6C6B" w:rsidP="00E94382">
    <w:pPr>
      <w:pStyle w:val="Footer"/>
      <w:tabs>
        <w:tab w:val="clear" w:pos="9026"/>
        <w:tab w:val="right" w:pos="13750"/>
      </w:tabs>
    </w:pPr>
    <w:r>
      <w:rPr>
        <w:noProof/>
        <w:lang w:eastAsia="en-GB"/>
      </w:rPr>
      <w:drawing>
        <wp:anchor distT="0" distB="0" distL="114300" distR="114300" simplePos="0" relativeHeight="251658240" behindDoc="1" locked="0" layoutInCell="1" allowOverlap="1" wp14:anchorId="09058CE9" wp14:editId="34FB6F1B">
          <wp:simplePos x="0" y="0"/>
          <wp:positionH relativeFrom="margin">
            <wp:align>right</wp:align>
          </wp:positionH>
          <wp:positionV relativeFrom="paragraph">
            <wp:posOffset>-75565</wp:posOffset>
          </wp:positionV>
          <wp:extent cx="276225" cy="276225"/>
          <wp:effectExtent l="0" t="0" r="9525" b="9525"/>
          <wp:wrapTight wrapText="bothSides">
            <wp:wrapPolygon edited="0">
              <wp:start x="0" y="0"/>
              <wp:lineTo x="0" y="20855"/>
              <wp:lineTo x="20855" y="20855"/>
              <wp:lineTo x="2085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tion_swoosh-for-documents.jpg"/>
                  <pic:cNvPicPr/>
                </pic:nvPicPr>
                <pic:blipFill>
                  <a:blip r:embed="rId1" cstate="print">
                    <a:extLst>
                      <a:ext uri="{28A0092B-C50C-407E-A947-70E740481C1C}">
                        <a14:useLocalDpi xmlns:a14="http://schemas.microsoft.com/office/drawing/2010/main" val="0"/>
                      </a:ext>
                    </a:extLst>
                  </a:blip>
                  <a:stretch>
                    <a:fillRect/>
                  </a:stretch>
                </pic:blipFill>
                <pic:spPr>
                  <a:xfrm flipV="1">
                    <a:off x="0" y="0"/>
                    <a:ext cx="276225" cy="276225"/>
                  </a:xfrm>
                  <a:prstGeom prst="rect">
                    <a:avLst/>
                  </a:prstGeom>
                </pic:spPr>
              </pic:pic>
            </a:graphicData>
          </a:graphic>
          <wp14:sizeRelH relativeFrom="page">
            <wp14:pctWidth>0</wp14:pctWidth>
          </wp14:sizeRelH>
          <wp14:sizeRelV relativeFrom="page">
            <wp14:pctHeight>0</wp14:pctHeight>
          </wp14:sizeRelV>
        </wp:anchor>
      </w:drawing>
    </w:r>
    <w:r>
      <w:t xml:space="preserve">Revision 1 - </w:t>
    </w:r>
    <w:r>
      <w:fldChar w:fldCharType="begin"/>
    </w:r>
    <w:r>
      <w:instrText xml:space="preserve"> DATE \@ "dd/MM/yyyy" </w:instrText>
    </w:r>
    <w:r>
      <w:fldChar w:fldCharType="separate"/>
    </w:r>
    <w:r w:rsidR="007B4EA7">
      <w:rPr>
        <w:noProof/>
      </w:rPr>
      <w:t>07/10/2019</w:t>
    </w:r>
    <w:r>
      <w:fldChar w:fldCharType="end"/>
    </w:r>
    <w:r>
      <w:tab/>
    </w:r>
    <w:r>
      <w:tab/>
      <w:t xml:space="preserve">Page </w:t>
    </w:r>
    <w:r>
      <w:rPr>
        <w:b/>
        <w:bCs/>
      </w:rPr>
      <w:fldChar w:fldCharType="begin"/>
    </w:r>
    <w:r>
      <w:rPr>
        <w:b/>
        <w:bCs/>
      </w:rPr>
      <w:instrText xml:space="preserve"> PAGE  \* Arabic  \* MERGEFORMAT </w:instrText>
    </w:r>
    <w:r>
      <w:rPr>
        <w:b/>
        <w:bCs/>
      </w:rPr>
      <w:fldChar w:fldCharType="separate"/>
    </w:r>
    <w:r w:rsidR="007B4EA7">
      <w:rPr>
        <w:b/>
        <w:bCs/>
        <w:noProof/>
      </w:rPr>
      <w:t>53</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sidR="007B4EA7">
      <w:rPr>
        <w:b/>
        <w:bCs/>
        <w:noProof/>
      </w:rPr>
      <w:t>54</w:t>
    </w:r>
    <w:r>
      <w:rPr>
        <w:b/>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C6B" w:rsidRDefault="003B6C6B" w:rsidP="00940D4E">
    <w:pPr>
      <w:pStyle w:val="Footer"/>
      <w:tabs>
        <w:tab w:val="clear" w:pos="9026"/>
        <w:tab w:val="right" w:pos="13750"/>
      </w:tabs>
    </w:pPr>
    <w:r>
      <w:rPr>
        <w:noProof/>
        <w:lang w:eastAsia="en-GB"/>
      </w:rPr>
      <w:drawing>
        <wp:anchor distT="0" distB="0" distL="114300" distR="114300" simplePos="0" relativeHeight="251661312" behindDoc="1" locked="0" layoutInCell="1" allowOverlap="1" wp14:anchorId="33413C2E" wp14:editId="68AE6E3A">
          <wp:simplePos x="0" y="0"/>
          <wp:positionH relativeFrom="margin">
            <wp:align>right</wp:align>
          </wp:positionH>
          <wp:positionV relativeFrom="paragraph">
            <wp:posOffset>-75565</wp:posOffset>
          </wp:positionV>
          <wp:extent cx="276225" cy="276225"/>
          <wp:effectExtent l="0" t="0" r="9525" b="9525"/>
          <wp:wrapTight wrapText="bothSides">
            <wp:wrapPolygon edited="0">
              <wp:start x="0" y="0"/>
              <wp:lineTo x="0" y="20855"/>
              <wp:lineTo x="20855" y="20855"/>
              <wp:lineTo x="2085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tion_swoosh-for-documents.jpg"/>
                  <pic:cNvPicPr/>
                </pic:nvPicPr>
                <pic:blipFill>
                  <a:blip r:embed="rId1" cstate="print">
                    <a:extLst>
                      <a:ext uri="{28A0092B-C50C-407E-A947-70E740481C1C}">
                        <a14:useLocalDpi xmlns:a14="http://schemas.microsoft.com/office/drawing/2010/main" val="0"/>
                      </a:ext>
                    </a:extLst>
                  </a:blip>
                  <a:stretch>
                    <a:fillRect/>
                  </a:stretch>
                </pic:blipFill>
                <pic:spPr>
                  <a:xfrm flipV="1">
                    <a:off x="0" y="0"/>
                    <a:ext cx="276225" cy="276225"/>
                  </a:xfrm>
                  <a:prstGeom prst="rect">
                    <a:avLst/>
                  </a:prstGeom>
                </pic:spPr>
              </pic:pic>
            </a:graphicData>
          </a:graphic>
          <wp14:sizeRelH relativeFrom="page">
            <wp14:pctWidth>0</wp14:pctWidth>
          </wp14:sizeRelH>
          <wp14:sizeRelV relativeFrom="page">
            <wp14:pctHeight>0</wp14:pctHeight>
          </wp14:sizeRelV>
        </wp:anchor>
      </w:drawing>
    </w:r>
    <w:r>
      <w:t xml:space="preserve">Revision </w:t>
    </w:r>
    <w:r w:rsidR="00F43D9C">
      <w:t>1</w:t>
    </w:r>
    <w:r>
      <w:t xml:space="preserve"> - </w:t>
    </w:r>
    <w:r>
      <w:fldChar w:fldCharType="begin"/>
    </w:r>
    <w:r>
      <w:instrText xml:space="preserve"> DATE \@ "dd/MM/yyyy" </w:instrText>
    </w:r>
    <w:r>
      <w:fldChar w:fldCharType="separate"/>
    </w:r>
    <w:r w:rsidR="007B4EA7">
      <w:rPr>
        <w:noProof/>
      </w:rPr>
      <w:t>07/10/2019</w:t>
    </w:r>
    <w:r>
      <w:fldChar w:fldCharType="end"/>
    </w:r>
    <w:r>
      <w:tab/>
    </w:r>
    <w:r>
      <w:tab/>
      <w:t xml:space="preserve">Page </w:t>
    </w:r>
    <w:r>
      <w:rPr>
        <w:b/>
        <w:bCs/>
      </w:rPr>
      <w:fldChar w:fldCharType="begin"/>
    </w:r>
    <w:r>
      <w:rPr>
        <w:b/>
        <w:bCs/>
      </w:rPr>
      <w:instrText xml:space="preserve"> PAGE  \* Arabic  \* MERGEFORMAT </w:instrText>
    </w:r>
    <w:r>
      <w:rPr>
        <w:b/>
        <w:bCs/>
      </w:rPr>
      <w:fldChar w:fldCharType="separate"/>
    </w:r>
    <w:r w:rsidR="007B4EA7">
      <w:rPr>
        <w:b/>
        <w:bCs/>
        <w:noProof/>
      </w:rPr>
      <w:t>54</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sidR="007B4EA7">
      <w:rPr>
        <w:b/>
        <w:bCs/>
        <w:noProof/>
      </w:rPr>
      <w:t>54</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6C6B" w:rsidRDefault="003B6C6B" w:rsidP="00C033E6">
      <w:r>
        <w:separator/>
      </w:r>
    </w:p>
  </w:footnote>
  <w:footnote w:type="continuationSeparator" w:id="0">
    <w:p w:rsidR="003B6C6B" w:rsidRDefault="003B6C6B" w:rsidP="00C033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3D9C" w:rsidRDefault="00F43D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C6B" w:rsidRDefault="003B6C6B" w:rsidP="000C78E9">
    <w:pPr>
      <w:pStyle w:val="Title"/>
      <w:jc w:val="center"/>
    </w:pPr>
    <w:r>
      <w:rPr>
        <w:noProof/>
        <w:lang w:eastAsia="en-GB"/>
      </w:rPr>
      <w:drawing>
        <wp:anchor distT="0" distB="0" distL="114300" distR="114300" simplePos="0" relativeHeight="251659264" behindDoc="1" locked="0" layoutInCell="1" allowOverlap="1">
          <wp:simplePos x="0" y="0"/>
          <wp:positionH relativeFrom="column">
            <wp:posOffset>0</wp:posOffset>
          </wp:positionH>
          <wp:positionV relativeFrom="paragraph">
            <wp:posOffset>-8255</wp:posOffset>
          </wp:positionV>
          <wp:extent cx="1504315" cy="457200"/>
          <wp:effectExtent l="0" t="0" r="635" b="0"/>
          <wp:wrapTight wrapText="bothSides">
            <wp:wrapPolygon edited="0">
              <wp:start x="0" y="0"/>
              <wp:lineTo x="0" y="20700"/>
              <wp:lineTo x="21336" y="20700"/>
              <wp:lineTo x="2133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tion_Logo-for-document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04315" cy="457200"/>
                  </a:xfrm>
                  <a:prstGeom prst="rect">
                    <a:avLst/>
                  </a:prstGeom>
                </pic:spPr>
              </pic:pic>
            </a:graphicData>
          </a:graphic>
          <wp14:sizeRelH relativeFrom="page">
            <wp14:pctWidth>0</wp14:pctWidth>
          </wp14:sizeRelH>
          <wp14:sizeRelV relativeFrom="page">
            <wp14:pctHeight>0</wp14:pctHeight>
          </wp14:sizeRelV>
        </wp:anchor>
      </w:drawing>
    </w:r>
    <w:r>
      <w:tab/>
      <w:t>Kinetic Mobile – Sprint 1</w:t>
    </w:r>
  </w:p>
  <w:p w:rsidR="003B6C6B" w:rsidRDefault="003B6C6B" w:rsidP="001B723A">
    <w:pPr>
      <w:pStyle w:val="Header"/>
      <w:tabs>
        <w:tab w:val="clear" w:pos="4513"/>
      </w:tabs>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3D9C" w:rsidRDefault="00F43D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D1E26"/>
    <w:multiLevelType w:val="hybridMultilevel"/>
    <w:tmpl w:val="9C42052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2F1787C"/>
    <w:multiLevelType w:val="hybridMultilevel"/>
    <w:tmpl w:val="968C06F4"/>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04196472"/>
    <w:multiLevelType w:val="hybridMultilevel"/>
    <w:tmpl w:val="80CA24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49E51FD"/>
    <w:multiLevelType w:val="hybridMultilevel"/>
    <w:tmpl w:val="647E8D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8F42C6B"/>
    <w:multiLevelType w:val="hybridMultilevel"/>
    <w:tmpl w:val="7C1A54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405C30"/>
    <w:multiLevelType w:val="hybridMultilevel"/>
    <w:tmpl w:val="045CBA92"/>
    <w:lvl w:ilvl="0" w:tplc="08090017">
      <w:start w:val="1"/>
      <w:numFmt w:val="lowerLetter"/>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B05DFB"/>
    <w:multiLevelType w:val="hybridMultilevel"/>
    <w:tmpl w:val="4E543D22"/>
    <w:lvl w:ilvl="0" w:tplc="08090003">
      <w:start w:val="1"/>
      <w:numFmt w:val="bullet"/>
      <w:lvlText w:val="o"/>
      <w:lvlJc w:val="left"/>
      <w:pPr>
        <w:ind w:left="360" w:hanging="360"/>
      </w:pPr>
      <w:rPr>
        <w:rFonts w:ascii="Courier New" w:hAnsi="Courier New" w:cs="Courier New" w:hint="default"/>
      </w:rPr>
    </w:lvl>
    <w:lvl w:ilvl="1" w:tplc="08090003">
      <w:start w:val="1"/>
      <w:numFmt w:val="bullet"/>
      <w:lvlText w:val="o"/>
      <w:lvlJc w:val="left"/>
      <w:pPr>
        <w:ind w:left="1080" w:hanging="360"/>
      </w:pPr>
      <w:rPr>
        <w:rFonts w:ascii="Courier New" w:hAnsi="Courier New" w:cs="Courier New" w:hint="default"/>
      </w:rPr>
    </w:lvl>
    <w:lvl w:ilvl="2" w:tplc="08090003">
      <w:start w:val="1"/>
      <w:numFmt w:val="bullet"/>
      <w:lvlText w:val="o"/>
      <w:lvlJc w:val="left"/>
      <w:pPr>
        <w:ind w:left="1800" w:hanging="180"/>
      </w:pPr>
      <w:rPr>
        <w:rFonts w:ascii="Courier New" w:hAnsi="Courier New" w:cs="Courier New" w:hint="default"/>
      </w:r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2A327FE9"/>
    <w:multiLevelType w:val="hybridMultilevel"/>
    <w:tmpl w:val="9F483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FC0207"/>
    <w:multiLevelType w:val="hybridMultilevel"/>
    <w:tmpl w:val="C90411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5823D2F"/>
    <w:multiLevelType w:val="hybridMultilevel"/>
    <w:tmpl w:val="64B28E6A"/>
    <w:lvl w:ilvl="0" w:tplc="0809000F">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F53CA7A2">
      <w:start w:val="1"/>
      <w:numFmt w:val="lowerRoman"/>
      <w:lvlText w:val="%3."/>
      <w:lvlJc w:val="right"/>
      <w:pPr>
        <w:ind w:left="2160" w:hanging="180"/>
      </w:pPr>
    </w:lvl>
    <w:lvl w:ilvl="3" w:tplc="73A03F9E">
      <w:start w:val="1"/>
      <w:numFmt w:val="decimal"/>
      <w:lvlText w:val="%4."/>
      <w:lvlJc w:val="left"/>
      <w:pPr>
        <w:ind w:left="2880" w:hanging="360"/>
      </w:pPr>
    </w:lvl>
    <w:lvl w:ilvl="4" w:tplc="EC5E935C">
      <w:start w:val="1"/>
      <w:numFmt w:val="lowerLetter"/>
      <w:lvlText w:val="%5."/>
      <w:lvlJc w:val="left"/>
      <w:pPr>
        <w:ind w:left="3600" w:hanging="360"/>
      </w:pPr>
    </w:lvl>
    <w:lvl w:ilvl="5" w:tplc="A68496E6">
      <w:start w:val="1"/>
      <w:numFmt w:val="lowerRoman"/>
      <w:lvlText w:val="%6."/>
      <w:lvlJc w:val="right"/>
      <w:pPr>
        <w:ind w:left="4320" w:hanging="180"/>
      </w:pPr>
    </w:lvl>
    <w:lvl w:ilvl="6" w:tplc="8F80A0FC">
      <w:start w:val="1"/>
      <w:numFmt w:val="decimal"/>
      <w:lvlText w:val="%7."/>
      <w:lvlJc w:val="left"/>
      <w:pPr>
        <w:ind w:left="5040" w:hanging="360"/>
      </w:pPr>
    </w:lvl>
    <w:lvl w:ilvl="7" w:tplc="8C18023A">
      <w:start w:val="1"/>
      <w:numFmt w:val="lowerLetter"/>
      <w:lvlText w:val="%8."/>
      <w:lvlJc w:val="left"/>
      <w:pPr>
        <w:ind w:left="5760" w:hanging="360"/>
      </w:pPr>
    </w:lvl>
    <w:lvl w:ilvl="8" w:tplc="A454BF10">
      <w:start w:val="1"/>
      <w:numFmt w:val="lowerRoman"/>
      <w:lvlText w:val="%9."/>
      <w:lvlJc w:val="right"/>
      <w:pPr>
        <w:ind w:left="6480" w:hanging="180"/>
      </w:pPr>
    </w:lvl>
  </w:abstractNum>
  <w:abstractNum w:abstractNumId="10" w15:restartNumberingAfterBreak="0">
    <w:nsid w:val="464503DC"/>
    <w:multiLevelType w:val="hybridMultilevel"/>
    <w:tmpl w:val="9176C1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8CA2CF2"/>
    <w:multiLevelType w:val="hybridMultilevel"/>
    <w:tmpl w:val="E63AF39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F3920EA"/>
    <w:multiLevelType w:val="hybridMultilevel"/>
    <w:tmpl w:val="E688719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3" w15:restartNumberingAfterBreak="0">
    <w:nsid w:val="6FCE0E1F"/>
    <w:multiLevelType w:val="hybridMultilevel"/>
    <w:tmpl w:val="1976421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C406D1C"/>
    <w:multiLevelType w:val="hybridMultilevel"/>
    <w:tmpl w:val="263411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13"/>
  </w:num>
  <w:num w:numId="4">
    <w:abstractNumId w:val="14"/>
  </w:num>
  <w:num w:numId="5">
    <w:abstractNumId w:val="6"/>
  </w:num>
  <w:num w:numId="6">
    <w:abstractNumId w:val="11"/>
  </w:num>
  <w:num w:numId="7">
    <w:abstractNumId w:val="5"/>
  </w:num>
  <w:num w:numId="8">
    <w:abstractNumId w:val="0"/>
  </w:num>
  <w:num w:numId="9">
    <w:abstractNumId w:val="9"/>
  </w:num>
  <w:num w:numId="10">
    <w:abstractNumId w:val="1"/>
  </w:num>
  <w:num w:numId="11">
    <w:abstractNumId w:val="4"/>
  </w:num>
  <w:num w:numId="12">
    <w:abstractNumId w:val="8"/>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368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FFB"/>
    <w:rsid w:val="00036B13"/>
    <w:rsid w:val="000440C8"/>
    <w:rsid w:val="0004715E"/>
    <w:rsid w:val="000474A4"/>
    <w:rsid w:val="00047B45"/>
    <w:rsid w:val="00057CCE"/>
    <w:rsid w:val="00066380"/>
    <w:rsid w:val="00074666"/>
    <w:rsid w:val="00076E96"/>
    <w:rsid w:val="00080541"/>
    <w:rsid w:val="00082636"/>
    <w:rsid w:val="00084E61"/>
    <w:rsid w:val="0008640C"/>
    <w:rsid w:val="000B115E"/>
    <w:rsid w:val="000B74E1"/>
    <w:rsid w:val="000C3F01"/>
    <w:rsid w:val="000C78E9"/>
    <w:rsid w:val="000E3E37"/>
    <w:rsid w:val="000F011D"/>
    <w:rsid w:val="0011760A"/>
    <w:rsid w:val="00140C69"/>
    <w:rsid w:val="00154977"/>
    <w:rsid w:val="001628BE"/>
    <w:rsid w:val="001834D7"/>
    <w:rsid w:val="001878DB"/>
    <w:rsid w:val="001B40DD"/>
    <w:rsid w:val="001B723A"/>
    <w:rsid w:val="001C084E"/>
    <w:rsid w:val="001C6344"/>
    <w:rsid w:val="001E012C"/>
    <w:rsid w:val="00210D39"/>
    <w:rsid w:val="00222419"/>
    <w:rsid w:val="002361ED"/>
    <w:rsid w:val="00246437"/>
    <w:rsid w:val="0025048F"/>
    <w:rsid w:val="00263A51"/>
    <w:rsid w:val="00286374"/>
    <w:rsid w:val="00287A18"/>
    <w:rsid w:val="00295BDC"/>
    <w:rsid w:val="002B2A88"/>
    <w:rsid w:val="002C156A"/>
    <w:rsid w:val="002C539C"/>
    <w:rsid w:val="002F17C5"/>
    <w:rsid w:val="002F2C63"/>
    <w:rsid w:val="002F55CF"/>
    <w:rsid w:val="003100F1"/>
    <w:rsid w:val="00317222"/>
    <w:rsid w:val="003329E8"/>
    <w:rsid w:val="003553F2"/>
    <w:rsid w:val="003840FE"/>
    <w:rsid w:val="003867FC"/>
    <w:rsid w:val="003A7310"/>
    <w:rsid w:val="003B6C6B"/>
    <w:rsid w:val="003C4013"/>
    <w:rsid w:val="003C6D33"/>
    <w:rsid w:val="003D1D19"/>
    <w:rsid w:val="003D7F89"/>
    <w:rsid w:val="003F2E61"/>
    <w:rsid w:val="003F5DB3"/>
    <w:rsid w:val="00413D9E"/>
    <w:rsid w:val="00413FB8"/>
    <w:rsid w:val="00420164"/>
    <w:rsid w:val="00434E11"/>
    <w:rsid w:val="00437949"/>
    <w:rsid w:val="004420E7"/>
    <w:rsid w:val="00457D57"/>
    <w:rsid w:val="00457EDA"/>
    <w:rsid w:val="00464EA2"/>
    <w:rsid w:val="00481765"/>
    <w:rsid w:val="00486B46"/>
    <w:rsid w:val="0048752B"/>
    <w:rsid w:val="004B0C67"/>
    <w:rsid w:val="004B1AD9"/>
    <w:rsid w:val="004B3505"/>
    <w:rsid w:val="004E7E44"/>
    <w:rsid w:val="004F6764"/>
    <w:rsid w:val="00502885"/>
    <w:rsid w:val="00516545"/>
    <w:rsid w:val="00517AF8"/>
    <w:rsid w:val="0056537D"/>
    <w:rsid w:val="0056772E"/>
    <w:rsid w:val="005A17CF"/>
    <w:rsid w:val="005C5733"/>
    <w:rsid w:val="005D379E"/>
    <w:rsid w:val="005E2E8C"/>
    <w:rsid w:val="005E7AF1"/>
    <w:rsid w:val="006038D9"/>
    <w:rsid w:val="006134AB"/>
    <w:rsid w:val="00650FC3"/>
    <w:rsid w:val="00681C7F"/>
    <w:rsid w:val="006869C1"/>
    <w:rsid w:val="006B52F1"/>
    <w:rsid w:val="006E4B40"/>
    <w:rsid w:val="006F32D2"/>
    <w:rsid w:val="00703852"/>
    <w:rsid w:val="00754F51"/>
    <w:rsid w:val="00760C28"/>
    <w:rsid w:val="0077708A"/>
    <w:rsid w:val="00790212"/>
    <w:rsid w:val="00790D10"/>
    <w:rsid w:val="007A07F5"/>
    <w:rsid w:val="007B3A36"/>
    <w:rsid w:val="007B4EA7"/>
    <w:rsid w:val="007B6EB5"/>
    <w:rsid w:val="007C190F"/>
    <w:rsid w:val="007C6D57"/>
    <w:rsid w:val="007E1705"/>
    <w:rsid w:val="007E72CB"/>
    <w:rsid w:val="007F1841"/>
    <w:rsid w:val="00802630"/>
    <w:rsid w:val="00833E8A"/>
    <w:rsid w:val="00836B8C"/>
    <w:rsid w:val="00861ECA"/>
    <w:rsid w:val="00894F82"/>
    <w:rsid w:val="008B5980"/>
    <w:rsid w:val="008B7643"/>
    <w:rsid w:val="008C7221"/>
    <w:rsid w:val="008D626A"/>
    <w:rsid w:val="008F2B34"/>
    <w:rsid w:val="00900277"/>
    <w:rsid w:val="00902A1B"/>
    <w:rsid w:val="00907766"/>
    <w:rsid w:val="00907C73"/>
    <w:rsid w:val="0091342B"/>
    <w:rsid w:val="00932B1C"/>
    <w:rsid w:val="00933D22"/>
    <w:rsid w:val="00940900"/>
    <w:rsid w:val="00940D4E"/>
    <w:rsid w:val="00952E09"/>
    <w:rsid w:val="00965524"/>
    <w:rsid w:val="00965F3F"/>
    <w:rsid w:val="00976635"/>
    <w:rsid w:val="009B29F6"/>
    <w:rsid w:val="009B4BB6"/>
    <w:rsid w:val="009C53F7"/>
    <w:rsid w:val="009E1CD3"/>
    <w:rsid w:val="00A10540"/>
    <w:rsid w:val="00A13710"/>
    <w:rsid w:val="00A214C6"/>
    <w:rsid w:val="00A3009E"/>
    <w:rsid w:val="00A60950"/>
    <w:rsid w:val="00A712B6"/>
    <w:rsid w:val="00A72355"/>
    <w:rsid w:val="00AA15BE"/>
    <w:rsid w:val="00AC1EE3"/>
    <w:rsid w:val="00AC350E"/>
    <w:rsid w:val="00AC3868"/>
    <w:rsid w:val="00AC410D"/>
    <w:rsid w:val="00AC6E2E"/>
    <w:rsid w:val="00AD3541"/>
    <w:rsid w:val="00AE20F5"/>
    <w:rsid w:val="00AE3460"/>
    <w:rsid w:val="00B04733"/>
    <w:rsid w:val="00B067FD"/>
    <w:rsid w:val="00B21DBF"/>
    <w:rsid w:val="00B21ED1"/>
    <w:rsid w:val="00B34112"/>
    <w:rsid w:val="00B43102"/>
    <w:rsid w:val="00B63FD4"/>
    <w:rsid w:val="00B67675"/>
    <w:rsid w:val="00B97C0C"/>
    <w:rsid w:val="00BA723D"/>
    <w:rsid w:val="00BC1EB0"/>
    <w:rsid w:val="00BC5ECB"/>
    <w:rsid w:val="00BC69FA"/>
    <w:rsid w:val="00BE5328"/>
    <w:rsid w:val="00C02F6E"/>
    <w:rsid w:val="00C033E6"/>
    <w:rsid w:val="00C0373D"/>
    <w:rsid w:val="00C15E83"/>
    <w:rsid w:val="00C20800"/>
    <w:rsid w:val="00C249D2"/>
    <w:rsid w:val="00C3680F"/>
    <w:rsid w:val="00C52E0B"/>
    <w:rsid w:val="00C54B93"/>
    <w:rsid w:val="00C72011"/>
    <w:rsid w:val="00C80D2E"/>
    <w:rsid w:val="00CA78C0"/>
    <w:rsid w:val="00CB5C8A"/>
    <w:rsid w:val="00CC106F"/>
    <w:rsid w:val="00CC7741"/>
    <w:rsid w:val="00CD3AAB"/>
    <w:rsid w:val="00CE16D1"/>
    <w:rsid w:val="00CE559E"/>
    <w:rsid w:val="00CF3680"/>
    <w:rsid w:val="00D142FF"/>
    <w:rsid w:val="00D22E9E"/>
    <w:rsid w:val="00D23BEF"/>
    <w:rsid w:val="00D26C01"/>
    <w:rsid w:val="00D34146"/>
    <w:rsid w:val="00D3565E"/>
    <w:rsid w:val="00D43160"/>
    <w:rsid w:val="00D4696C"/>
    <w:rsid w:val="00D57884"/>
    <w:rsid w:val="00D75563"/>
    <w:rsid w:val="00D762E2"/>
    <w:rsid w:val="00D762FB"/>
    <w:rsid w:val="00D80FC6"/>
    <w:rsid w:val="00D820C9"/>
    <w:rsid w:val="00D85C6B"/>
    <w:rsid w:val="00D93EC8"/>
    <w:rsid w:val="00DF5FAA"/>
    <w:rsid w:val="00E07A72"/>
    <w:rsid w:val="00E07FAA"/>
    <w:rsid w:val="00E2176E"/>
    <w:rsid w:val="00E66AD9"/>
    <w:rsid w:val="00E672DC"/>
    <w:rsid w:val="00E771D3"/>
    <w:rsid w:val="00E830D1"/>
    <w:rsid w:val="00E94382"/>
    <w:rsid w:val="00E955B1"/>
    <w:rsid w:val="00EA044B"/>
    <w:rsid w:val="00EA64FA"/>
    <w:rsid w:val="00EB2A78"/>
    <w:rsid w:val="00EC12B1"/>
    <w:rsid w:val="00EC5860"/>
    <w:rsid w:val="00ED74E7"/>
    <w:rsid w:val="00F00A36"/>
    <w:rsid w:val="00F042B4"/>
    <w:rsid w:val="00F14CB8"/>
    <w:rsid w:val="00F15518"/>
    <w:rsid w:val="00F34F4E"/>
    <w:rsid w:val="00F43BCA"/>
    <w:rsid w:val="00F43D9C"/>
    <w:rsid w:val="00F65F14"/>
    <w:rsid w:val="00F77BFC"/>
    <w:rsid w:val="00F87118"/>
    <w:rsid w:val="00FA7627"/>
    <w:rsid w:val="00FD263E"/>
    <w:rsid w:val="00FD3DCE"/>
    <w:rsid w:val="00FE1F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6865"/>
    <o:shapelayout v:ext="edit">
      <o:idmap v:ext="edit" data="1"/>
    </o:shapelayout>
  </w:shapeDefaults>
  <w:decimalSymbol w:val="."/>
  <w:listSeparator w:val=","/>
  <w14:docId w14:val="6E5F75CF"/>
  <w15:chartTrackingRefBased/>
  <w15:docId w15:val="{058F7263-56E7-491D-8193-37276EE8D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29F6"/>
    <w:pPr>
      <w:spacing w:after="0" w:line="240" w:lineRule="auto"/>
    </w:pPr>
    <w:rPr>
      <w:rFonts w:ascii="Calibri" w:hAnsi="Calibri" w:cs="Calibri"/>
    </w:rPr>
  </w:style>
  <w:style w:type="paragraph" w:styleId="Heading1">
    <w:name w:val="heading 1"/>
    <w:basedOn w:val="Normal"/>
    <w:next w:val="Normal"/>
    <w:link w:val="Heading1Char"/>
    <w:uiPriority w:val="9"/>
    <w:qFormat/>
    <w:rsid w:val="00BC1EB0"/>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C1EB0"/>
    <w:pPr>
      <w:keepNext/>
      <w:keepLines/>
      <w:spacing w:before="40" w:line="259"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329E8"/>
    <w:pPr>
      <w:keepNext/>
      <w:keepLines/>
      <w:spacing w:before="40" w:line="259" w:lineRule="auto"/>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33E6"/>
    <w:pPr>
      <w:tabs>
        <w:tab w:val="center" w:pos="4513"/>
        <w:tab w:val="right" w:pos="9026"/>
      </w:tabs>
    </w:pPr>
    <w:rPr>
      <w:rFonts w:ascii="Tahoma" w:hAnsi="Tahoma" w:cstheme="minorBidi"/>
      <w:sz w:val="18"/>
    </w:rPr>
  </w:style>
  <w:style w:type="character" w:customStyle="1" w:styleId="HeaderChar">
    <w:name w:val="Header Char"/>
    <w:basedOn w:val="DefaultParagraphFont"/>
    <w:link w:val="Header"/>
    <w:uiPriority w:val="99"/>
    <w:rsid w:val="00C033E6"/>
    <w:rPr>
      <w:rFonts w:ascii="Tahoma" w:hAnsi="Tahoma"/>
      <w:sz w:val="18"/>
    </w:rPr>
  </w:style>
  <w:style w:type="paragraph" w:styleId="Footer">
    <w:name w:val="footer"/>
    <w:basedOn w:val="Normal"/>
    <w:link w:val="FooterChar"/>
    <w:uiPriority w:val="99"/>
    <w:unhideWhenUsed/>
    <w:rsid w:val="00C033E6"/>
    <w:pPr>
      <w:tabs>
        <w:tab w:val="center" w:pos="4513"/>
        <w:tab w:val="right" w:pos="9026"/>
      </w:tabs>
    </w:pPr>
    <w:rPr>
      <w:rFonts w:ascii="Tahoma" w:hAnsi="Tahoma" w:cstheme="minorBidi"/>
      <w:sz w:val="18"/>
    </w:rPr>
  </w:style>
  <w:style w:type="character" w:customStyle="1" w:styleId="FooterChar">
    <w:name w:val="Footer Char"/>
    <w:basedOn w:val="DefaultParagraphFont"/>
    <w:link w:val="Footer"/>
    <w:uiPriority w:val="99"/>
    <w:rsid w:val="00C033E6"/>
    <w:rPr>
      <w:rFonts w:ascii="Tahoma" w:hAnsi="Tahoma"/>
      <w:sz w:val="18"/>
    </w:rPr>
  </w:style>
  <w:style w:type="paragraph" w:styleId="Title">
    <w:name w:val="Title"/>
    <w:basedOn w:val="Normal"/>
    <w:next w:val="Normal"/>
    <w:link w:val="TitleChar"/>
    <w:uiPriority w:val="10"/>
    <w:qFormat/>
    <w:rsid w:val="00C033E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33E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C1E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C1EB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5C5733"/>
    <w:pPr>
      <w:outlineLvl w:val="9"/>
    </w:pPr>
    <w:rPr>
      <w:lang w:val="en-US"/>
    </w:rPr>
  </w:style>
  <w:style w:type="paragraph" w:styleId="TOC1">
    <w:name w:val="toc 1"/>
    <w:basedOn w:val="Normal"/>
    <w:next w:val="Normal"/>
    <w:autoRedefine/>
    <w:uiPriority w:val="39"/>
    <w:unhideWhenUsed/>
    <w:rsid w:val="005C5733"/>
    <w:pPr>
      <w:spacing w:after="100" w:line="259" w:lineRule="auto"/>
    </w:pPr>
    <w:rPr>
      <w:rFonts w:ascii="Tahoma" w:hAnsi="Tahoma" w:cstheme="minorBidi"/>
      <w:sz w:val="18"/>
    </w:rPr>
  </w:style>
  <w:style w:type="paragraph" w:styleId="TOC2">
    <w:name w:val="toc 2"/>
    <w:basedOn w:val="Normal"/>
    <w:next w:val="Normal"/>
    <w:autoRedefine/>
    <w:uiPriority w:val="39"/>
    <w:unhideWhenUsed/>
    <w:rsid w:val="005C5733"/>
    <w:pPr>
      <w:spacing w:after="100" w:line="259" w:lineRule="auto"/>
      <w:ind w:left="180"/>
    </w:pPr>
    <w:rPr>
      <w:rFonts w:ascii="Tahoma" w:hAnsi="Tahoma" w:cstheme="minorBidi"/>
      <w:sz w:val="18"/>
    </w:rPr>
  </w:style>
  <w:style w:type="character" w:styleId="Hyperlink">
    <w:name w:val="Hyperlink"/>
    <w:basedOn w:val="DefaultParagraphFont"/>
    <w:uiPriority w:val="99"/>
    <w:unhideWhenUsed/>
    <w:rsid w:val="005C5733"/>
    <w:rPr>
      <w:color w:val="0563C1" w:themeColor="hyperlink"/>
      <w:u w:val="single"/>
    </w:rPr>
  </w:style>
  <w:style w:type="paragraph" w:styleId="Caption">
    <w:name w:val="caption"/>
    <w:basedOn w:val="Normal"/>
    <w:next w:val="Normal"/>
    <w:uiPriority w:val="35"/>
    <w:unhideWhenUsed/>
    <w:qFormat/>
    <w:rsid w:val="00933D22"/>
    <w:pPr>
      <w:spacing w:after="200"/>
    </w:pPr>
    <w:rPr>
      <w:rFonts w:ascii="Tahoma" w:hAnsi="Tahoma" w:cstheme="minorBidi"/>
      <w:i/>
      <w:iCs/>
      <w:color w:val="44546A" w:themeColor="text2"/>
      <w:sz w:val="18"/>
      <w:szCs w:val="18"/>
    </w:rPr>
  </w:style>
  <w:style w:type="paragraph" w:styleId="ListParagraph">
    <w:name w:val="List Paragraph"/>
    <w:basedOn w:val="Normal"/>
    <w:uiPriority w:val="34"/>
    <w:qFormat/>
    <w:rsid w:val="00295BDC"/>
    <w:pPr>
      <w:spacing w:after="160" w:line="259" w:lineRule="auto"/>
      <w:ind w:left="720"/>
      <w:contextualSpacing/>
    </w:pPr>
    <w:rPr>
      <w:rFonts w:ascii="Tahoma" w:hAnsi="Tahoma" w:cstheme="minorBidi"/>
      <w:sz w:val="18"/>
    </w:rPr>
  </w:style>
  <w:style w:type="paragraph" w:styleId="BalloonText">
    <w:name w:val="Balloon Text"/>
    <w:basedOn w:val="Normal"/>
    <w:link w:val="BalloonTextChar"/>
    <w:uiPriority w:val="99"/>
    <w:semiHidden/>
    <w:unhideWhenUsed/>
    <w:rsid w:val="004F676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6764"/>
    <w:rPr>
      <w:rFonts w:ascii="Segoe UI" w:hAnsi="Segoe UI" w:cs="Segoe UI"/>
      <w:sz w:val="18"/>
      <w:szCs w:val="18"/>
    </w:rPr>
  </w:style>
  <w:style w:type="character" w:styleId="FollowedHyperlink">
    <w:name w:val="FollowedHyperlink"/>
    <w:basedOn w:val="DefaultParagraphFont"/>
    <w:uiPriority w:val="99"/>
    <w:semiHidden/>
    <w:unhideWhenUsed/>
    <w:rsid w:val="002B2A88"/>
    <w:rPr>
      <w:color w:val="954F72" w:themeColor="followedHyperlink"/>
      <w:u w:val="single"/>
    </w:rPr>
  </w:style>
  <w:style w:type="table" w:styleId="TableGrid">
    <w:name w:val="Table Grid"/>
    <w:basedOn w:val="TableNormal"/>
    <w:uiPriority w:val="39"/>
    <w:rsid w:val="00B21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329E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153534">
      <w:bodyDiv w:val="1"/>
      <w:marLeft w:val="0"/>
      <w:marRight w:val="0"/>
      <w:marTop w:val="0"/>
      <w:marBottom w:val="0"/>
      <w:divBdr>
        <w:top w:val="none" w:sz="0" w:space="0" w:color="auto"/>
        <w:left w:val="none" w:sz="0" w:space="0" w:color="auto"/>
        <w:bottom w:val="none" w:sz="0" w:space="0" w:color="auto"/>
        <w:right w:val="none" w:sz="0" w:space="0" w:color="auto"/>
      </w:divBdr>
    </w:div>
    <w:div w:id="534585484">
      <w:bodyDiv w:val="1"/>
      <w:marLeft w:val="0"/>
      <w:marRight w:val="0"/>
      <w:marTop w:val="0"/>
      <w:marBottom w:val="0"/>
      <w:divBdr>
        <w:top w:val="none" w:sz="0" w:space="0" w:color="auto"/>
        <w:left w:val="none" w:sz="0" w:space="0" w:color="auto"/>
        <w:bottom w:val="none" w:sz="0" w:space="0" w:color="auto"/>
        <w:right w:val="none" w:sz="0" w:space="0" w:color="auto"/>
      </w:divBdr>
    </w:div>
    <w:div w:id="586184877">
      <w:bodyDiv w:val="1"/>
      <w:marLeft w:val="0"/>
      <w:marRight w:val="0"/>
      <w:marTop w:val="0"/>
      <w:marBottom w:val="0"/>
      <w:divBdr>
        <w:top w:val="none" w:sz="0" w:space="0" w:color="auto"/>
        <w:left w:val="none" w:sz="0" w:space="0" w:color="auto"/>
        <w:bottom w:val="none" w:sz="0" w:space="0" w:color="auto"/>
        <w:right w:val="none" w:sz="0" w:space="0" w:color="auto"/>
      </w:divBdr>
    </w:div>
    <w:div w:id="937373368">
      <w:bodyDiv w:val="1"/>
      <w:marLeft w:val="0"/>
      <w:marRight w:val="0"/>
      <w:marTop w:val="0"/>
      <w:marBottom w:val="0"/>
      <w:divBdr>
        <w:top w:val="none" w:sz="0" w:space="0" w:color="auto"/>
        <w:left w:val="none" w:sz="0" w:space="0" w:color="auto"/>
        <w:bottom w:val="none" w:sz="0" w:space="0" w:color="auto"/>
        <w:right w:val="none" w:sz="0" w:space="0" w:color="auto"/>
      </w:divBdr>
    </w:div>
    <w:div w:id="1178420404">
      <w:bodyDiv w:val="1"/>
      <w:marLeft w:val="0"/>
      <w:marRight w:val="0"/>
      <w:marTop w:val="0"/>
      <w:marBottom w:val="0"/>
      <w:divBdr>
        <w:top w:val="none" w:sz="0" w:space="0" w:color="auto"/>
        <w:left w:val="none" w:sz="0" w:space="0" w:color="auto"/>
        <w:bottom w:val="none" w:sz="0" w:space="0" w:color="auto"/>
        <w:right w:val="none" w:sz="0" w:space="0" w:color="auto"/>
      </w:divBdr>
      <w:divsChild>
        <w:div w:id="1412047866">
          <w:marLeft w:val="0"/>
          <w:marRight w:val="0"/>
          <w:marTop w:val="0"/>
          <w:marBottom w:val="0"/>
          <w:divBdr>
            <w:top w:val="none" w:sz="0" w:space="0" w:color="auto"/>
            <w:left w:val="none" w:sz="0" w:space="0" w:color="auto"/>
            <w:bottom w:val="none" w:sz="0" w:space="0" w:color="auto"/>
            <w:right w:val="none" w:sz="0" w:space="0" w:color="auto"/>
          </w:divBdr>
        </w:div>
      </w:divsChild>
    </w:div>
    <w:div w:id="1342511855">
      <w:bodyDiv w:val="1"/>
      <w:marLeft w:val="0"/>
      <w:marRight w:val="0"/>
      <w:marTop w:val="0"/>
      <w:marBottom w:val="0"/>
      <w:divBdr>
        <w:top w:val="none" w:sz="0" w:space="0" w:color="auto"/>
        <w:left w:val="none" w:sz="0" w:space="0" w:color="auto"/>
        <w:bottom w:val="none" w:sz="0" w:space="0" w:color="auto"/>
        <w:right w:val="none" w:sz="0" w:space="0" w:color="auto"/>
      </w:divBdr>
      <w:divsChild>
        <w:div w:id="1598903024">
          <w:marLeft w:val="0"/>
          <w:marRight w:val="0"/>
          <w:marTop w:val="0"/>
          <w:marBottom w:val="0"/>
          <w:divBdr>
            <w:top w:val="none" w:sz="0" w:space="0" w:color="auto"/>
            <w:left w:val="none" w:sz="0" w:space="0" w:color="auto"/>
            <w:bottom w:val="none" w:sz="0" w:space="0" w:color="auto"/>
            <w:right w:val="none" w:sz="0" w:space="0" w:color="auto"/>
          </w:divBdr>
        </w:div>
      </w:divsChild>
    </w:div>
    <w:div w:id="1491095814">
      <w:bodyDiv w:val="1"/>
      <w:marLeft w:val="0"/>
      <w:marRight w:val="0"/>
      <w:marTop w:val="0"/>
      <w:marBottom w:val="0"/>
      <w:divBdr>
        <w:top w:val="none" w:sz="0" w:space="0" w:color="auto"/>
        <w:left w:val="none" w:sz="0" w:space="0" w:color="auto"/>
        <w:bottom w:val="none" w:sz="0" w:space="0" w:color="auto"/>
        <w:right w:val="none" w:sz="0" w:space="0" w:color="auto"/>
      </w:divBdr>
    </w:div>
    <w:div w:id="1773239084">
      <w:bodyDiv w:val="1"/>
      <w:marLeft w:val="0"/>
      <w:marRight w:val="0"/>
      <w:marTop w:val="0"/>
      <w:marBottom w:val="0"/>
      <w:divBdr>
        <w:top w:val="none" w:sz="0" w:space="0" w:color="auto"/>
        <w:left w:val="none" w:sz="0" w:space="0" w:color="auto"/>
        <w:bottom w:val="none" w:sz="0" w:space="0" w:color="auto"/>
        <w:right w:val="none" w:sz="0" w:space="0" w:color="auto"/>
      </w:divBdr>
      <w:divsChild>
        <w:div w:id="346954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elerik.com/xamarin-ui/expander" TargetMode="External"/><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6.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header" Target="header2.xml"/><Relationship Id="rId89" Type="http://schemas.openxmlformats.org/officeDocument/2006/relationships/image" Target="media/image68.png"/><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appv2syncservice.motionkinetic.net/SyncService.svc/GetApplicationInfo" TargetMode="External"/><Relationship Id="rId58" Type="http://schemas.openxmlformats.org/officeDocument/2006/relationships/image" Target="media/image44.png"/><Relationship Id="rId74" Type="http://schemas.openxmlformats.org/officeDocument/2006/relationships/image" Target="media/image59.png"/><Relationship Id="rId79"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hyperlink" Target="http://app.motioninspect.com/InspectCentralAppServer/Service1.svc/ReturnQueryResults" TargetMode="External"/><Relationship Id="rId8" Type="http://schemas.openxmlformats.org/officeDocument/2006/relationships/image" Target="media/image1.jpg"/><Relationship Id="rId51" Type="http://schemas.openxmlformats.org/officeDocument/2006/relationships/image" Target="media/image40.png"/><Relationship Id="rId72" Type="http://schemas.openxmlformats.org/officeDocument/2006/relationships/image" Target="media/image57.png"/><Relationship Id="rId80" Type="http://schemas.openxmlformats.org/officeDocument/2006/relationships/image" Target="media/image63.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yncService.svc/Branding"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s://log.motionkinetic.net/api/log" TargetMode="External"/><Relationship Id="rId62" Type="http://schemas.openxmlformats.org/officeDocument/2006/relationships/hyperlink" Target="https://www.youtube.com/watch?v=itfCvwZqR9g" TargetMode="External"/><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header" Target="header1.xml"/><Relationship Id="rId88" Type="http://schemas.openxmlformats.org/officeDocument/2006/relationships/footer" Target="footer3.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appv2syncservice.motionkinetic.net/SyncService.svc" TargetMode="External"/><Relationship Id="rId60" Type="http://schemas.openxmlformats.org/officeDocument/2006/relationships/image" Target="media/image46.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1.png"/><Relationship Id="rId76" Type="http://schemas.openxmlformats.org/officeDocument/2006/relationships/hyperlink" Target="http://app.motioninspect.com/InspectCentralAppServer/Service1.svc/GetQuery" TargetMode="Externa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hyperlink" Target="https://www.telerik.com/xamarin-ui/sidedrawer" TargetMode="External"/><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hyperlink" Target="https://forums.xamarin.com/discussion/comment/350244/" TargetMode="External"/><Relationship Id="rId66" Type="http://schemas.openxmlformats.org/officeDocument/2006/relationships/image" Target="media/image51.png"/><Relationship Id="rId87" Type="http://schemas.openxmlformats.org/officeDocument/2006/relationships/header" Target="header3.xml"/><Relationship Id="rId61" Type="http://schemas.openxmlformats.org/officeDocument/2006/relationships/image" Target="media/image47.png"/><Relationship Id="rId82" Type="http://schemas.openxmlformats.org/officeDocument/2006/relationships/image" Target="media/image65.png"/><Relationship Id="rId19"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67.jpeg"/></Relationships>
</file>

<file path=word/_rels/footer3.xml.rels><?xml version="1.0" encoding="UTF-8" standalone="yes"?>
<Relationships xmlns="http://schemas.openxmlformats.org/package/2006/relationships"><Relationship Id="rId1" Type="http://schemas.openxmlformats.org/officeDocument/2006/relationships/image" Target="media/image67.jpeg"/></Relationships>
</file>

<file path=word/_rels/header2.xml.rels><?xml version="1.0" encoding="UTF-8" standalone="yes"?>
<Relationships xmlns="http://schemas.openxmlformats.org/package/2006/relationships"><Relationship Id="rId1" Type="http://schemas.openxmlformats.org/officeDocument/2006/relationships/image" Target="media/image66.jpeg"/></Relationships>
</file>

<file path=word/_rels/settings.xml.rels><?xml version="1.0" encoding="UTF-8" standalone="yes"?>
<Relationships xmlns="http://schemas.openxmlformats.org/package/2006/relationships"><Relationship Id="rId1" Type="http://schemas.openxmlformats.org/officeDocument/2006/relationships/attachedTemplate" Target="file:///\\motion-file\Templates\MasterTemplateWithCov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8503EA-047F-4DE7-B014-A57C10A5D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MasterTemplateWithCover.dotx</Template>
  <TotalTime>90</TotalTime>
  <Pages>54</Pages>
  <Words>8861</Words>
  <Characters>50510</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Thomson</dc:creator>
  <cp:keywords/>
  <dc:description/>
  <cp:lastModifiedBy>Richard Thomson</cp:lastModifiedBy>
  <cp:revision>11</cp:revision>
  <dcterms:created xsi:type="dcterms:W3CDTF">2019-10-07T10:41:00Z</dcterms:created>
  <dcterms:modified xsi:type="dcterms:W3CDTF">2019-10-07T12:19:00Z</dcterms:modified>
</cp:coreProperties>
</file>